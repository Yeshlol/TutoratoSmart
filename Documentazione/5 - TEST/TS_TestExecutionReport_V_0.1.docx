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  <w:proofErr w:type="spellEnd"/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  <w:proofErr w:type="spellEnd"/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7ACB6DB6" w:rsidR="004466E9" w:rsidRPr="003A7068" w:rsidRDefault="00DE41D4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25</w:t>
            </w:r>
            <w:r w:rsidR="004C047A">
              <w:rPr>
                <w:rFonts w:ascii="Century Gothic" w:hAnsi="Century Gothic" w:cs="Arial"/>
                <w:color w:val="auto"/>
                <w:sz w:val="20"/>
                <w:szCs w:val="16"/>
              </w:rPr>
              <w:t>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  <w:proofErr w:type="spellEnd"/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F. </w:t>
            </w: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Ferrucci</w:t>
            </w:r>
            <w:proofErr w:type="spellEnd"/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3EECD42E" w:rsidR="002675B3" w:rsidRPr="00357EA4" w:rsidRDefault="002675B3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F4E79"/>
                                      </w:rPr>
                                      <w:t>Test Execution Report</w:t>
                                    </w:r>
                                  </w:sdtContent>
                                </w:sdt>
                              </w:p>
                              <w:p w14:paraId="14EB8F21" w14:textId="7BC0CEE8" w:rsidR="002675B3" w:rsidRPr="00190021" w:rsidRDefault="002675B3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D1BE17C" w14:textId="77777777" w:rsidR="002675B3" w:rsidRDefault="002675B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3EECD42E" w:rsidR="002675B3" w:rsidRPr="00357EA4" w:rsidRDefault="002675B3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F4E79"/>
                                </w:rPr>
                                <w:t>Test Execution Report</w:t>
                              </w:r>
                            </w:sdtContent>
                          </w:sdt>
                        </w:p>
                        <w:p w14:paraId="14EB8F21" w14:textId="7BC0CEE8" w:rsidR="002675B3" w:rsidRPr="00190021" w:rsidRDefault="002675B3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2675B3" w:rsidRDefault="002675B3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3DE7445C" w14:textId="541ADD4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proofErr w:type="spellStart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>Revision</w:t>
          </w:r>
          <w:proofErr w:type="spellEnd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 xml:space="preserve">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FD31AF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1A453F71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25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457F78DA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Prima stesura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31BB4B8B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  <w:r w:rsidR="00DE41D4">
                  <w:rPr>
                    <w:sz w:val="22"/>
                  </w:rPr>
                  <w:t>, Pisciotta Manuel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2675B3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15C0BCB" w14:textId="31D041C6" w:rsidR="00F977BB" w:rsidRPr="00F977BB" w:rsidRDefault="00F977BB" w:rsidP="000D05B9">
          <w:pPr>
            <w:pStyle w:val="Titolosommario"/>
            <w:spacing w:after="61" w:line="240" w:lineRule="auto"/>
            <w:jc w:val="both"/>
            <w:rPr>
              <w:color w:val="1F4E79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</w:t>
          </w:r>
          <w:bookmarkStart w:id="1" w:name="_GoBack"/>
          <w:bookmarkEnd w:id="1"/>
          <w:r w:rsidRPr="00665E3C">
            <w:rPr>
              <w:color w:val="1F4E79"/>
              <w:sz w:val="36"/>
              <w:szCs w:val="36"/>
              <w:u w:val="single"/>
              <w:lang w:val="it-IT"/>
            </w:rPr>
            <w:t>o</w:t>
          </w:r>
        </w:p>
        <w:p w14:paraId="14B28418" w14:textId="77777777" w:rsidR="00401FC6" w:rsidRDefault="00665E3C" w:rsidP="000D05B9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spacing w:after="61"/>
            <w:jc w:val="both"/>
            <w:rPr>
              <w:noProof/>
            </w:rPr>
          </w:pPr>
          <w:r>
            <w:rPr>
              <w:color w:val="auto"/>
            </w:rPr>
            <w:t xml:space="preserve">      </w:t>
          </w:r>
          <w:r w:rsidR="00F977BB" w:rsidRPr="004466E9">
            <w:rPr>
              <w:color w:val="auto"/>
            </w:rPr>
            <w:fldChar w:fldCharType="begin"/>
          </w:r>
          <w:r w:rsidR="00F977BB" w:rsidRPr="004466E9">
            <w:rPr>
              <w:color w:val="auto"/>
            </w:rPr>
            <w:instrText xml:space="preserve"> TOC \o "1-3" \h \z \u </w:instrText>
          </w:r>
          <w:r w:rsidR="00F977BB" w:rsidRPr="004466E9">
            <w:rPr>
              <w:color w:val="auto"/>
            </w:rPr>
            <w:fldChar w:fldCharType="separate"/>
          </w:r>
        </w:p>
        <w:p w14:paraId="1F823BB3" w14:textId="0C9A03DB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4" w:history="1">
            <w:r w:rsidRPr="00B16FE6">
              <w:rPr>
                <w:rStyle w:val="Collegamentoipertestuale"/>
                <w:noProof/>
                <w:lang w:val="it-IT"/>
              </w:rPr>
              <w:t>AddActivitySuccess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91798" w14:textId="5FBAD6E7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5" w:history="1">
            <w:r w:rsidRPr="00B16FE6">
              <w:rPr>
                <w:rStyle w:val="Collegamentoipertestuale"/>
                <w:noProof/>
                <w:lang w:val="it-IT"/>
              </w:rPr>
              <w:t>AddActivityError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0CB1" w14:textId="35F8F08C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6" w:history="1">
            <w:r w:rsidRPr="00B16FE6">
              <w:rPr>
                <w:rStyle w:val="Collegamentoipertestuale"/>
                <w:noProof/>
                <w:lang w:val="it-IT"/>
              </w:rPr>
              <w:t>AddAppointmentSuccess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2C069" w14:textId="065B9B03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7" w:history="1">
            <w:r w:rsidRPr="00B16FE6">
              <w:rPr>
                <w:rStyle w:val="Collegamentoipertestuale"/>
                <w:noProof/>
                <w:lang w:val="it-IT"/>
              </w:rPr>
              <w:t>AddAppointmentError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C5B62" w14:textId="658FE6DD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8" w:history="1">
            <w:r w:rsidRPr="00B16FE6">
              <w:rPr>
                <w:rStyle w:val="Collegamentoipertestuale"/>
                <w:noProof/>
                <w:lang w:val="it-IT"/>
              </w:rPr>
              <w:t>AddRequestSuccess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6CE9" w14:textId="02866688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69" w:history="1">
            <w:r w:rsidRPr="00B16FE6">
              <w:rPr>
                <w:rStyle w:val="Collegamentoipertestuale"/>
                <w:noProof/>
                <w:lang w:val="it-IT"/>
              </w:rPr>
              <w:t>AddRequestError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E3DC" w14:textId="6F80556C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0" w:history="1">
            <w:r w:rsidRPr="00B16FE6">
              <w:rPr>
                <w:rStyle w:val="Collegamentoipertestuale"/>
                <w:noProof/>
                <w:lang w:val="it-IT"/>
              </w:rPr>
              <w:t>LoginEmailEmpty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6F1E" w14:textId="23D7EC3D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1" w:history="1">
            <w:r w:rsidRPr="00B16FE6">
              <w:rPr>
                <w:rStyle w:val="Collegamentoipertestuale"/>
                <w:noProof/>
                <w:lang w:val="it-IT"/>
              </w:rPr>
              <w:t>LoginEmailFormatError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945C" w14:textId="44A7CEF7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2" w:history="1">
            <w:r w:rsidRPr="00B16FE6">
              <w:rPr>
                <w:rStyle w:val="Collegamentoipertestuale"/>
                <w:noProof/>
                <w:lang w:val="it-IT"/>
              </w:rPr>
              <w:t>LoginPasswordEmpty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6BAF" w14:textId="24094D29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3" w:history="1">
            <w:r w:rsidRPr="00B16FE6">
              <w:rPr>
                <w:rStyle w:val="Collegamentoipertestuale"/>
                <w:noProof/>
                <w:lang w:val="it-IT"/>
              </w:rPr>
              <w:t>LoginPasswordFormatError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DF63" w14:textId="01F3D974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4" w:history="1">
            <w:r w:rsidRPr="00B16FE6">
              <w:rPr>
                <w:rStyle w:val="Collegamentoipertestuale"/>
                <w:noProof/>
                <w:lang w:val="it-IT"/>
              </w:rPr>
              <w:t>LoginSuccessCommission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7F08" w14:textId="08554695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5" w:history="1">
            <w:r w:rsidRPr="00B16FE6">
              <w:rPr>
                <w:rStyle w:val="Collegamentoipertestuale"/>
                <w:noProof/>
                <w:lang w:val="it-IT"/>
              </w:rPr>
              <w:t>LoginSuccessStudent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13E0" w14:textId="680F3CD5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6" w:history="1">
            <w:r w:rsidRPr="00B16FE6">
              <w:rPr>
                <w:rStyle w:val="Collegamentoipertestuale"/>
                <w:noProof/>
                <w:lang w:val="it-IT"/>
              </w:rPr>
              <w:t>LoginSuccessTutor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3FAA" w14:textId="24D630D2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7" w:history="1">
            <w:r w:rsidRPr="00B16FE6">
              <w:rPr>
                <w:rStyle w:val="Collegamentoipertestuale"/>
                <w:noProof/>
                <w:lang w:val="it-IT"/>
              </w:rPr>
              <w:t>ManageRequestSuccess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52A9" w14:textId="477BD098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8" w:history="1">
            <w:r w:rsidRPr="00B16FE6">
              <w:rPr>
                <w:rStyle w:val="Collegamentoipertestuale"/>
                <w:noProof/>
                <w:lang w:val="it-IT"/>
              </w:rPr>
              <w:t>ManageRequestError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DCDB" w14:textId="2DDB5969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79" w:history="1">
            <w:r w:rsidRPr="00B16FE6">
              <w:rPr>
                <w:rStyle w:val="Collegamentoipertestuale"/>
                <w:noProof/>
                <w:lang w:val="it-IT"/>
              </w:rPr>
              <w:t>ModifyActivitySuccess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AB7FF" w14:textId="44D0C248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0" w:history="1">
            <w:r w:rsidRPr="00B16FE6">
              <w:rPr>
                <w:rStyle w:val="Collegamentoipertestuale"/>
                <w:noProof/>
                <w:lang w:val="it-IT"/>
              </w:rPr>
              <w:t>ModifyActivityError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5D9F" w14:textId="09053B44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1" w:history="1">
            <w:r w:rsidRPr="00B16FE6">
              <w:rPr>
                <w:rStyle w:val="Collegamentoipertestuale"/>
                <w:noProof/>
                <w:lang w:val="it-IT"/>
              </w:rPr>
              <w:t>ModifyAppointmentSuccess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16823" w14:textId="2D81E6DC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2" w:history="1">
            <w:r w:rsidRPr="00B16FE6">
              <w:rPr>
                <w:rStyle w:val="Collegamentoipertestuale"/>
                <w:noProof/>
                <w:lang w:val="it-IT"/>
              </w:rPr>
              <w:t>ModifyAppointmentError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FC94" w14:textId="4DDEFA52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3" w:history="1">
            <w:r w:rsidRPr="00B16FE6">
              <w:rPr>
                <w:rStyle w:val="Collegamentoipertestuale"/>
                <w:noProof/>
                <w:lang w:val="it-IT"/>
              </w:rPr>
              <w:t>ModifyRequestSuccess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88F6" w14:textId="437DD0B5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4" w:history="1">
            <w:r w:rsidRPr="00B16FE6">
              <w:rPr>
                <w:rStyle w:val="Collegamentoipertestuale"/>
                <w:noProof/>
                <w:lang w:val="it-IT"/>
              </w:rPr>
              <w:t>ModifyRequestError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4559" w14:textId="2F482D4A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5" w:history="1">
            <w:r w:rsidRPr="00B16FE6">
              <w:rPr>
                <w:rStyle w:val="Collegamentoipertestuale"/>
                <w:noProof/>
                <w:lang w:val="it-IT"/>
              </w:rPr>
              <w:t>RegistrationNameFormatError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241A" w14:textId="51C12642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6" w:history="1">
            <w:r w:rsidRPr="00B16FE6">
              <w:rPr>
                <w:rStyle w:val="Collegamentoipertestuale"/>
                <w:noProof/>
                <w:lang w:val="it-IT"/>
              </w:rPr>
              <w:t>RegistrationPasswordsDifferentError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B8D5" w14:textId="28B87866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7" w:history="1">
            <w:r w:rsidRPr="00B16FE6">
              <w:rPr>
                <w:rStyle w:val="Collegamentoipertestuale"/>
                <w:noProof/>
                <w:lang w:val="it-IT"/>
              </w:rPr>
              <w:t>RegistrationStudentSuccess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B6D7" w14:textId="048B848A" w:rsidR="00401FC6" w:rsidRDefault="00401FC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894288" w:history="1">
            <w:r w:rsidRPr="00B16FE6">
              <w:rPr>
                <w:rStyle w:val="Collegamentoipertestuale"/>
                <w:noProof/>
                <w:lang w:val="it-IT"/>
              </w:rPr>
              <w:t>RegistrationTutorSuccess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_Toc30894288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360E" w14:textId="6F23B058" w:rsidR="00F977BB" w:rsidRDefault="00F977BB" w:rsidP="000D05B9">
          <w:pPr>
            <w:spacing w:after="61" w:line="240" w:lineRule="auto"/>
            <w:jc w:val="both"/>
          </w:pPr>
          <w:r w:rsidRPr="004466E9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36A283F8" w14:textId="28C034B1" w:rsidR="009615E2" w:rsidRDefault="009615E2" w:rsidP="004F3C91">
      <w:pPr>
        <w:pStyle w:val="Nessunaspaziatura"/>
        <w:rPr>
          <w:sz w:val="23"/>
          <w:szCs w:val="23"/>
        </w:rPr>
      </w:pPr>
    </w:p>
    <w:p w14:paraId="582507C6" w14:textId="789751E3" w:rsidR="002675B3" w:rsidRDefault="002675B3" w:rsidP="00E31C6A">
      <w:pPr>
        <w:pStyle w:val="Titolo2"/>
        <w:rPr>
          <w:sz w:val="23"/>
          <w:szCs w:val="23"/>
        </w:rPr>
      </w:pPr>
      <w:bookmarkStart w:id="2" w:name="_Toc30894264"/>
      <w:proofErr w:type="spellStart"/>
      <w:r>
        <w:rPr>
          <w:lang w:val="it-IT"/>
        </w:rPr>
        <w:t>AddActivity</w:t>
      </w:r>
      <w:r w:rsidR="0053618A">
        <w:rPr>
          <w:lang w:val="it-IT"/>
        </w:rPr>
        <w:t>Success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DE41D4" w:rsidRPr="004713C4" w14:paraId="5EDB1294" w14:textId="77777777" w:rsidTr="00DE41D4">
        <w:trPr>
          <w:cantSplit/>
        </w:trPr>
        <w:tc>
          <w:tcPr>
            <w:tcW w:w="3019" w:type="dxa"/>
            <w:shd w:val="clear" w:color="auto" w:fill="1F4E79"/>
          </w:tcPr>
          <w:p w14:paraId="4A6027B4" w14:textId="711704DA" w:rsidR="00DE41D4" w:rsidRPr="00DE42E7" w:rsidRDefault="00DE41D4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5E0098B" w14:textId="0EEC4A2F" w:rsidR="00DE41D4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</w:t>
            </w:r>
            <w:r w:rsidR="0053618A"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Success</w:t>
            </w:r>
            <w:proofErr w:type="spellEnd"/>
          </w:p>
        </w:tc>
      </w:tr>
      <w:tr w:rsidR="00DE41D4" w:rsidRPr="004713C4" w14:paraId="35BFD0D6" w14:textId="77777777" w:rsidTr="00DE41D4">
        <w:trPr>
          <w:cantSplit/>
        </w:trPr>
        <w:tc>
          <w:tcPr>
            <w:tcW w:w="3019" w:type="dxa"/>
            <w:shd w:val="clear" w:color="auto" w:fill="1F4E79"/>
          </w:tcPr>
          <w:p w14:paraId="1564A5FD" w14:textId="25ED032C" w:rsidR="00DE41D4" w:rsidRPr="00DE42E7" w:rsidRDefault="00DE41D4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14095CE" w14:textId="40865E40" w:rsidR="00DE41D4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DE41D4" w:rsidRPr="004713C4" w14:paraId="4565AC0D" w14:textId="77777777" w:rsidTr="002675B3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1C95F9C" w14:textId="44A6DDBE" w:rsidR="00DE41D4" w:rsidRPr="00DE41D4" w:rsidRDefault="00DE41D4" w:rsidP="00DE41D4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DE41D4" w:rsidRPr="00440DE7" w14:paraId="03BC47EB" w14:textId="77777777" w:rsidTr="00DE41D4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546AF35" w14:textId="0141BBCC" w:rsidR="00DE41D4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DE41D4" w:rsidRPr="004713C4" w14:paraId="5BFFC312" w14:textId="77777777" w:rsidTr="00DE41D4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6FE9160C" w14:textId="215165A0" w:rsidR="00DE41D4" w:rsidRPr="00DE41D4" w:rsidRDefault="00DE41D4" w:rsidP="00DE41D4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DE41D4" w:rsidRPr="00440DE7" w14:paraId="1D3A17BF" w14:textId="77777777" w:rsidTr="00DE41D4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C6C2E54" w14:textId="3189C605" w:rsidR="00DE41D4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DE41D4" w:rsidRPr="00440DE7" w14:paraId="23F9E388" w14:textId="77777777" w:rsidTr="00DE41D4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1428AE4" w14:textId="5F80154E" w:rsidR="00DE41D4" w:rsidRDefault="00DE41D4" w:rsidP="00DE41D4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B77F4DF" w14:textId="13B7D73B" w:rsidR="00DE41D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67A84A0" w14:textId="298CBA75" w:rsidR="00DE41D4" w:rsidRDefault="00DE41D4" w:rsidP="004F3C91">
      <w:pPr>
        <w:pStyle w:val="Nessunaspaziatura"/>
        <w:rPr>
          <w:sz w:val="23"/>
          <w:szCs w:val="23"/>
        </w:rPr>
      </w:pPr>
    </w:p>
    <w:p w14:paraId="16D9F459" w14:textId="427FA5A4" w:rsidR="002675B3" w:rsidRDefault="002675B3" w:rsidP="004F3C91">
      <w:pPr>
        <w:pStyle w:val="Nessunaspaziatura"/>
        <w:rPr>
          <w:sz w:val="23"/>
          <w:szCs w:val="23"/>
        </w:rPr>
      </w:pPr>
    </w:p>
    <w:p w14:paraId="36025DF8" w14:textId="78400E62" w:rsidR="002675B3" w:rsidRDefault="00ED5885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93586DC" wp14:editId="796A25FB">
            <wp:extent cx="5748655" cy="3212465"/>
            <wp:effectExtent l="0" t="0" r="4445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E4F8" w14:textId="53DBCE16" w:rsidR="002675B3" w:rsidRDefault="002675B3" w:rsidP="004F3C91">
      <w:pPr>
        <w:pStyle w:val="Nessunaspaziatura"/>
        <w:rPr>
          <w:sz w:val="23"/>
          <w:szCs w:val="23"/>
        </w:rPr>
      </w:pPr>
    </w:p>
    <w:p w14:paraId="327E12D6" w14:textId="4C74BDB6" w:rsidR="002675B3" w:rsidRDefault="002675B3" w:rsidP="004F3C91">
      <w:pPr>
        <w:pStyle w:val="Nessunaspaziatura"/>
        <w:rPr>
          <w:sz w:val="23"/>
          <w:szCs w:val="23"/>
        </w:rPr>
      </w:pPr>
    </w:p>
    <w:p w14:paraId="359ECF8D" w14:textId="288D254C" w:rsidR="00ED5885" w:rsidRDefault="00ED5885" w:rsidP="004F3C91">
      <w:pPr>
        <w:pStyle w:val="Nessunaspaziatura"/>
        <w:rPr>
          <w:sz w:val="23"/>
          <w:szCs w:val="23"/>
        </w:rPr>
      </w:pPr>
    </w:p>
    <w:p w14:paraId="49DC9C9D" w14:textId="4B9CEB96" w:rsidR="00ED5885" w:rsidRDefault="00ED5885" w:rsidP="004F3C91">
      <w:pPr>
        <w:pStyle w:val="Nessunaspaziatura"/>
        <w:rPr>
          <w:sz w:val="23"/>
          <w:szCs w:val="23"/>
        </w:rPr>
      </w:pPr>
    </w:p>
    <w:p w14:paraId="5E06C5C3" w14:textId="5ECD3624" w:rsidR="00ED5885" w:rsidRDefault="00ED5885" w:rsidP="004F3C91">
      <w:pPr>
        <w:pStyle w:val="Nessunaspaziatura"/>
        <w:rPr>
          <w:sz w:val="23"/>
          <w:szCs w:val="23"/>
        </w:rPr>
      </w:pPr>
    </w:p>
    <w:p w14:paraId="01A2DEDF" w14:textId="0A6454EE" w:rsidR="00ED5885" w:rsidRDefault="00ED5885" w:rsidP="004F3C91">
      <w:pPr>
        <w:pStyle w:val="Nessunaspaziatura"/>
        <w:rPr>
          <w:sz w:val="23"/>
          <w:szCs w:val="23"/>
        </w:rPr>
      </w:pPr>
    </w:p>
    <w:p w14:paraId="461AE36F" w14:textId="6FFD6957" w:rsidR="00ED5885" w:rsidRDefault="00ED5885" w:rsidP="004F3C91">
      <w:pPr>
        <w:pStyle w:val="Nessunaspaziatura"/>
        <w:rPr>
          <w:sz w:val="23"/>
          <w:szCs w:val="23"/>
        </w:rPr>
      </w:pPr>
    </w:p>
    <w:p w14:paraId="67BF2703" w14:textId="195DB273" w:rsidR="00ED5885" w:rsidRDefault="00ED5885" w:rsidP="004F3C91">
      <w:pPr>
        <w:pStyle w:val="Nessunaspaziatura"/>
        <w:rPr>
          <w:sz w:val="23"/>
          <w:szCs w:val="23"/>
        </w:rPr>
      </w:pPr>
    </w:p>
    <w:p w14:paraId="3A93A086" w14:textId="67476589" w:rsidR="00ED5885" w:rsidRDefault="00ED5885" w:rsidP="004F3C91">
      <w:pPr>
        <w:pStyle w:val="Nessunaspaziatura"/>
        <w:rPr>
          <w:sz w:val="23"/>
          <w:szCs w:val="23"/>
        </w:rPr>
      </w:pPr>
    </w:p>
    <w:p w14:paraId="390F2E8F" w14:textId="2EC75448" w:rsidR="00ED5885" w:rsidRDefault="00ED5885" w:rsidP="004F3C91">
      <w:pPr>
        <w:pStyle w:val="Nessunaspaziatura"/>
        <w:rPr>
          <w:sz w:val="23"/>
          <w:szCs w:val="23"/>
        </w:rPr>
      </w:pPr>
    </w:p>
    <w:p w14:paraId="2FF910B2" w14:textId="56C1CC85" w:rsidR="00ED5885" w:rsidRDefault="00ED5885" w:rsidP="004F3C91">
      <w:pPr>
        <w:pStyle w:val="Nessunaspaziatura"/>
        <w:rPr>
          <w:sz w:val="23"/>
          <w:szCs w:val="23"/>
        </w:rPr>
      </w:pPr>
    </w:p>
    <w:p w14:paraId="63CFF696" w14:textId="4BC90243" w:rsidR="00ED5885" w:rsidRDefault="00ED5885" w:rsidP="004F3C91">
      <w:pPr>
        <w:pStyle w:val="Nessunaspaziatura"/>
        <w:rPr>
          <w:sz w:val="23"/>
          <w:szCs w:val="23"/>
        </w:rPr>
      </w:pPr>
    </w:p>
    <w:p w14:paraId="7968A020" w14:textId="4E7667C5" w:rsidR="00ED5885" w:rsidRDefault="00ED5885" w:rsidP="004F3C91">
      <w:pPr>
        <w:pStyle w:val="Nessunaspaziatura"/>
        <w:rPr>
          <w:sz w:val="23"/>
          <w:szCs w:val="23"/>
        </w:rPr>
      </w:pPr>
    </w:p>
    <w:p w14:paraId="2F77D3DA" w14:textId="6B5DE59C" w:rsidR="00ED5885" w:rsidRDefault="00ED5885" w:rsidP="004F3C91">
      <w:pPr>
        <w:pStyle w:val="Nessunaspaziatura"/>
        <w:rPr>
          <w:sz w:val="23"/>
          <w:szCs w:val="23"/>
        </w:rPr>
      </w:pPr>
    </w:p>
    <w:p w14:paraId="0C3E945A" w14:textId="1DD36BAB" w:rsidR="00ED5885" w:rsidRDefault="00ED5885" w:rsidP="004F3C91">
      <w:pPr>
        <w:pStyle w:val="Nessunaspaziatura"/>
        <w:rPr>
          <w:sz w:val="23"/>
          <w:szCs w:val="23"/>
        </w:rPr>
      </w:pPr>
    </w:p>
    <w:p w14:paraId="52D649C0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5983E0DF" w14:textId="69DA590E" w:rsidR="002675B3" w:rsidRDefault="002675B3" w:rsidP="00E31C6A">
      <w:pPr>
        <w:pStyle w:val="Titolo2"/>
        <w:rPr>
          <w:sz w:val="23"/>
          <w:szCs w:val="23"/>
        </w:rPr>
      </w:pPr>
      <w:bookmarkStart w:id="3" w:name="_Toc30894265"/>
      <w:proofErr w:type="spellStart"/>
      <w:r>
        <w:rPr>
          <w:lang w:val="it-IT"/>
        </w:rPr>
        <w:lastRenderedPageBreak/>
        <w:t>AddActivity</w:t>
      </w:r>
      <w:r w:rsidR="0053618A">
        <w:rPr>
          <w:lang w:val="it-IT"/>
        </w:rPr>
        <w:t>Error</w:t>
      </w:r>
      <w:bookmarkEnd w:id="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2675B3" w:rsidRPr="004713C4" w14:paraId="5ABF0A97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0E32424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924FB07" w14:textId="22FCF4B3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</w:t>
            </w:r>
            <w:r w:rsidR="00ED5885"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</w:t>
            </w:r>
            <w:proofErr w:type="spellEnd"/>
          </w:p>
        </w:tc>
      </w:tr>
      <w:tr w:rsidR="002675B3" w:rsidRPr="004713C4" w14:paraId="41761964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6E0634E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F28208F" w14:textId="77777777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2675B3" w:rsidRPr="004713C4" w14:paraId="53565FF7" w14:textId="77777777" w:rsidTr="002675B3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AB8EC8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2675B3" w:rsidRPr="00440DE7" w14:paraId="77520F16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3AC62AB" w14:textId="20A02D4F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2675B3" w:rsidRPr="004713C4" w14:paraId="50ABF434" w14:textId="77777777" w:rsidTr="002675B3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219BE7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2675B3" w:rsidRPr="00440DE7" w14:paraId="598E4F70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FC45218" w14:textId="6BFACB38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2675B3" w:rsidRPr="00440DE7" w14:paraId="00867F63" w14:textId="77777777" w:rsidTr="002675B3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38A6B1B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03BC878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2491F78" w14:textId="7B301795" w:rsidR="002675B3" w:rsidRDefault="002675B3" w:rsidP="004F3C91">
      <w:pPr>
        <w:pStyle w:val="Nessunaspaziatura"/>
        <w:rPr>
          <w:sz w:val="23"/>
          <w:szCs w:val="23"/>
        </w:rPr>
      </w:pPr>
    </w:p>
    <w:p w14:paraId="7F059999" w14:textId="271B8F3F" w:rsidR="0053618A" w:rsidRDefault="0053618A" w:rsidP="004F3C91">
      <w:pPr>
        <w:pStyle w:val="Nessunaspaziatura"/>
        <w:rPr>
          <w:sz w:val="23"/>
          <w:szCs w:val="23"/>
        </w:rPr>
      </w:pPr>
    </w:p>
    <w:p w14:paraId="675338A1" w14:textId="1B0F7286" w:rsidR="00ED5885" w:rsidRDefault="00ED5885" w:rsidP="004F3C91">
      <w:pPr>
        <w:pStyle w:val="Nessunaspaziatura"/>
        <w:rPr>
          <w:sz w:val="23"/>
          <w:szCs w:val="23"/>
        </w:rPr>
      </w:pPr>
    </w:p>
    <w:p w14:paraId="3AA93454" w14:textId="41478C43" w:rsidR="00ED5885" w:rsidRDefault="00ED5885" w:rsidP="004F3C91">
      <w:pPr>
        <w:pStyle w:val="Nessunaspaziatura"/>
        <w:rPr>
          <w:sz w:val="23"/>
          <w:szCs w:val="23"/>
        </w:rPr>
      </w:pPr>
    </w:p>
    <w:p w14:paraId="70DCBF0E" w14:textId="5B9A8A1F" w:rsidR="00ED5885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75C9E9" wp14:editId="734FE895">
            <wp:extent cx="5756910" cy="322008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06BE" w14:textId="59D5D90A" w:rsidR="00ED5885" w:rsidRDefault="00ED5885" w:rsidP="004F3C91">
      <w:pPr>
        <w:pStyle w:val="Nessunaspaziatura"/>
        <w:rPr>
          <w:sz w:val="23"/>
          <w:szCs w:val="23"/>
        </w:rPr>
      </w:pPr>
    </w:p>
    <w:p w14:paraId="7BF4337D" w14:textId="5CF7896B" w:rsidR="00ED5885" w:rsidRDefault="00ED5885" w:rsidP="004F3C91">
      <w:pPr>
        <w:pStyle w:val="Nessunaspaziatura"/>
        <w:rPr>
          <w:sz w:val="23"/>
          <w:szCs w:val="23"/>
        </w:rPr>
      </w:pPr>
    </w:p>
    <w:p w14:paraId="1F5FB619" w14:textId="6A4FD915" w:rsidR="00ED5885" w:rsidRDefault="00ED5885" w:rsidP="004F3C91">
      <w:pPr>
        <w:pStyle w:val="Nessunaspaziatura"/>
        <w:rPr>
          <w:sz w:val="23"/>
          <w:szCs w:val="23"/>
        </w:rPr>
      </w:pPr>
    </w:p>
    <w:p w14:paraId="1447FB22" w14:textId="3E4BCA92" w:rsidR="00ED5885" w:rsidRDefault="00ED5885" w:rsidP="004F3C91">
      <w:pPr>
        <w:pStyle w:val="Nessunaspaziatura"/>
        <w:rPr>
          <w:sz w:val="23"/>
          <w:szCs w:val="23"/>
        </w:rPr>
      </w:pPr>
    </w:p>
    <w:p w14:paraId="7CA72711" w14:textId="6E03EF4F" w:rsidR="00ED5885" w:rsidRDefault="00ED5885" w:rsidP="004F3C91">
      <w:pPr>
        <w:pStyle w:val="Nessunaspaziatura"/>
        <w:rPr>
          <w:sz w:val="23"/>
          <w:szCs w:val="23"/>
        </w:rPr>
      </w:pPr>
    </w:p>
    <w:p w14:paraId="2800A75B" w14:textId="7E75C81B" w:rsidR="00ED5885" w:rsidRDefault="00ED5885" w:rsidP="004F3C91">
      <w:pPr>
        <w:pStyle w:val="Nessunaspaziatura"/>
        <w:rPr>
          <w:sz w:val="23"/>
          <w:szCs w:val="23"/>
        </w:rPr>
      </w:pPr>
    </w:p>
    <w:p w14:paraId="078AAAF3" w14:textId="2879030F" w:rsidR="00ED5885" w:rsidRDefault="00ED5885" w:rsidP="004F3C91">
      <w:pPr>
        <w:pStyle w:val="Nessunaspaziatura"/>
        <w:rPr>
          <w:sz w:val="23"/>
          <w:szCs w:val="23"/>
        </w:rPr>
      </w:pPr>
    </w:p>
    <w:p w14:paraId="45770EA5" w14:textId="4B605201" w:rsidR="00ED5885" w:rsidRDefault="00ED5885" w:rsidP="004F3C91">
      <w:pPr>
        <w:pStyle w:val="Nessunaspaziatura"/>
        <w:rPr>
          <w:sz w:val="23"/>
          <w:szCs w:val="23"/>
        </w:rPr>
      </w:pPr>
    </w:p>
    <w:p w14:paraId="4936C482" w14:textId="306BFF35" w:rsidR="00ED5885" w:rsidRDefault="00ED5885" w:rsidP="004F3C91">
      <w:pPr>
        <w:pStyle w:val="Nessunaspaziatura"/>
        <w:rPr>
          <w:sz w:val="23"/>
          <w:szCs w:val="23"/>
        </w:rPr>
      </w:pPr>
    </w:p>
    <w:p w14:paraId="3A2A5F1C" w14:textId="692D7983" w:rsidR="00ED5885" w:rsidRDefault="00ED5885" w:rsidP="004F3C91">
      <w:pPr>
        <w:pStyle w:val="Nessunaspaziatura"/>
        <w:rPr>
          <w:sz w:val="23"/>
          <w:szCs w:val="23"/>
        </w:rPr>
      </w:pPr>
    </w:p>
    <w:p w14:paraId="109B967F" w14:textId="772584C0" w:rsidR="00ED5885" w:rsidRDefault="00ED5885" w:rsidP="004F3C91">
      <w:pPr>
        <w:pStyle w:val="Nessunaspaziatura"/>
        <w:rPr>
          <w:sz w:val="23"/>
          <w:szCs w:val="23"/>
        </w:rPr>
      </w:pPr>
    </w:p>
    <w:p w14:paraId="7562B9F3" w14:textId="64C6C720" w:rsidR="00ED5885" w:rsidRDefault="00ED5885" w:rsidP="004F3C91">
      <w:pPr>
        <w:pStyle w:val="Nessunaspaziatura"/>
        <w:rPr>
          <w:sz w:val="23"/>
          <w:szCs w:val="23"/>
        </w:rPr>
      </w:pPr>
    </w:p>
    <w:p w14:paraId="38D204FF" w14:textId="43E6BD8F" w:rsidR="00ED5885" w:rsidRDefault="00ED5885" w:rsidP="004F3C91">
      <w:pPr>
        <w:pStyle w:val="Nessunaspaziatura"/>
        <w:rPr>
          <w:sz w:val="23"/>
          <w:szCs w:val="23"/>
        </w:rPr>
      </w:pPr>
    </w:p>
    <w:p w14:paraId="0602E3D4" w14:textId="74458C77" w:rsidR="00ED5885" w:rsidRDefault="00ED5885" w:rsidP="004F3C91">
      <w:pPr>
        <w:pStyle w:val="Nessunaspaziatura"/>
        <w:rPr>
          <w:sz w:val="23"/>
          <w:szCs w:val="23"/>
        </w:rPr>
      </w:pPr>
    </w:p>
    <w:p w14:paraId="2B2A9EC7" w14:textId="22713C10" w:rsidR="00ED5885" w:rsidRDefault="00ED5885" w:rsidP="004F3C91">
      <w:pPr>
        <w:pStyle w:val="Nessunaspaziatura"/>
        <w:rPr>
          <w:sz w:val="23"/>
          <w:szCs w:val="23"/>
        </w:rPr>
      </w:pPr>
    </w:p>
    <w:p w14:paraId="76EE67F0" w14:textId="7D07B2D7" w:rsidR="00ED5885" w:rsidRDefault="00ED5885" w:rsidP="004F3C91">
      <w:pPr>
        <w:pStyle w:val="Nessunaspaziatura"/>
        <w:rPr>
          <w:sz w:val="23"/>
          <w:szCs w:val="23"/>
        </w:rPr>
      </w:pPr>
    </w:p>
    <w:p w14:paraId="70F48357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55D764F4" w14:textId="626C16A8" w:rsidR="0053618A" w:rsidRDefault="0053618A" w:rsidP="00E31C6A">
      <w:pPr>
        <w:pStyle w:val="Titolo2"/>
        <w:rPr>
          <w:sz w:val="23"/>
          <w:szCs w:val="23"/>
        </w:rPr>
      </w:pPr>
      <w:bookmarkStart w:id="4" w:name="_Toc30894266"/>
      <w:proofErr w:type="spellStart"/>
      <w:r>
        <w:rPr>
          <w:lang w:val="it-IT"/>
        </w:rPr>
        <w:t>AddA</w:t>
      </w:r>
      <w:r>
        <w:rPr>
          <w:lang w:val="it-IT"/>
        </w:rPr>
        <w:t>ppointmentSuccess</w:t>
      </w:r>
      <w:bookmarkEnd w:id="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53618A" w:rsidRPr="004713C4" w14:paraId="693D0F7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3297F37" w14:textId="77777777" w:rsidR="0053618A" w:rsidRPr="00DE42E7" w:rsidRDefault="0053618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A02672E" w14:textId="51A4A851" w:rsidR="0053618A" w:rsidRPr="004713C4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ppointment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Success</w:t>
            </w:r>
            <w:proofErr w:type="spellEnd"/>
          </w:p>
        </w:tc>
      </w:tr>
      <w:tr w:rsidR="0053618A" w:rsidRPr="004713C4" w14:paraId="0C4F2CCB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68784E6" w14:textId="77777777" w:rsidR="0053618A" w:rsidRPr="00DE42E7" w:rsidRDefault="0053618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80253A1" w14:textId="77777777" w:rsidR="0053618A" w:rsidRPr="004713C4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53618A" w:rsidRPr="004713C4" w14:paraId="55520519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54763166" w14:textId="77777777" w:rsidR="0053618A" w:rsidRPr="00DE41D4" w:rsidRDefault="0053618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53618A" w:rsidRPr="00440DE7" w14:paraId="2DF807BC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69A7144" w14:textId="77777777" w:rsidR="0053618A" w:rsidRPr="004713C4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53618A" w:rsidRPr="004713C4" w14:paraId="7AAC6114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F4D7C75" w14:textId="77777777" w:rsidR="0053618A" w:rsidRPr="00DE41D4" w:rsidRDefault="0053618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53618A" w:rsidRPr="00440DE7" w14:paraId="41A6F165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2152E88" w14:textId="77777777" w:rsidR="0053618A" w:rsidRPr="004713C4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53618A" w:rsidRPr="00440DE7" w14:paraId="5C6ECA3C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C878F4D" w14:textId="77777777" w:rsidR="0053618A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7914E1F" w14:textId="77777777" w:rsidR="0053618A" w:rsidRDefault="0053618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166E344" w14:textId="46B21624" w:rsidR="0053618A" w:rsidRDefault="0053618A" w:rsidP="004F3C91">
      <w:pPr>
        <w:pStyle w:val="Nessunaspaziatura"/>
        <w:rPr>
          <w:sz w:val="23"/>
          <w:szCs w:val="23"/>
        </w:rPr>
      </w:pPr>
    </w:p>
    <w:p w14:paraId="390847B5" w14:textId="0DB3C26C" w:rsidR="0053618A" w:rsidRDefault="0053618A" w:rsidP="004F3C91">
      <w:pPr>
        <w:pStyle w:val="Nessunaspaziatura"/>
        <w:rPr>
          <w:sz w:val="23"/>
          <w:szCs w:val="23"/>
        </w:rPr>
      </w:pPr>
    </w:p>
    <w:p w14:paraId="443670A4" w14:textId="778C2163" w:rsidR="0053618A" w:rsidRDefault="0053618A" w:rsidP="004F3C91">
      <w:pPr>
        <w:pStyle w:val="Nessunaspaziatura"/>
        <w:rPr>
          <w:sz w:val="23"/>
          <w:szCs w:val="23"/>
        </w:rPr>
      </w:pPr>
    </w:p>
    <w:p w14:paraId="55E9BCB0" w14:textId="6D923212" w:rsidR="0053618A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0E7B46E" wp14:editId="09C88B3C">
            <wp:extent cx="5748655" cy="3212465"/>
            <wp:effectExtent l="0" t="0" r="4445" b="698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60F7" w14:textId="27EEA49F" w:rsidR="00E31C6A" w:rsidRDefault="00E31C6A" w:rsidP="004F3C91">
      <w:pPr>
        <w:pStyle w:val="Nessunaspaziatura"/>
        <w:rPr>
          <w:sz w:val="23"/>
          <w:szCs w:val="23"/>
        </w:rPr>
      </w:pPr>
    </w:p>
    <w:p w14:paraId="092E26C8" w14:textId="53B72242" w:rsidR="00E31C6A" w:rsidRDefault="00E31C6A" w:rsidP="004F3C91">
      <w:pPr>
        <w:pStyle w:val="Nessunaspaziatura"/>
        <w:rPr>
          <w:sz w:val="23"/>
          <w:szCs w:val="23"/>
        </w:rPr>
      </w:pPr>
    </w:p>
    <w:p w14:paraId="33AA19D7" w14:textId="1FAE1B1C" w:rsidR="00ED5885" w:rsidRDefault="00ED5885" w:rsidP="004F3C91">
      <w:pPr>
        <w:pStyle w:val="Nessunaspaziatura"/>
        <w:rPr>
          <w:sz w:val="23"/>
          <w:szCs w:val="23"/>
        </w:rPr>
      </w:pPr>
    </w:p>
    <w:p w14:paraId="7552B804" w14:textId="7F2B6BD6" w:rsidR="00ED5885" w:rsidRDefault="00ED5885" w:rsidP="004F3C91">
      <w:pPr>
        <w:pStyle w:val="Nessunaspaziatura"/>
        <w:rPr>
          <w:sz w:val="23"/>
          <w:szCs w:val="23"/>
        </w:rPr>
      </w:pPr>
    </w:p>
    <w:p w14:paraId="3FD4E542" w14:textId="4CCE8A96" w:rsidR="00ED5885" w:rsidRDefault="00ED5885" w:rsidP="004F3C91">
      <w:pPr>
        <w:pStyle w:val="Nessunaspaziatura"/>
        <w:rPr>
          <w:sz w:val="23"/>
          <w:szCs w:val="23"/>
        </w:rPr>
      </w:pPr>
    </w:p>
    <w:p w14:paraId="2AA774FC" w14:textId="48964FAF" w:rsidR="00ED5885" w:rsidRDefault="00ED5885" w:rsidP="004F3C91">
      <w:pPr>
        <w:pStyle w:val="Nessunaspaziatura"/>
        <w:rPr>
          <w:sz w:val="23"/>
          <w:szCs w:val="23"/>
        </w:rPr>
      </w:pPr>
    </w:p>
    <w:p w14:paraId="497BD852" w14:textId="0E37CC23" w:rsidR="00ED5885" w:rsidRDefault="00ED5885" w:rsidP="004F3C91">
      <w:pPr>
        <w:pStyle w:val="Nessunaspaziatura"/>
        <w:rPr>
          <w:sz w:val="23"/>
          <w:szCs w:val="23"/>
        </w:rPr>
      </w:pPr>
    </w:p>
    <w:p w14:paraId="0D9F0281" w14:textId="5940EAED" w:rsidR="00ED5885" w:rsidRDefault="00ED5885" w:rsidP="004F3C91">
      <w:pPr>
        <w:pStyle w:val="Nessunaspaziatura"/>
        <w:rPr>
          <w:sz w:val="23"/>
          <w:szCs w:val="23"/>
        </w:rPr>
      </w:pPr>
    </w:p>
    <w:p w14:paraId="2A815E24" w14:textId="4150166C" w:rsidR="00ED5885" w:rsidRDefault="00ED5885" w:rsidP="004F3C91">
      <w:pPr>
        <w:pStyle w:val="Nessunaspaziatura"/>
        <w:rPr>
          <w:sz w:val="23"/>
          <w:szCs w:val="23"/>
        </w:rPr>
      </w:pPr>
    </w:p>
    <w:p w14:paraId="387900C8" w14:textId="21AFE5F1" w:rsidR="00ED5885" w:rsidRDefault="00ED5885" w:rsidP="004F3C91">
      <w:pPr>
        <w:pStyle w:val="Nessunaspaziatura"/>
        <w:rPr>
          <w:sz w:val="23"/>
          <w:szCs w:val="23"/>
        </w:rPr>
      </w:pPr>
    </w:p>
    <w:p w14:paraId="74150F36" w14:textId="486DA12A" w:rsidR="00ED5885" w:rsidRDefault="00ED5885" w:rsidP="004F3C91">
      <w:pPr>
        <w:pStyle w:val="Nessunaspaziatura"/>
        <w:rPr>
          <w:sz w:val="23"/>
          <w:szCs w:val="23"/>
        </w:rPr>
      </w:pPr>
    </w:p>
    <w:p w14:paraId="30CCAC4A" w14:textId="2FF589AA" w:rsidR="00ED5885" w:rsidRDefault="00ED5885" w:rsidP="004F3C91">
      <w:pPr>
        <w:pStyle w:val="Nessunaspaziatura"/>
        <w:rPr>
          <w:sz w:val="23"/>
          <w:szCs w:val="23"/>
        </w:rPr>
      </w:pPr>
    </w:p>
    <w:p w14:paraId="79AF1E4A" w14:textId="6E98CDBD" w:rsidR="00ED5885" w:rsidRDefault="00ED5885" w:rsidP="004F3C91">
      <w:pPr>
        <w:pStyle w:val="Nessunaspaziatura"/>
        <w:rPr>
          <w:sz w:val="23"/>
          <w:szCs w:val="23"/>
        </w:rPr>
      </w:pPr>
    </w:p>
    <w:p w14:paraId="7719B66E" w14:textId="73218EAF" w:rsidR="00ED5885" w:rsidRDefault="00ED5885" w:rsidP="004F3C91">
      <w:pPr>
        <w:pStyle w:val="Nessunaspaziatura"/>
        <w:rPr>
          <w:sz w:val="23"/>
          <w:szCs w:val="23"/>
        </w:rPr>
      </w:pPr>
    </w:p>
    <w:p w14:paraId="696BC7AF" w14:textId="3EB5567B" w:rsidR="00ED5885" w:rsidRDefault="00ED5885" w:rsidP="004F3C91">
      <w:pPr>
        <w:pStyle w:val="Nessunaspaziatura"/>
        <w:rPr>
          <w:sz w:val="23"/>
          <w:szCs w:val="23"/>
        </w:rPr>
      </w:pPr>
    </w:p>
    <w:p w14:paraId="4C59D349" w14:textId="51560F1A" w:rsidR="00ED5885" w:rsidRDefault="00ED5885" w:rsidP="004F3C91">
      <w:pPr>
        <w:pStyle w:val="Nessunaspaziatura"/>
        <w:rPr>
          <w:sz w:val="23"/>
          <w:szCs w:val="23"/>
        </w:rPr>
      </w:pPr>
    </w:p>
    <w:p w14:paraId="6D8E2B77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52016081" w14:textId="548AAB04" w:rsidR="0053618A" w:rsidRDefault="0053618A" w:rsidP="0053618A">
      <w:pPr>
        <w:pStyle w:val="Titolo2"/>
        <w:rPr>
          <w:lang w:val="it-IT"/>
        </w:rPr>
      </w:pPr>
      <w:bookmarkStart w:id="5" w:name="_Toc30894267"/>
      <w:proofErr w:type="spellStart"/>
      <w:r>
        <w:rPr>
          <w:lang w:val="it-IT"/>
        </w:rPr>
        <w:t>AddA</w:t>
      </w:r>
      <w:r>
        <w:rPr>
          <w:lang w:val="it-IT"/>
        </w:rPr>
        <w:t>ppointmentError</w:t>
      </w:r>
      <w:bookmarkEnd w:id="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66A6E2F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70BF7CF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12EACC6" w14:textId="7A16FDF5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ppointmentError</w:t>
            </w:r>
            <w:proofErr w:type="spellEnd"/>
          </w:p>
        </w:tc>
      </w:tr>
      <w:tr w:rsidR="00E31C6A" w:rsidRPr="004713C4" w14:paraId="36AC691D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2B5E4965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B32607C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07FDD9D7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F493EE0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C847E2C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09AC501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290CE27A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1E92A69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6BE5166C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E591E1C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1C5AD9F8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E9A2FFC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C2FAF0A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66CFA579" w14:textId="77777777" w:rsidR="00E31C6A" w:rsidRPr="00E31C6A" w:rsidRDefault="00E31C6A" w:rsidP="00E31C6A">
      <w:pPr>
        <w:rPr>
          <w:lang w:val="it-IT"/>
        </w:rPr>
      </w:pPr>
    </w:p>
    <w:p w14:paraId="07658093" w14:textId="77777777" w:rsidR="0053618A" w:rsidRPr="0053618A" w:rsidRDefault="0053618A" w:rsidP="0053618A">
      <w:pPr>
        <w:rPr>
          <w:lang w:val="it-IT"/>
        </w:rPr>
      </w:pPr>
    </w:p>
    <w:p w14:paraId="14E5E14F" w14:textId="434A9C73" w:rsidR="0053618A" w:rsidRDefault="0053618A" w:rsidP="004F3C91">
      <w:pPr>
        <w:pStyle w:val="Nessunaspaziatura"/>
        <w:rPr>
          <w:sz w:val="23"/>
          <w:szCs w:val="23"/>
        </w:rPr>
      </w:pPr>
    </w:p>
    <w:p w14:paraId="2060AD9D" w14:textId="1BF6CD8D" w:rsidR="00ED5885" w:rsidRDefault="00ED5885" w:rsidP="004F3C91">
      <w:pPr>
        <w:pStyle w:val="Nessunaspaziatura"/>
        <w:rPr>
          <w:sz w:val="23"/>
          <w:szCs w:val="23"/>
        </w:rPr>
      </w:pPr>
    </w:p>
    <w:p w14:paraId="6638532B" w14:textId="360A834B" w:rsidR="00ED5885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241CC9C" wp14:editId="788F8C69">
            <wp:extent cx="5741035" cy="3196590"/>
            <wp:effectExtent l="0" t="0" r="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2CC5" w14:textId="0883F95A" w:rsidR="00ED5885" w:rsidRDefault="00ED5885" w:rsidP="004F3C91">
      <w:pPr>
        <w:pStyle w:val="Nessunaspaziatura"/>
        <w:rPr>
          <w:sz w:val="23"/>
          <w:szCs w:val="23"/>
        </w:rPr>
      </w:pPr>
    </w:p>
    <w:p w14:paraId="4A019B22" w14:textId="29C8E892" w:rsidR="00ED5885" w:rsidRDefault="00ED5885" w:rsidP="004F3C91">
      <w:pPr>
        <w:pStyle w:val="Nessunaspaziatura"/>
        <w:rPr>
          <w:sz w:val="23"/>
          <w:szCs w:val="23"/>
        </w:rPr>
      </w:pPr>
    </w:p>
    <w:p w14:paraId="1B8F025B" w14:textId="6E94E093" w:rsidR="00ED5885" w:rsidRDefault="00ED5885" w:rsidP="004F3C91">
      <w:pPr>
        <w:pStyle w:val="Nessunaspaziatura"/>
        <w:rPr>
          <w:sz w:val="23"/>
          <w:szCs w:val="23"/>
        </w:rPr>
      </w:pPr>
    </w:p>
    <w:p w14:paraId="60784BCE" w14:textId="2AA11E68" w:rsidR="00ED5885" w:rsidRDefault="00ED5885" w:rsidP="004F3C91">
      <w:pPr>
        <w:pStyle w:val="Nessunaspaziatura"/>
        <w:rPr>
          <w:sz w:val="23"/>
          <w:szCs w:val="23"/>
        </w:rPr>
      </w:pPr>
    </w:p>
    <w:p w14:paraId="02183A5A" w14:textId="39162CE7" w:rsidR="00ED5885" w:rsidRDefault="00ED5885" w:rsidP="004F3C91">
      <w:pPr>
        <w:pStyle w:val="Nessunaspaziatura"/>
        <w:rPr>
          <w:sz w:val="23"/>
          <w:szCs w:val="23"/>
        </w:rPr>
      </w:pPr>
    </w:p>
    <w:p w14:paraId="22C56C7E" w14:textId="0773AABA" w:rsidR="00ED5885" w:rsidRDefault="00ED5885" w:rsidP="004F3C91">
      <w:pPr>
        <w:pStyle w:val="Nessunaspaziatura"/>
        <w:rPr>
          <w:sz w:val="23"/>
          <w:szCs w:val="23"/>
        </w:rPr>
      </w:pPr>
    </w:p>
    <w:p w14:paraId="7B694349" w14:textId="24EDE4A7" w:rsidR="00ED5885" w:rsidRDefault="00ED5885" w:rsidP="004F3C91">
      <w:pPr>
        <w:pStyle w:val="Nessunaspaziatura"/>
        <w:rPr>
          <w:sz w:val="23"/>
          <w:szCs w:val="23"/>
        </w:rPr>
      </w:pPr>
    </w:p>
    <w:p w14:paraId="556998EF" w14:textId="37B60786" w:rsidR="00ED5885" w:rsidRDefault="00ED5885" w:rsidP="004F3C91">
      <w:pPr>
        <w:pStyle w:val="Nessunaspaziatura"/>
        <w:rPr>
          <w:sz w:val="23"/>
          <w:szCs w:val="23"/>
        </w:rPr>
      </w:pPr>
    </w:p>
    <w:p w14:paraId="5D4B630A" w14:textId="26C7865F" w:rsidR="00ED5885" w:rsidRDefault="00ED5885" w:rsidP="004F3C91">
      <w:pPr>
        <w:pStyle w:val="Nessunaspaziatura"/>
        <w:rPr>
          <w:sz w:val="23"/>
          <w:szCs w:val="23"/>
        </w:rPr>
      </w:pPr>
    </w:p>
    <w:p w14:paraId="4F7AA495" w14:textId="64C28B62" w:rsidR="00ED5885" w:rsidRDefault="00ED5885" w:rsidP="004F3C91">
      <w:pPr>
        <w:pStyle w:val="Nessunaspaziatura"/>
        <w:rPr>
          <w:sz w:val="23"/>
          <w:szCs w:val="23"/>
        </w:rPr>
      </w:pPr>
    </w:p>
    <w:p w14:paraId="166A1DB9" w14:textId="06A3A766" w:rsidR="00ED5885" w:rsidRDefault="00ED5885" w:rsidP="004F3C91">
      <w:pPr>
        <w:pStyle w:val="Nessunaspaziatura"/>
        <w:rPr>
          <w:sz w:val="23"/>
          <w:szCs w:val="23"/>
        </w:rPr>
      </w:pPr>
    </w:p>
    <w:p w14:paraId="4F59A492" w14:textId="20A2D12F" w:rsidR="00ED5885" w:rsidRDefault="00ED5885" w:rsidP="004F3C91">
      <w:pPr>
        <w:pStyle w:val="Nessunaspaziatura"/>
        <w:rPr>
          <w:sz w:val="23"/>
          <w:szCs w:val="23"/>
        </w:rPr>
      </w:pPr>
    </w:p>
    <w:p w14:paraId="213FC6AD" w14:textId="659226C1" w:rsidR="00ED5885" w:rsidRDefault="00ED5885" w:rsidP="004F3C91">
      <w:pPr>
        <w:pStyle w:val="Nessunaspaziatura"/>
        <w:rPr>
          <w:sz w:val="23"/>
          <w:szCs w:val="23"/>
        </w:rPr>
      </w:pPr>
    </w:p>
    <w:p w14:paraId="0A724022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4F18A872" w14:textId="5F199B09" w:rsidR="0053618A" w:rsidRDefault="0053618A" w:rsidP="0053618A">
      <w:pPr>
        <w:pStyle w:val="Titolo2"/>
        <w:rPr>
          <w:lang w:val="it-IT"/>
        </w:rPr>
      </w:pPr>
      <w:bookmarkStart w:id="6" w:name="_Toc30894268"/>
      <w:proofErr w:type="spellStart"/>
      <w:r>
        <w:rPr>
          <w:lang w:val="it-IT"/>
        </w:rPr>
        <w:lastRenderedPageBreak/>
        <w:t>Add</w:t>
      </w:r>
      <w:r>
        <w:rPr>
          <w:lang w:val="it-IT"/>
        </w:rPr>
        <w:t>Request</w:t>
      </w:r>
      <w:r>
        <w:rPr>
          <w:lang w:val="it-IT"/>
        </w:rPr>
        <w:t>Success</w:t>
      </w:r>
      <w:bookmarkEnd w:id="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5F695F7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585991D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14FD9F5" w14:textId="698E4A9D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Request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Success</w:t>
            </w:r>
            <w:proofErr w:type="spellEnd"/>
          </w:p>
        </w:tc>
      </w:tr>
      <w:tr w:rsidR="00E31C6A" w:rsidRPr="004713C4" w14:paraId="037E5796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8808C22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68CD2C3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1F95A6EE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0F2D9AE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4BCEC5A9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B31AD36" w14:textId="124CE93F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4B5A6ABC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681C47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1086D39B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6BD8AE8" w14:textId="56B1BCE5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15F5A8EE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1F709550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D1CD3C9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45D9763" w14:textId="55418C66" w:rsidR="00E31C6A" w:rsidRDefault="00E31C6A" w:rsidP="00E31C6A">
      <w:pPr>
        <w:rPr>
          <w:lang w:val="it-IT"/>
        </w:rPr>
      </w:pPr>
    </w:p>
    <w:p w14:paraId="4EB408EF" w14:textId="6BC79788" w:rsidR="00ED5885" w:rsidRDefault="00ED5885" w:rsidP="00ED5885">
      <w:pPr>
        <w:pStyle w:val="Nessunaspaziatura"/>
        <w:rPr>
          <w:lang w:val="it-IT"/>
        </w:rPr>
      </w:pPr>
    </w:p>
    <w:p w14:paraId="630D2D06" w14:textId="0B851952" w:rsidR="00ED5885" w:rsidRDefault="00ED5885" w:rsidP="00ED5885">
      <w:pPr>
        <w:pStyle w:val="Nessunaspaziatura"/>
        <w:rPr>
          <w:lang w:val="it-IT"/>
        </w:rPr>
      </w:pPr>
    </w:p>
    <w:p w14:paraId="0C2925F9" w14:textId="21A28A5D" w:rsidR="00ED5885" w:rsidRDefault="00ED5885" w:rsidP="00ED5885">
      <w:pPr>
        <w:pStyle w:val="Nessunaspaziatura"/>
        <w:rPr>
          <w:lang w:val="it-IT"/>
        </w:rPr>
      </w:pPr>
    </w:p>
    <w:p w14:paraId="73A2E182" w14:textId="7CEFBFFE" w:rsidR="00ED5885" w:rsidRDefault="00B43490" w:rsidP="00ED5885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1F2B826" wp14:editId="64DFE8B8">
            <wp:extent cx="5756910" cy="322008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D656" w14:textId="58156A39" w:rsidR="00ED5885" w:rsidRDefault="00ED5885" w:rsidP="00ED5885">
      <w:pPr>
        <w:pStyle w:val="Nessunaspaziatura"/>
        <w:rPr>
          <w:lang w:val="it-IT"/>
        </w:rPr>
      </w:pPr>
    </w:p>
    <w:p w14:paraId="4898E366" w14:textId="2C589FF7" w:rsidR="00ED5885" w:rsidRDefault="00ED5885" w:rsidP="00ED5885">
      <w:pPr>
        <w:pStyle w:val="Nessunaspaziatura"/>
        <w:rPr>
          <w:lang w:val="it-IT"/>
        </w:rPr>
      </w:pPr>
    </w:p>
    <w:p w14:paraId="5EFD8D63" w14:textId="4025F3D2" w:rsidR="00ED5885" w:rsidRDefault="00ED5885" w:rsidP="00ED5885">
      <w:pPr>
        <w:pStyle w:val="Nessunaspaziatura"/>
        <w:rPr>
          <w:lang w:val="it-IT"/>
        </w:rPr>
      </w:pPr>
    </w:p>
    <w:p w14:paraId="0B078580" w14:textId="3A993A8B" w:rsidR="00ED5885" w:rsidRDefault="00ED5885" w:rsidP="00ED5885">
      <w:pPr>
        <w:pStyle w:val="Nessunaspaziatura"/>
        <w:rPr>
          <w:lang w:val="it-IT"/>
        </w:rPr>
      </w:pPr>
    </w:p>
    <w:p w14:paraId="2367C56F" w14:textId="5F0DEC1E" w:rsidR="00ED5885" w:rsidRDefault="00ED5885" w:rsidP="00ED5885">
      <w:pPr>
        <w:pStyle w:val="Nessunaspaziatura"/>
        <w:rPr>
          <w:lang w:val="it-IT"/>
        </w:rPr>
      </w:pPr>
    </w:p>
    <w:p w14:paraId="34282EF7" w14:textId="049E7B12" w:rsidR="00ED5885" w:rsidRDefault="00ED5885" w:rsidP="00ED5885">
      <w:pPr>
        <w:pStyle w:val="Nessunaspaziatura"/>
        <w:rPr>
          <w:lang w:val="it-IT"/>
        </w:rPr>
      </w:pPr>
    </w:p>
    <w:p w14:paraId="4EE42400" w14:textId="2145F243" w:rsidR="00ED5885" w:rsidRDefault="00ED5885" w:rsidP="00ED5885">
      <w:pPr>
        <w:pStyle w:val="Nessunaspaziatura"/>
        <w:rPr>
          <w:lang w:val="it-IT"/>
        </w:rPr>
      </w:pPr>
    </w:p>
    <w:p w14:paraId="136BBB26" w14:textId="26F76D3C" w:rsidR="00ED5885" w:rsidRDefault="00ED5885" w:rsidP="00ED5885">
      <w:pPr>
        <w:pStyle w:val="Nessunaspaziatura"/>
        <w:rPr>
          <w:lang w:val="it-IT"/>
        </w:rPr>
      </w:pPr>
    </w:p>
    <w:p w14:paraId="7D2654C2" w14:textId="428E9EFF" w:rsidR="00ED5885" w:rsidRDefault="00ED5885" w:rsidP="00ED5885">
      <w:pPr>
        <w:pStyle w:val="Nessunaspaziatura"/>
        <w:rPr>
          <w:lang w:val="it-IT"/>
        </w:rPr>
      </w:pPr>
    </w:p>
    <w:p w14:paraId="747674AD" w14:textId="7F66FB18" w:rsidR="00ED5885" w:rsidRDefault="00ED5885" w:rsidP="00ED5885">
      <w:pPr>
        <w:pStyle w:val="Nessunaspaziatura"/>
        <w:rPr>
          <w:lang w:val="it-IT"/>
        </w:rPr>
      </w:pPr>
    </w:p>
    <w:p w14:paraId="2CBBB770" w14:textId="387916EF" w:rsidR="00ED5885" w:rsidRDefault="00ED5885" w:rsidP="00ED5885">
      <w:pPr>
        <w:pStyle w:val="Nessunaspaziatura"/>
        <w:rPr>
          <w:lang w:val="it-IT"/>
        </w:rPr>
      </w:pPr>
    </w:p>
    <w:p w14:paraId="1871A119" w14:textId="5A3E007E" w:rsidR="00ED5885" w:rsidRDefault="00ED5885" w:rsidP="00ED5885">
      <w:pPr>
        <w:pStyle w:val="Nessunaspaziatura"/>
        <w:rPr>
          <w:lang w:val="it-IT"/>
        </w:rPr>
      </w:pPr>
    </w:p>
    <w:p w14:paraId="17A5B565" w14:textId="4B2CB271" w:rsidR="00ED5885" w:rsidRDefault="00ED5885" w:rsidP="00ED5885">
      <w:pPr>
        <w:pStyle w:val="Nessunaspaziatura"/>
        <w:rPr>
          <w:lang w:val="it-IT"/>
        </w:rPr>
      </w:pPr>
    </w:p>
    <w:p w14:paraId="0CC66F39" w14:textId="33A58CD7" w:rsidR="00ED5885" w:rsidRDefault="00ED5885" w:rsidP="00ED5885">
      <w:pPr>
        <w:pStyle w:val="Nessunaspaziatura"/>
        <w:rPr>
          <w:lang w:val="it-IT"/>
        </w:rPr>
      </w:pPr>
    </w:p>
    <w:p w14:paraId="7118D13F" w14:textId="6020401E" w:rsidR="00ED5885" w:rsidRDefault="00ED5885" w:rsidP="00ED5885">
      <w:pPr>
        <w:pStyle w:val="Nessunaspaziatura"/>
        <w:rPr>
          <w:lang w:val="it-IT"/>
        </w:rPr>
      </w:pPr>
    </w:p>
    <w:p w14:paraId="50489DD5" w14:textId="0CDBD38B" w:rsidR="00ED5885" w:rsidRDefault="00ED5885" w:rsidP="00ED5885">
      <w:pPr>
        <w:pStyle w:val="Nessunaspaziatura"/>
        <w:rPr>
          <w:lang w:val="it-IT"/>
        </w:rPr>
      </w:pPr>
    </w:p>
    <w:p w14:paraId="684F22D5" w14:textId="3EF82D14" w:rsidR="00ED5885" w:rsidRDefault="00ED5885" w:rsidP="00ED5885">
      <w:pPr>
        <w:pStyle w:val="Nessunaspaziatura"/>
        <w:rPr>
          <w:lang w:val="it-IT"/>
        </w:rPr>
      </w:pPr>
    </w:p>
    <w:p w14:paraId="51E64117" w14:textId="095BED9E" w:rsidR="00ED5885" w:rsidRDefault="00ED5885" w:rsidP="00ED5885">
      <w:pPr>
        <w:pStyle w:val="Nessunaspaziatura"/>
        <w:rPr>
          <w:lang w:val="it-IT"/>
        </w:rPr>
      </w:pPr>
    </w:p>
    <w:p w14:paraId="070C6A7F" w14:textId="77777777" w:rsidR="00ED5885" w:rsidRPr="00ED5885" w:rsidRDefault="00ED5885" w:rsidP="00ED5885">
      <w:pPr>
        <w:pStyle w:val="Nessunaspaziatura"/>
        <w:rPr>
          <w:lang w:val="it-IT"/>
        </w:rPr>
      </w:pPr>
    </w:p>
    <w:p w14:paraId="425EEF8C" w14:textId="00030E69" w:rsidR="0053618A" w:rsidRDefault="0053618A" w:rsidP="004F3C91">
      <w:pPr>
        <w:pStyle w:val="Nessunaspaziatura"/>
        <w:rPr>
          <w:sz w:val="23"/>
          <w:szCs w:val="23"/>
        </w:rPr>
      </w:pPr>
    </w:p>
    <w:p w14:paraId="62307C20" w14:textId="2D1A8458" w:rsidR="0053618A" w:rsidRDefault="0053618A" w:rsidP="0053618A">
      <w:pPr>
        <w:pStyle w:val="Titolo2"/>
        <w:rPr>
          <w:lang w:val="it-IT"/>
        </w:rPr>
      </w:pPr>
      <w:bookmarkStart w:id="7" w:name="_Toc30894269"/>
      <w:proofErr w:type="spellStart"/>
      <w:r>
        <w:rPr>
          <w:lang w:val="it-IT"/>
        </w:rPr>
        <w:t>Add</w:t>
      </w:r>
      <w:r>
        <w:rPr>
          <w:lang w:val="it-IT"/>
        </w:rPr>
        <w:t>RequestError</w:t>
      </w:r>
      <w:bookmarkEnd w:id="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37314D8C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534F9CF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C605889" w14:textId="25A4E64C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AddRequest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</w:t>
            </w:r>
            <w:proofErr w:type="spellEnd"/>
          </w:p>
        </w:tc>
      </w:tr>
      <w:tr w:rsidR="00E31C6A" w:rsidRPr="004713C4" w14:paraId="10BB6B01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978BC29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7D77BF7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2F92667E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104C8A7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0C7F616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E72AF9E" w14:textId="71DEA4DD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4B1C9B86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238763C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163A70ED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3873CF6" w14:textId="764D18D3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77C5C228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B0AF97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F11C52A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6D53DC3D" w14:textId="77777777" w:rsidR="00E31C6A" w:rsidRPr="00E31C6A" w:rsidRDefault="00E31C6A" w:rsidP="00E31C6A">
      <w:pPr>
        <w:rPr>
          <w:lang w:val="it-IT"/>
        </w:rPr>
      </w:pPr>
    </w:p>
    <w:p w14:paraId="104C8254" w14:textId="17D95655" w:rsidR="0053618A" w:rsidRDefault="0053618A" w:rsidP="004F3C91">
      <w:pPr>
        <w:pStyle w:val="Nessunaspaziatura"/>
        <w:rPr>
          <w:sz w:val="23"/>
          <w:szCs w:val="23"/>
        </w:rPr>
      </w:pPr>
    </w:p>
    <w:p w14:paraId="07D1BBEC" w14:textId="1422F353" w:rsidR="00E31C6A" w:rsidRDefault="00E31C6A" w:rsidP="004F3C91">
      <w:pPr>
        <w:pStyle w:val="Nessunaspaziatura"/>
        <w:rPr>
          <w:sz w:val="23"/>
          <w:szCs w:val="23"/>
        </w:rPr>
      </w:pPr>
    </w:p>
    <w:p w14:paraId="1BDD7F89" w14:textId="63AC8151" w:rsidR="00E31C6A" w:rsidRDefault="00E31C6A" w:rsidP="004F3C91">
      <w:pPr>
        <w:pStyle w:val="Nessunaspaziatura"/>
        <w:rPr>
          <w:sz w:val="23"/>
          <w:szCs w:val="23"/>
        </w:rPr>
      </w:pPr>
    </w:p>
    <w:p w14:paraId="6BE9DB16" w14:textId="11BEEAEC" w:rsidR="00E31C6A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E3EAD2E" wp14:editId="3C07C936">
            <wp:extent cx="5756910" cy="3212465"/>
            <wp:effectExtent l="0" t="0" r="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872A" w14:textId="668CC20B" w:rsidR="00E31C6A" w:rsidRDefault="00E31C6A" w:rsidP="004F3C91">
      <w:pPr>
        <w:pStyle w:val="Nessunaspaziatura"/>
        <w:rPr>
          <w:sz w:val="23"/>
          <w:szCs w:val="23"/>
        </w:rPr>
      </w:pPr>
    </w:p>
    <w:p w14:paraId="40FD091F" w14:textId="025E2BC9" w:rsidR="00E31C6A" w:rsidRDefault="00E31C6A" w:rsidP="004F3C91">
      <w:pPr>
        <w:pStyle w:val="Nessunaspaziatura"/>
        <w:rPr>
          <w:sz w:val="23"/>
          <w:szCs w:val="23"/>
        </w:rPr>
      </w:pPr>
    </w:p>
    <w:p w14:paraId="71C2607C" w14:textId="48FC642B" w:rsidR="00ED5885" w:rsidRDefault="00ED5885" w:rsidP="004F3C91">
      <w:pPr>
        <w:pStyle w:val="Nessunaspaziatura"/>
        <w:rPr>
          <w:sz w:val="23"/>
          <w:szCs w:val="23"/>
        </w:rPr>
      </w:pPr>
    </w:p>
    <w:p w14:paraId="159B9E6A" w14:textId="0E19055A" w:rsidR="00ED5885" w:rsidRDefault="00ED5885" w:rsidP="004F3C91">
      <w:pPr>
        <w:pStyle w:val="Nessunaspaziatura"/>
        <w:rPr>
          <w:sz w:val="23"/>
          <w:szCs w:val="23"/>
        </w:rPr>
      </w:pPr>
    </w:p>
    <w:p w14:paraId="70EF140D" w14:textId="1EE12612" w:rsidR="00ED5885" w:rsidRDefault="00ED5885" w:rsidP="004F3C91">
      <w:pPr>
        <w:pStyle w:val="Nessunaspaziatura"/>
        <w:rPr>
          <w:sz w:val="23"/>
          <w:szCs w:val="23"/>
        </w:rPr>
      </w:pPr>
    </w:p>
    <w:p w14:paraId="3E7E3105" w14:textId="0A2B544D" w:rsidR="00ED5885" w:rsidRDefault="00ED5885" w:rsidP="004F3C91">
      <w:pPr>
        <w:pStyle w:val="Nessunaspaziatura"/>
        <w:rPr>
          <w:sz w:val="23"/>
          <w:szCs w:val="23"/>
        </w:rPr>
      </w:pPr>
    </w:p>
    <w:p w14:paraId="3B4DCC63" w14:textId="32A6D792" w:rsidR="00ED5885" w:rsidRDefault="00ED5885" w:rsidP="004F3C91">
      <w:pPr>
        <w:pStyle w:val="Nessunaspaziatura"/>
        <w:rPr>
          <w:sz w:val="23"/>
          <w:szCs w:val="23"/>
        </w:rPr>
      </w:pPr>
    </w:p>
    <w:p w14:paraId="45A8BB34" w14:textId="75229872" w:rsidR="00ED5885" w:rsidRDefault="00ED5885" w:rsidP="004F3C91">
      <w:pPr>
        <w:pStyle w:val="Nessunaspaziatura"/>
        <w:rPr>
          <w:sz w:val="23"/>
          <w:szCs w:val="23"/>
        </w:rPr>
      </w:pPr>
    </w:p>
    <w:p w14:paraId="4B3F5675" w14:textId="57E4A8E2" w:rsidR="00ED5885" w:rsidRDefault="00ED5885" w:rsidP="004F3C91">
      <w:pPr>
        <w:pStyle w:val="Nessunaspaziatura"/>
        <w:rPr>
          <w:sz w:val="23"/>
          <w:szCs w:val="23"/>
        </w:rPr>
      </w:pPr>
    </w:p>
    <w:p w14:paraId="7A2FD2E5" w14:textId="17BA9182" w:rsidR="00ED5885" w:rsidRDefault="00ED5885" w:rsidP="004F3C91">
      <w:pPr>
        <w:pStyle w:val="Nessunaspaziatura"/>
        <w:rPr>
          <w:sz w:val="23"/>
          <w:szCs w:val="23"/>
        </w:rPr>
      </w:pPr>
    </w:p>
    <w:p w14:paraId="6B6CD482" w14:textId="4921667A" w:rsidR="00ED5885" w:rsidRDefault="00ED5885" w:rsidP="004F3C91">
      <w:pPr>
        <w:pStyle w:val="Nessunaspaziatura"/>
        <w:rPr>
          <w:sz w:val="23"/>
          <w:szCs w:val="23"/>
        </w:rPr>
      </w:pPr>
    </w:p>
    <w:p w14:paraId="21653BDA" w14:textId="43B5D264" w:rsidR="00ED5885" w:rsidRDefault="00ED5885" w:rsidP="004F3C91">
      <w:pPr>
        <w:pStyle w:val="Nessunaspaziatura"/>
        <w:rPr>
          <w:sz w:val="23"/>
          <w:szCs w:val="23"/>
        </w:rPr>
      </w:pPr>
    </w:p>
    <w:p w14:paraId="31552903" w14:textId="2B131409" w:rsidR="00ED5885" w:rsidRDefault="00ED5885" w:rsidP="004F3C91">
      <w:pPr>
        <w:pStyle w:val="Nessunaspaziatura"/>
        <w:rPr>
          <w:sz w:val="23"/>
          <w:szCs w:val="23"/>
        </w:rPr>
      </w:pPr>
    </w:p>
    <w:p w14:paraId="15F45CBD" w14:textId="5A966C5D" w:rsidR="00ED5885" w:rsidRDefault="00ED5885" w:rsidP="004F3C91">
      <w:pPr>
        <w:pStyle w:val="Nessunaspaziatura"/>
        <w:rPr>
          <w:sz w:val="23"/>
          <w:szCs w:val="23"/>
        </w:rPr>
      </w:pPr>
    </w:p>
    <w:p w14:paraId="5F15B18A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754CFFAE" w14:textId="77777777" w:rsidR="00E31C6A" w:rsidRDefault="00E31C6A" w:rsidP="004F3C91">
      <w:pPr>
        <w:pStyle w:val="Nessunaspaziatura"/>
        <w:rPr>
          <w:sz w:val="23"/>
          <w:szCs w:val="23"/>
        </w:rPr>
      </w:pPr>
    </w:p>
    <w:p w14:paraId="7A093B4F" w14:textId="06BE5B81" w:rsidR="0053618A" w:rsidRDefault="0053618A" w:rsidP="0053618A">
      <w:pPr>
        <w:pStyle w:val="Titolo2"/>
        <w:rPr>
          <w:lang w:val="it-IT"/>
        </w:rPr>
      </w:pPr>
      <w:bookmarkStart w:id="8" w:name="_Toc30894270"/>
      <w:proofErr w:type="spellStart"/>
      <w:r>
        <w:rPr>
          <w:lang w:val="it-IT"/>
        </w:rPr>
        <w:t>LoginEmailEmpty</w:t>
      </w:r>
      <w:bookmarkEnd w:id="8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25CBCDA6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0DBF2EA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4102DC57" w14:textId="37C96522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LoginEmailEmpty</w:t>
            </w:r>
            <w:proofErr w:type="spellEnd"/>
          </w:p>
        </w:tc>
      </w:tr>
      <w:tr w:rsidR="00E31C6A" w:rsidRPr="004713C4" w14:paraId="5107D3F6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69D1D31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475AA02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2F4873CA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45B57EA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4A34299A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98EE6AD" w14:textId="0A5F278E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2A9923EF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E2CDFF9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4DDC8536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0043E72" w14:textId="123F0CC3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06280910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1FEF54BE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B92B49F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FC91949" w14:textId="77777777" w:rsidR="00E31C6A" w:rsidRPr="00E31C6A" w:rsidRDefault="00E31C6A" w:rsidP="00E31C6A">
      <w:pPr>
        <w:rPr>
          <w:lang w:val="it-IT"/>
        </w:rPr>
      </w:pPr>
    </w:p>
    <w:p w14:paraId="77119EE2" w14:textId="5E48EDFF" w:rsidR="0053618A" w:rsidRDefault="0053618A" w:rsidP="004F3C91">
      <w:pPr>
        <w:pStyle w:val="Nessunaspaziatura"/>
        <w:rPr>
          <w:sz w:val="23"/>
          <w:szCs w:val="23"/>
        </w:rPr>
      </w:pPr>
    </w:p>
    <w:p w14:paraId="2EDF3AEF" w14:textId="44E4C0DC" w:rsidR="00ED5885" w:rsidRDefault="00ED5885" w:rsidP="004F3C91">
      <w:pPr>
        <w:pStyle w:val="Nessunaspaziatura"/>
        <w:rPr>
          <w:sz w:val="23"/>
          <w:szCs w:val="23"/>
        </w:rPr>
      </w:pPr>
    </w:p>
    <w:p w14:paraId="16C79031" w14:textId="3469D827" w:rsidR="00ED5885" w:rsidRDefault="00ED5885" w:rsidP="004F3C91">
      <w:pPr>
        <w:pStyle w:val="Nessunaspaziatura"/>
        <w:rPr>
          <w:sz w:val="23"/>
          <w:szCs w:val="23"/>
        </w:rPr>
      </w:pPr>
    </w:p>
    <w:p w14:paraId="5B9624A6" w14:textId="7CC4A713" w:rsidR="00ED5885" w:rsidRDefault="00ED5885" w:rsidP="004F3C91">
      <w:pPr>
        <w:pStyle w:val="Nessunaspaziatura"/>
        <w:rPr>
          <w:sz w:val="23"/>
          <w:szCs w:val="23"/>
        </w:rPr>
      </w:pPr>
    </w:p>
    <w:p w14:paraId="1F4A7665" w14:textId="1DC9CA82" w:rsidR="00ED5885" w:rsidRDefault="00E8037E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868D13" wp14:editId="306E97FE">
            <wp:extent cx="5756910" cy="322008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1138" w14:textId="221CD2C6" w:rsidR="00ED5885" w:rsidRDefault="00ED5885" w:rsidP="004F3C91">
      <w:pPr>
        <w:pStyle w:val="Nessunaspaziatura"/>
        <w:rPr>
          <w:sz w:val="23"/>
          <w:szCs w:val="23"/>
        </w:rPr>
      </w:pPr>
    </w:p>
    <w:p w14:paraId="46CEB4A5" w14:textId="1BFEC90D" w:rsidR="00ED5885" w:rsidRDefault="00ED5885" w:rsidP="004F3C91">
      <w:pPr>
        <w:pStyle w:val="Nessunaspaziatura"/>
        <w:rPr>
          <w:sz w:val="23"/>
          <w:szCs w:val="23"/>
        </w:rPr>
      </w:pPr>
    </w:p>
    <w:p w14:paraId="1873BCF3" w14:textId="783DEEDC" w:rsidR="00ED5885" w:rsidRDefault="00ED5885" w:rsidP="004F3C91">
      <w:pPr>
        <w:pStyle w:val="Nessunaspaziatura"/>
        <w:rPr>
          <w:sz w:val="23"/>
          <w:szCs w:val="23"/>
        </w:rPr>
      </w:pPr>
    </w:p>
    <w:p w14:paraId="7B0169E3" w14:textId="4AB22D7A" w:rsidR="00ED5885" w:rsidRDefault="00ED5885" w:rsidP="004F3C91">
      <w:pPr>
        <w:pStyle w:val="Nessunaspaziatura"/>
        <w:rPr>
          <w:sz w:val="23"/>
          <w:szCs w:val="23"/>
        </w:rPr>
      </w:pPr>
    </w:p>
    <w:p w14:paraId="30877F0F" w14:textId="3B55F5F2" w:rsidR="00ED5885" w:rsidRDefault="00ED5885" w:rsidP="004F3C91">
      <w:pPr>
        <w:pStyle w:val="Nessunaspaziatura"/>
        <w:rPr>
          <w:sz w:val="23"/>
          <w:szCs w:val="23"/>
        </w:rPr>
      </w:pPr>
    </w:p>
    <w:p w14:paraId="6BC9195B" w14:textId="08C3CE84" w:rsidR="00ED5885" w:rsidRDefault="00ED5885" w:rsidP="004F3C91">
      <w:pPr>
        <w:pStyle w:val="Nessunaspaziatura"/>
        <w:rPr>
          <w:sz w:val="23"/>
          <w:szCs w:val="23"/>
        </w:rPr>
      </w:pPr>
    </w:p>
    <w:p w14:paraId="5AD6527A" w14:textId="7FD125A9" w:rsidR="00ED5885" w:rsidRDefault="00ED5885" w:rsidP="004F3C91">
      <w:pPr>
        <w:pStyle w:val="Nessunaspaziatura"/>
        <w:rPr>
          <w:sz w:val="23"/>
          <w:szCs w:val="23"/>
        </w:rPr>
      </w:pPr>
    </w:p>
    <w:p w14:paraId="159EB28B" w14:textId="43AEED81" w:rsidR="00ED5885" w:rsidRDefault="00ED5885" w:rsidP="004F3C91">
      <w:pPr>
        <w:pStyle w:val="Nessunaspaziatura"/>
        <w:rPr>
          <w:sz w:val="23"/>
          <w:szCs w:val="23"/>
        </w:rPr>
      </w:pPr>
    </w:p>
    <w:p w14:paraId="28DA3F16" w14:textId="38893ACC" w:rsidR="00ED5885" w:rsidRDefault="00ED5885" w:rsidP="004F3C91">
      <w:pPr>
        <w:pStyle w:val="Nessunaspaziatura"/>
        <w:rPr>
          <w:sz w:val="23"/>
          <w:szCs w:val="23"/>
        </w:rPr>
      </w:pPr>
    </w:p>
    <w:p w14:paraId="03A18538" w14:textId="05EDED05" w:rsidR="00ED5885" w:rsidRDefault="00ED5885" w:rsidP="004F3C91">
      <w:pPr>
        <w:pStyle w:val="Nessunaspaziatura"/>
        <w:rPr>
          <w:sz w:val="23"/>
          <w:szCs w:val="23"/>
        </w:rPr>
      </w:pPr>
    </w:p>
    <w:p w14:paraId="13AA81E1" w14:textId="517E04E1" w:rsidR="00ED5885" w:rsidRDefault="00ED5885" w:rsidP="004F3C91">
      <w:pPr>
        <w:pStyle w:val="Nessunaspaziatura"/>
        <w:rPr>
          <w:sz w:val="23"/>
          <w:szCs w:val="23"/>
        </w:rPr>
      </w:pPr>
    </w:p>
    <w:p w14:paraId="6A8E14B6" w14:textId="02824074" w:rsidR="00ED5885" w:rsidRDefault="00ED5885" w:rsidP="004F3C91">
      <w:pPr>
        <w:pStyle w:val="Nessunaspaziatura"/>
        <w:rPr>
          <w:sz w:val="23"/>
          <w:szCs w:val="23"/>
        </w:rPr>
      </w:pPr>
    </w:p>
    <w:p w14:paraId="1B383C32" w14:textId="616AB1E5" w:rsidR="00ED5885" w:rsidRDefault="00ED5885" w:rsidP="004F3C91">
      <w:pPr>
        <w:pStyle w:val="Nessunaspaziatura"/>
        <w:rPr>
          <w:sz w:val="23"/>
          <w:szCs w:val="23"/>
        </w:rPr>
      </w:pPr>
    </w:p>
    <w:p w14:paraId="553781C5" w14:textId="77777777" w:rsidR="00E8037E" w:rsidRDefault="00E8037E" w:rsidP="004F3C91">
      <w:pPr>
        <w:pStyle w:val="Nessunaspaziatura"/>
        <w:rPr>
          <w:sz w:val="23"/>
          <w:szCs w:val="23"/>
        </w:rPr>
      </w:pPr>
    </w:p>
    <w:p w14:paraId="3C92F545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4C86328D" w14:textId="414D4204" w:rsidR="0053618A" w:rsidRDefault="0053618A" w:rsidP="0053618A">
      <w:pPr>
        <w:pStyle w:val="Titolo2"/>
        <w:rPr>
          <w:lang w:val="it-IT"/>
        </w:rPr>
      </w:pPr>
      <w:bookmarkStart w:id="9" w:name="_Toc30894271"/>
      <w:proofErr w:type="spellStart"/>
      <w:r>
        <w:rPr>
          <w:lang w:val="it-IT"/>
        </w:rPr>
        <w:t>LoginEmailFormatError</w:t>
      </w:r>
      <w:bookmarkEnd w:id="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6DB9644B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A72B34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D555562" w14:textId="69304F9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LoginEmailFormatError</w:t>
            </w:r>
            <w:proofErr w:type="spellEnd"/>
          </w:p>
        </w:tc>
      </w:tr>
      <w:tr w:rsidR="00E31C6A" w:rsidRPr="004713C4" w14:paraId="4EA5E741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C498D53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CBFA190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6381772E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DA58F90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5F1A3B59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8C600D1" w14:textId="465410D0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682586E4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C63B50E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6CC932AA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2B4CA80" w14:textId="357BEF4B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7BDAF903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DA99D5E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F07086C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BEA66B3" w14:textId="77777777" w:rsidR="00E31C6A" w:rsidRPr="00E31C6A" w:rsidRDefault="00E31C6A" w:rsidP="00E31C6A">
      <w:pPr>
        <w:rPr>
          <w:lang w:val="it-IT"/>
        </w:rPr>
      </w:pPr>
    </w:p>
    <w:p w14:paraId="49BC012F" w14:textId="6DB5B06C" w:rsidR="0053618A" w:rsidRDefault="0053618A" w:rsidP="004F3C91">
      <w:pPr>
        <w:pStyle w:val="Nessunaspaziatura"/>
        <w:rPr>
          <w:sz w:val="23"/>
          <w:szCs w:val="23"/>
        </w:rPr>
      </w:pPr>
    </w:p>
    <w:p w14:paraId="6E3E1E29" w14:textId="6017FFB5" w:rsidR="00ED5885" w:rsidRDefault="00ED5885" w:rsidP="004F3C91">
      <w:pPr>
        <w:pStyle w:val="Nessunaspaziatura"/>
        <w:rPr>
          <w:sz w:val="23"/>
          <w:szCs w:val="23"/>
        </w:rPr>
      </w:pPr>
    </w:p>
    <w:p w14:paraId="13B9A37D" w14:textId="1BD8DD3A" w:rsidR="00ED5885" w:rsidRDefault="00ED5885" w:rsidP="004F3C91">
      <w:pPr>
        <w:pStyle w:val="Nessunaspaziatura"/>
        <w:rPr>
          <w:sz w:val="23"/>
          <w:szCs w:val="23"/>
        </w:rPr>
      </w:pPr>
    </w:p>
    <w:p w14:paraId="69ABB4BD" w14:textId="44FB0FC0" w:rsidR="00ED5885" w:rsidRDefault="00E8037E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695E333" wp14:editId="5C2650EA">
            <wp:extent cx="5756910" cy="322008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F54B" w14:textId="5E154DE0" w:rsidR="00ED5885" w:rsidRDefault="00ED5885" w:rsidP="004F3C91">
      <w:pPr>
        <w:pStyle w:val="Nessunaspaziatura"/>
        <w:rPr>
          <w:sz w:val="23"/>
          <w:szCs w:val="23"/>
        </w:rPr>
      </w:pPr>
    </w:p>
    <w:p w14:paraId="725978F7" w14:textId="2721D0CA" w:rsidR="00ED5885" w:rsidRDefault="00ED5885" w:rsidP="004F3C91">
      <w:pPr>
        <w:pStyle w:val="Nessunaspaziatura"/>
        <w:rPr>
          <w:sz w:val="23"/>
          <w:szCs w:val="23"/>
        </w:rPr>
      </w:pPr>
    </w:p>
    <w:p w14:paraId="57539392" w14:textId="42AF94E5" w:rsidR="00ED5885" w:rsidRDefault="00ED5885" w:rsidP="004F3C91">
      <w:pPr>
        <w:pStyle w:val="Nessunaspaziatura"/>
        <w:rPr>
          <w:sz w:val="23"/>
          <w:szCs w:val="23"/>
        </w:rPr>
      </w:pPr>
    </w:p>
    <w:p w14:paraId="64EFDC12" w14:textId="62C7E374" w:rsidR="00ED5885" w:rsidRDefault="00ED5885" w:rsidP="004F3C91">
      <w:pPr>
        <w:pStyle w:val="Nessunaspaziatura"/>
        <w:rPr>
          <w:sz w:val="23"/>
          <w:szCs w:val="23"/>
        </w:rPr>
      </w:pPr>
    </w:p>
    <w:p w14:paraId="296DD3E0" w14:textId="49E45B84" w:rsidR="00ED5885" w:rsidRDefault="00ED5885" w:rsidP="004F3C91">
      <w:pPr>
        <w:pStyle w:val="Nessunaspaziatura"/>
        <w:rPr>
          <w:sz w:val="23"/>
          <w:szCs w:val="23"/>
        </w:rPr>
      </w:pPr>
    </w:p>
    <w:p w14:paraId="5897BD9B" w14:textId="028CDA3E" w:rsidR="00ED5885" w:rsidRDefault="00ED5885" w:rsidP="004F3C91">
      <w:pPr>
        <w:pStyle w:val="Nessunaspaziatura"/>
        <w:rPr>
          <w:sz w:val="23"/>
          <w:szCs w:val="23"/>
        </w:rPr>
      </w:pPr>
    </w:p>
    <w:p w14:paraId="709D2D86" w14:textId="7D5B4D34" w:rsidR="00ED5885" w:rsidRDefault="00ED5885" w:rsidP="004F3C91">
      <w:pPr>
        <w:pStyle w:val="Nessunaspaziatura"/>
        <w:rPr>
          <w:sz w:val="23"/>
          <w:szCs w:val="23"/>
        </w:rPr>
      </w:pPr>
    </w:p>
    <w:p w14:paraId="32ADB7F5" w14:textId="2C88791D" w:rsidR="00ED5885" w:rsidRDefault="00ED5885" w:rsidP="004F3C91">
      <w:pPr>
        <w:pStyle w:val="Nessunaspaziatura"/>
        <w:rPr>
          <w:sz w:val="23"/>
          <w:szCs w:val="23"/>
        </w:rPr>
      </w:pPr>
    </w:p>
    <w:p w14:paraId="0A9B14B8" w14:textId="00DDFDFE" w:rsidR="00ED5885" w:rsidRDefault="00ED5885" w:rsidP="004F3C91">
      <w:pPr>
        <w:pStyle w:val="Nessunaspaziatura"/>
        <w:rPr>
          <w:sz w:val="23"/>
          <w:szCs w:val="23"/>
        </w:rPr>
      </w:pPr>
    </w:p>
    <w:p w14:paraId="5F659931" w14:textId="2949A2A5" w:rsidR="00ED5885" w:rsidRDefault="00ED5885" w:rsidP="004F3C91">
      <w:pPr>
        <w:pStyle w:val="Nessunaspaziatura"/>
        <w:rPr>
          <w:sz w:val="23"/>
          <w:szCs w:val="23"/>
        </w:rPr>
      </w:pPr>
    </w:p>
    <w:p w14:paraId="08F14D6B" w14:textId="2A2A4559" w:rsidR="00ED5885" w:rsidRDefault="00ED5885" w:rsidP="004F3C91">
      <w:pPr>
        <w:pStyle w:val="Nessunaspaziatura"/>
        <w:rPr>
          <w:sz w:val="23"/>
          <w:szCs w:val="23"/>
        </w:rPr>
      </w:pPr>
    </w:p>
    <w:p w14:paraId="32B325D3" w14:textId="720D8772" w:rsidR="00ED5885" w:rsidRDefault="00ED5885" w:rsidP="004F3C91">
      <w:pPr>
        <w:pStyle w:val="Nessunaspaziatura"/>
        <w:rPr>
          <w:sz w:val="23"/>
          <w:szCs w:val="23"/>
        </w:rPr>
      </w:pPr>
    </w:p>
    <w:p w14:paraId="0C1225F1" w14:textId="4CF460DD" w:rsidR="00ED5885" w:rsidRDefault="00ED5885" w:rsidP="004F3C91">
      <w:pPr>
        <w:pStyle w:val="Nessunaspaziatura"/>
        <w:rPr>
          <w:sz w:val="23"/>
          <w:szCs w:val="23"/>
        </w:rPr>
      </w:pPr>
    </w:p>
    <w:p w14:paraId="30A47BF0" w14:textId="6E98246B" w:rsidR="00ED5885" w:rsidRDefault="00ED5885" w:rsidP="004F3C91">
      <w:pPr>
        <w:pStyle w:val="Nessunaspaziatura"/>
        <w:rPr>
          <w:sz w:val="23"/>
          <w:szCs w:val="23"/>
        </w:rPr>
      </w:pPr>
    </w:p>
    <w:p w14:paraId="5DBA1DBF" w14:textId="77777777" w:rsidR="00E8037E" w:rsidRDefault="00E8037E" w:rsidP="004F3C91">
      <w:pPr>
        <w:pStyle w:val="Nessunaspaziatura"/>
        <w:rPr>
          <w:sz w:val="23"/>
          <w:szCs w:val="23"/>
        </w:rPr>
      </w:pPr>
    </w:p>
    <w:p w14:paraId="50666B92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600D1B9A" w14:textId="4927FCB3" w:rsidR="0053618A" w:rsidRDefault="0053618A" w:rsidP="0053618A">
      <w:pPr>
        <w:pStyle w:val="Titolo2"/>
        <w:rPr>
          <w:lang w:val="it-IT"/>
        </w:rPr>
      </w:pPr>
      <w:bookmarkStart w:id="10" w:name="_Toc30894272"/>
      <w:proofErr w:type="spellStart"/>
      <w:r>
        <w:rPr>
          <w:lang w:val="it-IT"/>
        </w:rPr>
        <w:t>LoginPasswordEmpty</w:t>
      </w:r>
      <w:bookmarkEnd w:id="10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2A3B10E6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57D51432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2474A718" w14:textId="0AE999AA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PasswordEmpty</w:t>
            </w:r>
            <w:proofErr w:type="spellEnd"/>
          </w:p>
        </w:tc>
      </w:tr>
      <w:tr w:rsidR="00E31C6A" w:rsidRPr="004713C4" w14:paraId="3BE89520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3703FE7A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F466DA1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7A7B2B33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4ADCC15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00F9322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235411B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01D3AF29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608C4F86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0487D768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0F36574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3D70B68A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A5F671A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90344B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E164801" w14:textId="77777777" w:rsidR="00E31C6A" w:rsidRPr="00E31C6A" w:rsidRDefault="00E31C6A" w:rsidP="00E31C6A">
      <w:pPr>
        <w:rPr>
          <w:lang w:val="it-IT"/>
        </w:rPr>
      </w:pPr>
    </w:p>
    <w:p w14:paraId="7B1B4403" w14:textId="3C0F4E25" w:rsidR="0053618A" w:rsidRDefault="0053618A" w:rsidP="004F3C91">
      <w:pPr>
        <w:pStyle w:val="Nessunaspaziatura"/>
        <w:rPr>
          <w:sz w:val="23"/>
          <w:szCs w:val="23"/>
        </w:rPr>
      </w:pPr>
    </w:p>
    <w:p w14:paraId="3235BB48" w14:textId="07E22403" w:rsidR="00ED5885" w:rsidRDefault="00ED5885" w:rsidP="004F3C91">
      <w:pPr>
        <w:pStyle w:val="Nessunaspaziatura"/>
        <w:rPr>
          <w:sz w:val="23"/>
          <w:szCs w:val="23"/>
        </w:rPr>
      </w:pPr>
    </w:p>
    <w:p w14:paraId="098C2C7C" w14:textId="3923C250" w:rsidR="00ED5885" w:rsidRDefault="00ED5885" w:rsidP="004F3C91">
      <w:pPr>
        <w:pStyle w:val="Nessunaspaziatura"/>
        <w:rPr>
          <w:sz w:val="23"/>
          <w:szCs w:val="23"/>
        </w:rPr>
      </w:pPr>
    </w:p>
    <w:p w14:paraId="2BE24CB5" w14:textId="4A80BCC2" w:rsidR="00ED5885" w:rsidRDefault="00ED5885" w:rsidP="004F3C91">
      <w:pPr>
        <w:pStyle w:val="Nessunaspaziatura"/>
        <w:rPr>
          <w:sz w:val="23"/>
          <w:szCs w:val="23"/>
        </w:rPr>
      </w:pPr>
    </w:p>
    <w:p w14:paraId="47D62FA0" w14:textId="518A45BC" w:rsidR="00ED5885" w:rsidRDefault="00ED5885" w:rsidP="004F3C91">
      <w:pPr>
        <w:pStyle w:val="Nessunaspaziatura"/>
        <w:rPr>
          <w:sz w:val="23"/>
          <w:szCs w:val="23"/>
        </w:rPr>
      </w:pPr>
    </w:p>
    <w:p w14:paraId="40A228E5" w14:textId="7EEA4756" w:rsidR="00ED5885" w:rsidRDefault="00ED5885" w:rsidP="004F3C91">
      <w:pPr>
        <w:pStyle w:val="Nessunaspaziatura"/>
        <w:rPr>
          <w:sz w:val="23"/>
          <w:szCs w:val="23"/>
        </w:rPr>
      </w:pPr>
    </w:p>
    <w:p w14:paraId="7CBFA9B8" w14:textId="5665D6EC" w:rsidR="00ED5885" w:rsidRDefault="00ED5885" w:rsidP="004F3C91">
      <w:pPr>
        <w:pStyle w:val="Nessunaspaziatura"/>
        <w:rPr>
          <w:sz w:val="23"/>
          <w:szCs w:val="23"/>
        </w:rPr>
      </w:pPr>
    </w:p>
    <w:p w14:paraId="1BF3016A" w14:textId="07095F83" w:rsidR="00ED5885" w:rsidRDefault="00ED5885" w:rsidP="004F3C91">
      <w:pPr>
        <w:pStyle w:val="Nessunaspaziatura"/>
        <w:rPr>
          <w:sz w:val="23"/>
          <w:szCs w:val="23"/>
        </w:rPr>
      </w:pPr>
    </w:p>
    <w:p w14:paraId="0DA1DD04" w14:textId="46D36951" w:rsidR="00ED5885" w:rsidRDefault="00ED5885" w:rsidP="004F3C91">
      <w:pPr>
        <w:pStyle w:val="Nessunaspaziatura"/>
        <w:rPr>
          <w:sz w:val="23"/>
          <w:szCs w:val="23"/>
        </w:rPr>
      </w:pPr>
    </w:p>
    <w:p w14:paraId="377C1215" w14:textId="7D43FB88" w:rsidR="00ED5885" w:rsidRDefault="00E8037E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4158B97" wp14:editId="3998EB02">
            <wp:extent cx="5748655" cy="3212465"/>
            <wp:effectExtent l="0" t="0" r="4445" b="698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EC83" w14:textId="66781197" w:rsidR="00ED5885" w:rsidRDefault="00ED5885" w:rsidP="004F3C91">
      <w:pPr>
        <w:pStyle w:val="Nessunaspaziatura"/>
        <w:rPr>
          <w:sz w:val="23"/>
          <w:szCs w:val="23"/>
        </w:rPr>
      </w:pPr>
    </w:p>
    <w:p w14:paraId="2747CCDC" w14:textId="7F4D8EAB" w:rsidR="00ED5885" w:rsidRDefault="00ED5885" w:rsidP="004F3C91">
      <w:pPr>
        <w:pStyle w:val="Nessunaspaziatura"/>
        <w:rPr>
          <w:sz w:val="23"/>
          <w:szCs w:val="23"/>
        </w:rPr>
      </w:pPr>
    </w:p>
    <w:p w14:paraId="5D2E1C0A" w14:textId="78EFE6DD" w:rsidR="00ED5885" w:rsidRDefault="00ED5885" w:rsidP="004F3C91">
      <w:pPr>
        <w:pStyle w:val="Nessunaspaziatura"/>
        <w:rPr>
          <w:sz w:val="23"/>
          <w:szCs w:val="23"/>
        </w:rPr>
      </w:pPr>
    </w:p>
    <w:p w14:paraId="2678A718" w14:textId="65211D7B" w:rsidR="00ED5885" w:rsidRDefault="00ED5885" w:rsidP="004F3C91">
      <w:pPr>
        <w:pStyle w:val="Nessunaspaziatura"/>
        <w:rPr>
          <w:sz w:val="23"/>
          <w:szCs w:val="23"/>
        </w:rPr>
      </w:pPr>
    </w:p>
    <w:p w14:paraId="4274E920" w14:textId="6E7EB316" w:rsidR="00ED5885" w:rsidRDefault="00ED5885" w:rsidP="004F3C91">
      <w:pPr>
        <w:pStyle w:val="Nessunaspaziatura"/>
        <w:rPr>
          <w:sz w:val="23"/>
          <w:szCs w:val="23"/>
        </w:rPr>
      </w:pPr>
    </w:p>
    <w:p w14:paraId="0DA94855" w14:textId="4C0451F5" w:rsidR="00ED5885" w:rsidRDefault="00ED5885" w:rsidP="004F3C91">
      <w:pPr>
        <w:pStyle w:val="Nessunaspaziatura"/>
        <w:rPr>
          <w:sz w:val="23"/>
          <w:szCs w:val="23"/>
        </w:rPr>
      </w:pPr>
    </w:p>
    <w:p w14:paraId="5CC8FC6B" w14:textId="46C8FCF7" w:rsidR="00ED5885" w:rsidRDefault="00ED5885" w:rsidP="004F3C91">
      <w:pPr>
        <w:pStyle w:val="Nessunaspaziatura"/>
        <w:rPr>
          <w:sz w:val="23"/>
          <w:szCs w:val="23"/>
        </w:rPr>
      </w:pPr>
    </w:p>
    <w:p w14:paraId="279D781B" w14:textId="71E522C9" w:rsidR="00ED5885" w:rsidRDefault="00ED5885" w:rsidP="004F3C91">
      <w:pPr>
        <w:pStyle w:val="Nessunaspaziatura"/>
        <w:rPr>
          <w:sz w:val="23"/>
          <w:szCs w:val="23"/>
        </w:rPr>
      </w:pPr>
    </w:p>
    <w:p w14:paraId="5D2116CA" w14:textId="4BC00EF9" w:rsidR="00ED5885" w:rsidRDefault="00ED5885" w:rsidP="004F3C91">
      <w:pPr>
        <w:pStyle w:val="Nessunaspaziatura"/>
        <w:rPr>
          <w:sz w:val="23"/>
          <w:szCs w:val="23"/>
        </w:rPr>
      </w:pPr>
    </w:p>
    <w:p w14:paraId="220B36EF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4FB82279" w14:textId="3EB8C070" w:rsidR="0053618A" w:rsidRDefault="0053618A" w:rsidP="0053618A">
      <w:pPr>
        <w:pStyle w:val="Titolo2"/>
        <w:rPr>
          <w:lang w:val="it-IT"/>
        </w:rPr>
      </w:pPr>
      <w:bookmarkStart w:id="11" w:name="_Toc30894273"/>
      <w:proofErr w:type="spellStart"/>
      <w:r>
        <w:rPr>
          <w:lang w:val="it-IT"/>
        </w:rPr>
        <w:t>LoginPasswordFormatError</w:t>
      </w:r>
      <w:bookmarkEnd w:id="11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11BCD4D4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3C756C9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FD461E7" w14:textId="5E1E2EC0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Password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FormatError</w:t>
            </w:r>
            <w:proofErr w:type="spellEnd"/>
          </w:p>
        </w:tc>
      </w:tr>
      <w:tr w:rsidR="00E31C6A" w:rsidRPr="004713C4" w14:paraId="21D6D411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43D90E0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8EB9C45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0D4277EF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9925137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767CBA8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9FFD434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764288AC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A0E00D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2A658657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1822F82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182D87BE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13DF71AE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7E18CAE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0BB4C92" w14:textId="77777777" w:rsidR="00E31C6A" w:rsidRPr="00E31C6A" w:rsidRDefault="00E31C6A" w:rsidP="00E31C6A">
      <w:pPr>
        <w:rPr>
          <w:lang w:val="it-IT"/>
        </w:rPr>
      </w:pPr>
    </w:p>
    <w:p w14:paraId="0B3A1EB1" w14:textId="3D01B3BD" w:rsidR="0053618A" w:rsidRDefault="0053618A" w:rsidP="004F3C91">
      <w:pPr>
        <w:pStyle w:val="Nessunaspaziatura"/>
        <w:rPr>
          <w:sz w:val="23"/>
          <w:szCs w:val="23"/>
        </w:rPr>
      </w:pPr>
    </w:p>
    <w:p w14:paraId="055937B3" w14:textId="4C58C874" w:rsidR="00ED5885" w:rsidRDefault="00ED5885" w:rsidP="004F3C91">
      <w:pPr>
        <w:pStyle w:val="Nessunaspaziatura"/>
        <w:rPr>
          <w:sz w:val="23"/>
          <w:szCs w:val="23"/>
        </w:rPr>
      </w:pPr>
    </w:p>
    <w:p w14:paraId="050EF6DE" w14:textId="7C93BA99" w:rsidR="00ED5885" w:rsidRDefault="00ED5885" w:rsidP="004F3C91">
      <w:pPr>
        <w:pStyle w:val="Nessunaspaziatura"/>
        <w:rPr>
          <w:sz w:val="23"/>
          <w:szCs w:val="23"/>
        </w:rPr>
      </w:pPr>
    </w:p>
    <w:p w14:paraId="4A6A6C9A" w14:textId="5EB7F8A8" w:rsidR="00ED5885" w:rsidRDefault="00ED5885" w:rsidP="004F3C91">
      <w:pPr>
        <w:pStyle w:val="Nessunaspaziatura"/>
        <w:rPr>
          <w:sz w:val="23"/>
          <w:szCs w:val="23"/>
        </w:rPr>
      </w:pPr>
    </w:p>
    <w:p w14:paraId="52CB3247" w14:textId="507C3895" w:rsidR="00ED5885" w:rsidRDefault="00ED5885" w:rsidP="004F3C91">
      <w:pPr>
        <w:pStyle w:val="Nessunaspaziatura"/>
        <w:rPr>
          <w:sz w:val="23"/>
          <w:szCs w:val="23"/>
        </w:rPr>
      </w:pPr>
    </w:p>
    <w:p w14:paraId="48937FAC" w14:textId="337C79FA" w:rsidR="00E8037E" w:rsidRDefault="00E8037E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9E4CB2D" wp14:editId="56631DD6">
            <wp:extent cx="5741035" cy="3212465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2053" w14:textId="6A7C79C8" w:rsidR="00ED5885" w:rsidRDefault="00ED5885" w:rsidP="004F3C91">
      <w:pPr>
        <w:pStyle w:val="Nessunaspaziatura"/>
        <w:rPr>
          <w:sz w:val="23"/>
          <w:szCs w:val="23"/>
        </w:rPr>
      </w:pPr>
    </w:p>
    <w:p w14:paraId="4458D44F" w14:textId="1D6AEBC2" w:rsidR="00ED5885" w:rsidRDefault="00ED5885" w:rsidP="004F3C91">
      <w:pPr>
        <w:pStyle w:val="Nessunaspaziatura"/>
        <w:rPr>
          <w:sz w:val="23"/>
          <w:szCs w:val="23"/>
        </w:rPr>
      </w:pPr>
    </w:p>
    <w:p w14:paraId="29E3227B" w14:textId="14C13DAD" w:rsidR="00ED5885" w:rsidRDefault="00ED5885" w:rsidP="004F3C91">
      <w:pPr>
        <w:pStyle w:val="Nessunaspaziatura"/>
        <w:rPr>
          <w:sz w:val="23"/>
          <w:szCs w:val="23"/>
        </w:rPr>
      </w:pPr>
    </w:p>
    <w:p w14:paraId="5467E2B9" w14:textId="42F436F6" w:rsidR="00ED5885" w:rsidRDefault="00ED5885" w:rsidP="004F3C91">
      <w:pPr>
        <w:pStyle w:val="Nessunaspaziatura"/>
        <w:rPr>
          <w:sz w:val="23"/>
          <w:szCs w:val="23"/>
        </w:rPr>
      </w:pPr>
    </w:p>
    <w:p w14:paraId="2DED428D" w14:textId="27D64B27" w:rsidR="00ED5885" w:rsidRDefault="00ED5885" w:rsidP="004F3C91">
      <w:pPr>
        <w:pStyle w:val="Nessunaspaziatura"/>
        <w:rPr>
          <w:sz w:val="23"/>
          <w:szCs w:val="23"/>
        </w:rPr>
      </w:pPr>
    </w:p>
    <w:p w14:paraId="630DCE17" w14:textId="65788226" w:rsidR="00ED5885" w:rsidRDefault="00ED5885" w:rsidP="004F3C91">
      <w:pPr>
        <w:pStyle w:val="Nessunaspaziatura"/>
        <w:rPr>
          <w:sz w:val="23"/>
          <w:szCs w:val="23"/>
        </w:rPr>
      </w:pPr>
    </w:p>
    <w:p w14:paraId="5B25D561" w14:textId="77EBCA67" w:rsidR="00ED5885" w:rsidRDefault="00ED5885" w:rsidP="004F3C91">
      <w:pPr>
        <w:pStyle w:val="Nessunaspaziatura"/>
        <w:rPr>
          <w:sz w:val="23"/>
          <w:szCs w:val="23"/>
        </w:rPr>
      </w:pPr>
    </w:p>
    <w:p w14:paraId="2BC0B90C" w14:textId="43423317" w:rsidR="00ED5885" w:rsidRDefault="00ED5885" w:rsidP="004F3C91">
      <w:pPr>
        <w:pStyle w:val="Nessunaspaziatura"/>
        <w:rPr>
          <w:sz w:val="23"/>
          <w:szCs w:val="23"/>
        </w:rPr>
      </w:pPr>
    </w:p>
    <w:p w14:paraId="5DAEC9AD" w14:textId="06F0A1D4" w:rsidR="00ED5885" w:rsidRDefault="00ED5885" w:rsidP="004F3C91">
      <w:pPr>
        <w:pStyle w:val="Nessunaspaziatura"/>
        <w:rPr>
          <w:sz w:val="23"/>
          <w:szCs w:val="23"/>
        </w:rPr>
      </w:pPr>
    </w:p>
    <w:p w14:paraId="587D00A8" w14:textId="5AAD2546" w:rsidR="00ED5885" w:rsidRDefault="00ED5885" w:rsidP="004F3C91">
      <w:pPr>
        <w:pStyle w:val="Nessunaspaziatura"/>
        <w:rPr>
          <w:sz w:val="23"/>
          <w:szCs w:val="23"/>
        </w:rPr>
      </w:pPr>
    </w:p>
    <w:p w14:paraId="3F7BC68C" w14:textId="4911D849" w:rsidR="00ED5885" w:rsidRDefault="00ED5885" w:rsidP="004F3C91">
      <w:pPr>
        <w:pStyle w:val="Nessunaspaziatura"/>
        <w:rPr>
          <w:sz w:val="23"/>
          <w:szCs w:val="23"/>
        </w:rPr>
      </w:pPr>
    </w:p>
    <w:p w14:paraId="4CA3389E" w14:textId="3648AD0A" w:rsidR="00ED5885" w:rsidRDefault="00ED5885" w:rsidP="004F3C91">
      <w:pPr>
        <w:pStyle w:val="Nessunaspaziatura"/>
        <w:rPr>
          <w:sz w:val="23"/>
          <w:szCs w:val="23"/>
        </w:rPr>
      </w:pPr>
    </w:p>
    <w:p w14:paraId="510F0DBD" w14:textId="68A2BAE3" w:rsidR="00ED5885" w:rsidRDefault="00ED5885" w:rsidP="004F3C91">
      <w:pPr>
        <w:pStyle w:val="Nessunaspaziatura"/>
        <w:rPr>
          <w:sz w:val="23"/>
          <w:szCs w:val="23"/>
        </w:rPr>
      </w:pPr>
    </w:p>
    <w:p w14:paraId="45E88270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395999CA" w14:textId="46F46147" w:rsidR="0053618A" w:rsidRDefault="0053618A" w:rsidP="0053618A">
      <w:pPr>
        <w:pStyle w:val="Titolo2"/>
        <w:rPr>
          <w:lang w:val="it-IT"/>
        </w:rPr>
      </w:pPr>
      <w:bookmarkStart w:id="12" w:name="_Toc30894274"/>
      <w:proofErr w:type="spellStart"/>
      <w:r>
        <w:rPr>
          <w:lang w:val="it-IT"/>
        </w:rPr>
        <w:t>LoginSuccessCommission</w:t>
      </w:r>
      <w:bookmarkEnd w:id="1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0CA12D8B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06DC260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DC6BF2E" w14:textId="44E141A9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SuccessCommission</w:t>
            </w:r>
            <w:proofErr w:type="spellEnd"/>
          </w:p>
        </w:tc>
      </w:tr>
      <w:tr w:rsidR="00E31C6A" w:rsidRPr="004713C4" w14:paraId="4A722BCC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E5CDB3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6B522C16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3DEB6192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90708DA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61CE84AB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A0AF7BB" w14:textId="16D8F729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6DE63A96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AC475C1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42AE2691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46285A7" w14:textId="15C68FB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3EE20589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E0A6CC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0FC01E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844BF5B" w14:textId="77777777" w:rsidR="00E31C6A" w:rsidRPr="00E31C6A" w:rsidRDefault="00E31C6A" w:rsidP="00E31C6A">
      <w:pPr>
        <w:rPr>
          <w:lang w:val="it-IT"/>
        </w:rPr>
      </w:pPr>
    </w:p>
    <w:p w14:paraId="773B4F2E" w14:textId="21E22E32" w:rsidR="0053618A" w:rsidRDefault="0053618A" w:rsidP="004F3C91">
      <w:pPr>
        <w:pStyle w:val="Nessunaspaziatura"/>
        <w:rPr>
          <w:sz w:val="23"/>
          <w:szCs w:val="23"/>
        </w:rPr>
      </w:pPr>
    </w:p>
    <w:p w14:paraId="7D12F7AC" w14:textId="6A7AED31" w:rsidR="00ED5885" w:rsidRDefault="00ED5885" w:rsidP="004F3C91">
      <w:pPr>
        <w:pStyle w:val="Nessunaspaziatura"/>
        <w:rPr>
          <w:sz w:val="23"/>
          <w:szCs w:val="23"/>
        </w:rPr>
      </w:pPr>
    </w:p>
    <w:p w14:paraId="08EA708F" w14:textId="47135767" w:rsidR="00ED5885" w:rsidRDefault="00ED5885" w:rsidP="004F3C91">
      <w:pPr>
        <w:pStyle w:val="Nessunaspaziatura"/>
        <w:rPr>
          <w:sz w:val="23"/>
          <w:szCs w:val="23"/>
        </w:rPr>
      </w:pPr>
    </w:p>
    <w:p w14:paraId="4C0CEB4D" w14:textId="552CB3F3" w:rsidR="00ED5885" w:rsidRDefault="00ED5885" w:rsidP="004F3C91">
      <w:pPr>
        <w:pStyle w:val="Nessunaspaziatura"/>
        <w:rPr>
          <w:sz w:val="23"/>
          <w:szCs w:val="23"/>
        </w:rPr>
      </w:pPr>
    </w:p>
    <w:p w14:paraId="2F004B45" w14:textId="5430C397" w:rsidR="00ED5885" w:rsidRDefault="00ED5885" w:rsidP="004F3C91">
      <w:pPr>
        <w:pStyle w:val="Nessunaspaziatura"/>
        <w:rPr>
          <w:sz w:val="23"/>
          <w:szCs w:val="23"/>
        </w:rPr>
      </w:pPr>
    </w:p>
    <w:p w14:paraId="6DCC6313" w14:textId="45E252DC" w:rsidR="00ED5885" w:rsidRDefault="00ED5885" w:rsidP="004F3C91">
      <w:pPr>
        <w:pStyle w:val="Nessunaspaziatura"/>
        <w:rPr>
          <w:sz w:val="23"/>
          <w:szCs w:val="23"/>
        </w:rPr>
      </w:pPr>
    </w:p>
    <w:p w14:paraId="1691A069" w14:textId="5AEA0B0E" w:rsidR="00ED5885" w:rsidRDefault="00ED5885" w:rsidP="004F3C91">
      <w:pPr>
        <w:pStyle w:val="Nessunaspaziatura"/>
        <w:rPr>
          <w:sz w:val="23"/>
          <w:szCs w:val="23"/>
        </w:rPr>
      </w:pPr>
    </w:p>
    <w:p w14:paraId="5FB6F6A5" w14:textId="73DFDA00" w:rsidR="00ED5885" w:rsidRDefault="00ED5885" w:rsidP="004F3C91">
      <w:pPr>
        <w:pStyle w:val="Nessunaspaziatura"/>
        <w:rPr>
          <w:sz w:val="23"/>
          <w:szCs w:val="23"/>
        </w:rPr>
      </w:pPr>
    </w:p>
    <w:p w14:paraId="6DBB2C6E" w14:textId="2D5523DD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743A0CF" wp14:editId="49A07FD6">
            <wp:extent cx="5756910" cy="322008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7A2F" w14:textId="3E3AB837" w:rsidR="00ED5885" w:rsidRDefault="00ED5885" w:rsidP="004F3C91">
      <w:pPr>
        <w:pStyle w:val="Nessunaspaziatura"/>
        <w:rPr>
          <w:sz w:val="23"/>
          <w:szCs w:val="23"/>
        </w:rPr>
      </w:pPr>
    </w:p>
    <w:p w14:paraId="6DB9E16E" w14:textId="470A9383" w:rsidR="00ED5885" w:rsidRDefault="00ED5885" w:rsidP="004F3C91">
      <w:pPr>
        <w:pStyle w:val="Nessunaspaziatura"/>
        <w:rPr>
          <w:sz w:val="23"/>
          <w:szCs w:val="23"/>
        </w:rPr>
      </w:pPr>
    </w:p>
    <w:p w14:paraId="7BC9E413" w14:textId="0B3D7C37" w:rsidR="00ED5885" w:rsidRDefault="00ED5885" w:rsidP="004F3C91">
      <w:pPr>
        <w:pStyle w:val="Nessunaspaziatura"/>
        <w:rPr>
          <w:sz w:val="23"/>
          <w:szCs w:val="23"/>
        </w:rPr>
      </w:pPr>
    </w:p>
    <w:p w14:paraId="50D2EE9F" w14:textId="16B88EBE" w:rsidR="00ED5885" w:rsidRDefault="00ED5885" w:rsidP="004F3C91">
      <w:pPr>
        <w:pStyle w:val="Nessunaspaziatura"/>
        <w:rPr>
          <w:sz w:val="23"/>
          <w:szCs w:val="23"/>
        </w:rPr>
      </w:pPr>
    </w:p>
    <w:p w14:paraId="4148BB28" w14:textId="00D6543C" w:rsidR="00ED5885" w:rsidRDefault="00ED5885" w:rsidP="004F3C91">
      <w:pPr>
        <w:pStyle w:val="Nessunaspaziatura"/>
        <w:rPr>
          <w:sz w:val="23"/>
          <w:szCs w:val="23"/>
        </w:rPr>
      </w:pPr>
    </w:p>
    <w:p w14:paraId="396A2709" w14:textId="2EA53BA8" w:rsidR="00ED5885" w:rsidRDefault="00ED5885" w:rsidP="004F3C91">
      <w:pPr>
        <w:pStyle w:val="Nessunaspaziatura"/>
        <w:rPr>
          <w:sz w:val="23"/>
          <w:szCs w:val="23"/>
        </w:rPr>
      </w:pPr>
    </w:p>
    <w:p w14:paraId="13EE6803" w14:textId="3E92CB72" w:rsidR="00ED5885" w:rsidRDefault="00ED5885" w:rsidP="004F3C91">
      <w:pPr>
        <w:pStyle w:val="Nessunaspaziatura"/>
        <w:rPr>
          <w:sz w:val="23"/>
          <w:szCs w:val="23"/>
        </w:rPr>
      </w:pPr>
    </w:p>
    <w:p w14:paraId="20939F7F" w14:textId="7B0BB2EC" w:rsidR="00ED5885" w:rsidRDefault="00ED5885" w:rsidP="004F3C91">
      <w:pPr>
        <w:pStyle w:val="Nessunaspaziatura"/>
        <w:rPr>
          <w:sz w:val="23"/>
          <w:szCs w:val="23"/>
        </w:rPr>
      </w:pPr>
    </w:p>
    <w:p w14:paraId="0ADBFD13" w14:textId="3BD049AB" w:rsidR="00ED5885" w:rsidRDefault="00ED5885" w:rsidP="004F3C91">
      <w:pPr>
        <w:pStyle w:val="Nessunaspaziatura"/>
        <w:rPr>
          <w:sz w:val="23"/>
          <w:szCs w:val="23"/>
        </w:rPr>
      </w:pPr>
    </w:p>
    <w:p w14:paraId="41775FAE" w14:textId="259F7C08" w:rsidR="00ED5885" w:rsidRDefault="00ED5885" w:rsidP="004F3C91">
      <w:pPr>
        <w:pStyle w:val="Nessunaspaziatura"/>
        <w:rPr>
          <w:sz w:val="23"/>
          <w:szCs w:val="23"/>
        </w:rPr>
      </w:pPr>
    </w:p>
    <w:p w14:paraId="72661166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73EDD83D" w14:textId="7D842071" w:rsidR="0053618A" w:rsidRDefault="0053618A" w:rsidP="0053618A">
      <w:pPr>
        <w:pStyle w:val="Titolo2"/>
        <w:rPr>
          <w:lang w:val="it-IT"/>
        </w:rPr>
      </w:pPr>
      <w:bookmarkStart w:id="13" w:name="_Toc30894275"/>
      <w:proofErr w:type="spellStart"/>
      <w:r>
        <w:rPr>
          <w:lang w:val="it-IT"/>
        </w:rPr>
        <w:t>LoginSuccessStudent</w:t>
      </w:r>
      <w:bookmarkEnd w:id="1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138C9DEC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5BD3C4B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62E269F" w14:textId="3F142563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LoginSuccessStudent</w:t>
            </w:r>
            <w:proofErr w:type="spellEnd"/>
          </w:p>
        </w:tc>
      </w:tr>
      <w:tr w:rsidR="00E31C6A" w:rsidRPr="004713C4" w14:paraId="76F1727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493196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6A41BCB6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44CF2DCD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7C17C6D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7DEC9FB5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B1CE0E5" w14:textId="43019532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1E14C821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9B7DFE2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4159EDB9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E4E6A8A" w14:textId="0EB2F3A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7D92D904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201B7E3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6F8459A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0DD7B65" w14:textId="77777777" w:rsidR="00E31C6A" w:rsidRPr="00E31C6A" w:rsidRDefault="00E31C6A" w:rsidP="00E31C6A">
      <w:pPr>
        <w:rPr>
          <w:lang w:val="it-IT"/>
        </w:rPr>
      </w:pPr>
    </w:p>
    <w:p w14:paraId="30CAECDE" w14:textId="6BB73B75" w:rsidR="0053618A" w:rsidRDefault="0053618A" w:rsidP="004F3C91">
      <w:pPr>
        <w:pStyle w:val="Nessunaspaziatura"/>
        <w:rPr>
          <w:sz w:val="23"/>
          <w:szCs w:val="23"/>
        </w:rPr>
      </w:pPr>
    </w:p>
    <w:p w14:paraId="6F70E978" w14:textId="36E6CFEA" w:rsidR="00ED5885" w:rsidRDefault="00ED5885" w:rsidP="004F3C91">
      <w:pPr>
        <w:pStyle w:val="Nessunaspaziatura"/>
        <w:rPr>
          <w:sz w:val="23"/>
          <w:szCs w:val="23"/>
        </w:rPr>
      </w:pPr>
    </w:p>
    <w:p w14:paraId="4FC31C7F" w14:textId="5ECBB530" w:rsidR="00ED5885" w:rsidRDefault="00ED5885" w:rsidP="004F3C91">
      <w:pPr>
        <w:pStyle w:val="Nessunaspaziatura"/>
        <w:rPr>
          <w:sz w:val="23"/>
          <w:szCs w:val="23"/>
        </w:rPr>
      </w:pPr>
    </w:p>
    <w:p w14:paraId="47F2D737" w14:textId="018D6E98" w:rsidR="00ED5885" w:rsidRDefault="00ED5885" w:rsidP="004F3C91">
      <w:pPr>
        <w:pStyle w:val="Nessunaspaziatura"/>
        <w:rPr>
          <w:sz w:val="23"/>
          <w:szCs w:val="23"/>
        </w:rPr>
      </w:pPr>
    </w:p>
    <w:p w14:paraId="29D8798A" w14:textId="010EB345" w:rsidR="00ED5885" w:rsidRDefault="00ED5885" w:rsidP="004F3C91">
      <w:pPr>
        <w:pStyle w:val="Nessunaspaziatura"/>
        <w:rPr>
          <w:sz w:val="23"/>
          <w:szCs w:val="23"/>
        </w:rPr>
      </w:pPr>
    </w:p>
    <w:p w14:paraId="2C000195" w14:textId="7CADAC45" w:rsidR="00ED5885" w:rsidRDefault="00ED5885" w:rsidP="004F3C91">
      <w:pPr>
        <w:pStyle w:val="Nessunaspaziatura"/>
        <w:rPr>
          <w:sz w:val="23"/>
          <w:szCs w:val="23"/>
        </w:rPr>
      </w:pPr>
    </w:p>
    <w:p w14:paraId="2DB6DAEA" w14:textId="2C5AA286" w:rsidR="00ED5885" w:rsidRDefault="00ED5885" w:rsidP="004F3C91">
      <w:pPr>
        <w:pStyle w:val="Nessunaspaziatura"/>
        <w:rPr>
          <w:sz w:val="23"/>
          <w:szCs w:val="23"/>
        </w:rPr>
      </w:pPr>
    </w:p>
    <w:p w14:paraId="2C19ACDF" w14:textId="3F80ACCA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766FB0C" wp14:editId="28938C78">
            <wp:extent cx="5756910" cy="322008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171F" w14:textId="4AD66AB1" w:rsidR="00ED5885" w:rsidRDefault="00ED5885" w:rsidP="004F3C91">
      <w:pPr>
        <w:pStyle w:val="Nessunaspaziatura"/>
        <w:rPr>
          <w:sz w:val="23"/>
          <w:szCs w:val="23"/>
        </w:rPr>
      </w:pPr>
    </w:p>
    <w:p w14:paraId="1EC7DCAC" w14:textId="3BA9E780" w:rsidR="00ED5885" w:rsidRDefault="00ED5885" w:rsidP="004F3C91">
      <w:pPr>
        <w:pStyle w:val="Nessunaspaziatura"/>
        <w:rPr>
          <w:sz w:val="23"/>
          <w:szCs w:val="23"/>
        </w:rPr>
      </w:pPr>
    </w:p>
    <w:p w14:paraId="00230028" w14:textId="7DA6955B" w:rsidR="00ED5885" w:rsidRDefault="00ED5885" w:rsidP="004F3C91">
      <w:pPr>
        <w:pStyle w:val="Nessunaspaziatura"/>
        <w:rPr>
          <w:sz w:val="23"/>
          <w:szCs w:val="23"/>
        </w:rPr>
      </w:pPr>
    </w:p>
    <w:p w14:paraId="7ABCBCFD" w14:textId="390FB8E5" w:rsidR="00ED5885" w:rsidRDefault="00ED5885" w:rsidP="004F3C91">
      <w:pPr>
        <w:pStyle w:val="Nessunaspaziatura"/>
        <w:rPr>
          <w:sz w:val="23"/>
          <w:szCs w:val="23"/>
        </w:rPr>
      </w:pPr>
    </w:p>
    <w:p w14:paraId="2B34EDE7" w14:textId="561C3193" w:rsidR="00ED5885" w:rsidRDefault="00ED5885" w:rsidP="004F3C91">
      <w:pPr>
        <w:pStyle w:val="Nessunaspaziatura"/>
        <w:rPr>
          <w:sz w:val="23"/>
          <w:szCs w:val="23"/>
        </w:rPr>
      </w:pPr>
    </w:p>
    <w:p w14:paraId="12A6C22D" w14:textId="5DF468BF" w:rsidR="00ED5885" w:rsidRDefault="00ED5885" w:rsidP="004F3C91">
      <w:pPr>
        <w:pStyle w:val="Nessunaspaziatura"/>
        <w:rPr>
          <w:sz w:val="23"/>
          <w:szCs w:val="23"/>
        </w:rPr>
      </w:pPr>
    </w:p>
    <w:p w14:paraId="04634979" w14:textId="5CAB481C" w:rsidR="00ED5885" w:rsidRDefault="00ED5885" w:rsidP="004F3C91">
      <w:pPr>
        <w:pStyle w:val="Nessunaspaziatura"/>
        <w:rPr>
          <w:sz w:val="23"/>
          <w:szCs w:val="23"/>
        </w:rPr>
      </w:pPr>
    </w:p>
    <w:p w14:paraId="31FA4F83" w14:textId="05929214" w:rsidR="00ED5885" w:rsidRDefault="00ED5885" w:rsidP="004F3C91">
      <w:pPr>
        <w:pStyle w:val="Nessunaspaziatura"/>
        <w:rPr>
          <w:sz w:val="23"/>
          <w:szCs w:val="23"/>
        </w:rPr>
      </w:pPr>
    </w:p>
    <w:p w14:paraId="62FABA91" w14:textId="417C456E" w:rsidR="00ED5885" w:rsidRDefault="00ED5885" w:rsidP="004F3C91">
      <w:pPr>
        <w:pStyle w:val="Nessunaspaziatura"/>
        <w:rPr>
          <w:sz w:val="23"/>
          <w:szCs w:val="23"/>
        </w:rPr>
      </w:pPr>
    </w:p>
    <w:p w14:paraId="5780721D" w14:textId="24F9B439" w:rsidR="00ED5885" w:rsidRDefault="00ED5885" w:rsidP="004F3C91">
      <w:pPr>
        <w:pStyle w:val="Nessunaspaziatura"/>
        <w:rPr>
          <w:sz w:val="23"/>
          <w:szCs w:val="23"/>
        </w:rPr>
      </w:pPr>
    </w:p>
    <w:p w14:paraId="227920B4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7A99C1F5" w14:textId="023929CE" w:rsidR="0053618A" w:rsidRDefault="0053618A" w:rsidP="0053618A">
      <w:pPr>
        <w:pStyle w:val="Titolo2"/>
        <w:rPr>
          <w:lang w:val="it-IT"/>
        </w:rPr>
      </w:pPr>
      <w:bookmarkStart w:id="14" w:name="_Toc30894276"/>
      <w:proofErr w:type="spellStart"/>
      <w:r>
        <w:rPr>
          <w:lang w:val="it-IT"/>
        </w:rPr>
        <w:lastRenderedPageBreak/>
        <w:t>LoginSuccessTutor</w:t>
      </w:r>
      <w:bookmarkEnd w:id="1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1105BEC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951FA28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8F6D993" w14:textId="1418E64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SuccessTutor</w:t>
            </w:r>
            <w:proofErr w:type="spellEnd"/>
          </w:p>
        </w:tc>
      </w:tr>
      <w:tr w:rsidR="00E31C6A" w:rsidRPr="004713C4" w14:paraId="36BFF1ED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2474EB7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34799117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2B28FFBD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CB0F161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7CA043B9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EE7C5E8" w14:textId="23F2031E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2B282F39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B53065F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3A7E045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FA866D6" w14:textId="2528EA1E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725BA0B5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F7A882E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AC7141E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66056DCB" w14:textId="77777777" w:rsidR="00E31C6A" w:rsidRPr="00E31C6A" w:rsidRDefault="00E31C6A" w:rsidP="00E31C6A">
      <w:pPr>
        <w:rPr>
          <w:lang w:val="it-IT"/>
        </w:rPr>
      </w:pPr>
    </w:p>
    <w:p w14:paraId="7DE5F94C" w14:textId="39B35C36" w:rsidR="0053618A" w:rsidRDefault="0053618A" w:rsidP="004F3C91">
      <w:pPr>
        <w:pStyle w:val="Nessunaspaziatura"/>
        <w:rPr>
          <w:sz w:val="23"/>
          <w:szCs w:val="23"/>
        </w:rPr>
      </w:pPr>
    </w:p>
    <w:p w14:paraId="30E54BA0" w14:textId="6E27E6A0" w:rsidR="00ED5885" w:rsidRDefault="00ED5885" w:rsidP="004F3C91">
      <w:pPr>
        <w:pStyle w:val="Nessunaspaziatura"/>
        <w:rPr>
          <w:sz w:val="23"/>
          <w:szCs w:val="23"/>
        </w:rPr>
      </w:pPr>
    </w:p>
    <w:p w14:paraId="0BC77466" w14:textId="41CB9932" w:rsidR="00ED5885" w:rsidRDefault="00ED5885" w:rsidP="004F3C91">
      <w:pPr>
        <w:pStyle w:val="Nessunaspaziatura"/>
        <w:rPr>
          <w:sz w:val="23"/>
          <w:szCs w:val="23"/>
        </w:rPr>
      </w:pPr>
    </w:p>
    <w:p w14:paraId="3AC0EF54" w14:textId="7F2B5AE7" w:rsidR="00ED5885" w:rsidRDefault="00ED5885" w:rsidP="004F3C91">
      <w:pPr>
        <w:pStyle w:val="Nessunaspaziatura"/>
        <w:rPr>
          <w:sz w:val="23"/>
          <w:szCs w:val="23"/>
        </w:rPr>
      </w:pPr>
    </w:p>
    <w:p w14:paraId="3D4B47F4" w14:textId="51D9B1E2" w:rsidR="00ED5885" w:rsidRDefault="00ED5885" w:rsidP="004F3C91">
      <w:pPr>
        <w:pStyle w:val="Nessunaspaziatura"/>
        <w:rPr>
          <w:sz w:val="23"/>
          <w:szCs w:val="23"/>
        </w:rPr>
      </w:pPr>
    </w:p>
    <w:p w14:paraId="278A1E45" w14:textId="4AAD93B9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234AA70" wp14:editId="4550DFFC">
            <wp:extent cx="5756910" cy="320421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890B" w14:textId="629C1B8D" w:rsidR="00ED5885" w:rsidRDefault="00ED5885" w:rsidP="004F3C91">
      <w:pPr>
        <w:pStyle w:val="Nessunaspaziatura"/>
        <w:rPr>
          <w:sz w:val="23"/>
          <w:szCs w:val="23"/>
        </w:rPr>
      </w:pPr>
    </w:p>
    <w:p w14:paraId="19D9E291" w14:textId="7EF52037" w:rsidR="00ED5885" w:rsidRDefault="00ED5885" w:rsidP="004F3C91">
      <w:pPr>
        <w:pStyle w:val="Nessunaspaziatura"/>
        <w:rPr>
          <w:sz w:val="23"/>
          <w:szCs w:val="23"/>
        </w:rPr>
      </w:pPr>
    </w:p>
    <w:p w14:paraId="1CE1CF6D" w14:textId="03BB665C" w:rsidR="00ED5885" w:rsidRDefault="00ED5885" w:rsidP="004F3C91">
      <w:pPr>
        <w:pStyle w:val="Nessunaspaziatura"/>
        <w:rPr>
          <w:sz w:val="23"/>
          <w:szCs w:val="23"/>
        </w:rPr>
      </w:pPr>
    </w:p>
    <w:p w14:paraId="475280C8" w14:textId="3DA156B8" w:rsidR="00ED5885" w:rsidRDefault="00ED5885" w:rsidP="004F3C91">
      <w:pPr>
        <w:pStyle w:val="Nessunaspaziatura"/>
        <w:rPr>
          <w:sz w:val="23"/>
          <w:szCs w:val="23"/>
        </w:rPr>
      </w:pPr>
    </w:p>
    <w:p w14:paraId="7188ABA7" w14:textId="60513B86" w:rsidR="00ED5885" w:rsidRDefault="00ED5885" w:rsidP="004F3C91">
      <w:pPr>
        <w:pStyle w:val="Nessunaspaziatura"/>
        <w:rPr>
          <w:sz w:val="23"/>
          <w:szCs w:val="23"/>
        </w:rPr>
      </w:pPr>
    </w:p>
    <w:p w14:paraId="27656A42" w14:textId="4D8439BE" w:rsidR="00ED5885" w:rsidRDefault="00ED5885" w:rsidP="004F3C91">
      <w:pPr>
        <w:pStyle w:val="Nessunaspaziatura"/>
        <w:rPr>
          <w:sz w:val="23"/>
          <w:szCs w:val="23"/>
        </w:rPr>
      </w:pPr>
    </w:p>
    <w:p w14:paraId="64A80FE1" w14:textId="4BA6909D" w:rsidR="00ED5885" w:rsidRDefault="00ED5885" w:rsidP="004F3C91">
      <w:pPr>
        <w:pStyle w:val="Nessunaspaziatura"/>
        <w:rPr>
          <w:sz w:val="23"/>
          <w:szCs w:val="23"/>
        </w:rPr>
      </w:pPr>
    </w:p>
    <w:p w14:paraId="5006A99B" w14:textId="29334C4F" w:rsidR="00ED5885" w:rsidRDefault="00ED5885" w:rsidP="004F3C91">
      <w:pPr>
        <w:pStyle w:val="Nessunaspaziatura"/>
        <w:rPr>
          <w:sz w:val="23"/>
          <w:szCs w:val="23"/>
        </w:rPr>
      </w:pPr>
    </w:p>
    <w:p w14:paraId="30033AC8" w14:textId="5A214A3D" w:rsidR="00ED5885" w:rsidRDefault="00ED5885" w:rsidP="004F3C91">
      <w:pPr>
        <w:pStyle w:val="Nessunaspaziatura"/>
        <w:rPr>
          <w:sz w:val="23"/>
          <w:szCs w:val="23"/>
        </w:rPr>
      </w:pPr>
    </w:p>
    <w:p w14:paraId="4A29EEE9" w14:textId="3050F3F4" w:rsidR="00ED5885" w:rsidRDefault="00ED5885" w:rsidP="004F3C91">
      <w:pPr>
        <w:pStyle w:val="Nessunaspaziatura"/>
        <w:rPr>
          <w:sz w:val="23"/>
          <w:szCs w:val="23"/>
        </w:rPr>
      </w:pPr>
    </w:p>
    <w:p w14:paraId="2CAB9921" w14:textId="34AEF91B" w:rsidR="00ED5885" w:rsidRDefault="00ED5885" w:rsidP="004F3C91">
      <w:pPr>
        <w:pStyle w:val="Nessunaspaziatura"/>
        <w:rPr>
          <w:sz w:val="23"/>
          <w:szCs w:val="23"/>
        </w:rPr>
      </w:pPr>
    </w:p>
    <w:p w14:paraId="37974645" w14:textId="28B079B1" w:rsidR="00ED5885" w:rsidRDefault="00ED5885" w:rsidP="004F3C91">
      <w:pPr>
        <w:pStyle w:val="Nessunaspaziatura"/>
        <w:rPr>
          <w:sz w:val="23"/>
          <w:szCs w:val="23"/>
        </w:rPr>
      </w:pPr>
    </w:p>
    <w:p w14:paraId="153945DB" w14:textId="46AC1BF0" w:rsidR="00ED5885" w:rsidRDefault="00ED5885" w:rsidP="004F3C91">
      <w:pPr>
        <w:pStyle w:val="Nessunaspaziatura"/>
        <w:rPr>
          <w:sz w:val="23"/>
          <w:szCs w:val="23"/>
        </w:rPr>
      </w:pPr>
    </w:p>
    <w:p w14:paraId="2F244A4E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4EA51D8C" w14:textId="2DAA4C0E" w:rsidR="0053618A" w:rsidRDefault="0053618A" w:rsidP="0053618A">
      <w:pPr>
        <w:pStyle w:val="Titolo2"/>
        <w:rPr>
          <w:lang w:val="it-IT"/>
        </w:rPr>
      </w:pPr>
      <w:bookmarkStart w:id="15" w:name="_Toc30894277"/>
      <w:proofErr w:type="spellStart"/>
      <w:r>
        <w:rPr>
          <w:lang w:val="it-IT"/>
        </w:rPr>
        <w:lastRenderedPageBreak/>
        <w:t>ManageRequestSuccess</w:t>
      </w:r>
      <w:bookmarkEnd w:id="1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4DE8699F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BAD41B2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0BE419F" w14:textId="6F844888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ManageRequestSuccess</w:t>
            </w:r>
            <w:proofErr w:type="spellEnd"/>
          </w:p>
        </w:tc>
      </w:tr>
      <w:tr w:rsidR="00E31C6A" w:rsidRPr="004713C4" w14:paraId="4E9D1E71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828D226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112F066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7EDF33AC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CA5C76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2A8D4172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3CE4080" w14:textId="7E994358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17C5863F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8148F2E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3259F8C7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FBBCAA6" w14:textId="1C80013F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11B7D09F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0A9C62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C23BA8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9346FAD" w14:textId="77777777" w:rsidR="00E31C6A" w:rsidRPr="00E31C6A" w:rsidRDefault="00E31C6A" w:rsidP="00E31C6A">
      <w:pPr>
        <w:rPr>
          <w:lang w:val="it-IT"/>
        </w:rPr>
      </w:pPr>
    </w:p>
    <w:p w14:paraId="1F02EF5A" w14:textId="4D4B1702" w:rsidR="0053618A" w:rsidRDefault="0053618A" w:rsidP="004F3C91">
      <w:pPr>
        <w:pStyle w:val="Nessunaspaziatura"/>
        <w:rPr>
          <w:sz w:val="23"/>
          <w:szCs w:val="23"/>
        </w:rPr>
      </w:pPr>
    </w:p>
    <w:p w14:paraId="54BE90A0" w14:textId="008D0431" w:rsidR="00ED5885" w:rsidRDefault="00ED5885" w:rsidP="004F3C91">
      <w:pPr>
        <w:pStyle w:val="Nessunaspaziatura"/>
        <w:rPr>
          <w:sz w:val="23"/>
          <w:szCs w:val="23"/>
        </w:rPr>
      </w:pPr>
    </w:p>
    <w:p w14:paraId="3CE6863F" w14:textId="0A131F23" w:rsidR="00ED5885" w:rsidRDefault="00ED5885" w:rsidP="004F3C91">
      <w:pPr>
        <w:pStyle w:val="Nessunaspaziatura"/>
        <w:rPr>
          <w:sz w:val="23"/>
          <w:szCs w:val="23"/>
        </w:rPr>
      </w:pPr>
    </w:p>
    <w:p w14:paraId="1A9E2F20" w14:textId="2439D8F9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94DF4E0" wp14:editId="67CFA6AB">
            <wp:extent cx="5756910" cy="322008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4DD0" w14:textId="0CDEF2A8" w:rsidR="00ED5885" w:rsidRDefault="00ED5885" w:rsidP="004F3C91">
      <w:pPr>
        <w:pStyle w:val="Nessunaspaziatura"/>
        <w:rPr>
          <w:sz w:val="23"/>
          <w:szCs w:val="23"/>
        </w:rPr>
      </w:pPr>
    </w:p>
    <w:p w14:paraId="600FDA9D" w14:textId="52EF1BBC" w:rsidR="00ED5885" w:rsidRDefault="00ED5885" w:rsidP="004F3C91">
      <w:pPr>
        <w:pStyle w:val="Nessunaspaziatura"/>
        <w:rPr>
          <w:sz w:val="23"/>
          <w:szCs w:val="23"/>
        </w:rPr>
      </w:pPr>
    </w:p>
    <w:p w14:paraId="3A07D12A" w14:textId="37E4228A" w:rsidR="00ED5885" w:rsidRDefault="00ED5885" w:rsidP="004F3C91">
      <w:pPr>
        <w:pStyle w:val="Nessunaspaziatura"/>
        <w:rPr>
          <w:sz w:val="23"/>
          <w:szCs w:val="23"/>
        </w:rPr>
      </w:pPr>
    </w:p>
    <w:p w14:paraId="460DCEB7" w14:textId="299BA95B" w:rsidR="00ED5885" w:rsidRDefault="00ED5885" w:rsidP="004F3C91">
      <w:pPr>
        <w:pStyle w:val="Nessunaspaziatura"/>
        <w:rPr>
          <w:sz w:val="23"/>
          <w:szCs w:val="23"/>
        </w:rPr>
      </w:pPr>
    </w:p>
    <w:p w14:paraId="53BCC426" w14:textId="6492F498" w:rsidR="00ED5885" w:rsidRDefault="00ED5885" w:rsidP="004F3C91">
      <w:pPr>
        <w:pStyle w:val="Nessunaspaziatura"/>
        <w:rPr>
          <w:sz w:val="23"/>
          <w:szCs w:val="23"/>
        </w:rPr>
      </w:pPr>
    </w:p>
    <w:p w14:paraId="74BE47FA" w14:textId="63D864AB" w:rsidR="00ED5885" w:rsidRDefault="00ED5885" w:rsidP="004F3C91">
      <w:pPr>
        <w:pStyle w:val="Nessunaspaziatura"/>
        <w:rPr>
          <w:sz w:val="23"/>
          <w:szCs w:val="23"/>
        </w:rPr>
      </w:pPr>
    </w:p>
    <w:p w14:paraId="7F9AF239" w14:textId="4B2AD35C" w:rsidR="00ED5885" w:rsidRDefault="00ED5885" w:rsidP="004F3C91">
      <w:pPr>
        <w:pStyle w:val="Nessunaspaziatura"/>
        <w:rPr>
          <w:sz w:val="23"/>
          <w:szCs w:val="23"/>
        </w:rPr>
      </w:pPr>
    </w:p>
    <w:p w14:paraId="44FB50C8" w14:textId="7942488C" w:rsidR="00ED5885" w:rsidRDefault="00ED5885" w:rsidP="004F3C91">
      <w:pPr>
        <w:pStyle w:val="Nessunaspaziatura"/>
        <w:rPr>
          <w:sz w:val="23"/>
          <w:szCs w:val="23"/>
        </w:rPr>
      </w:pPr>
    </w:p>
    <w:p w14:paraId="7EE6157F" w14:textId="49DB69DD" w:rsidR="00ED5885" w:rsidRDefault="00ED5885" w:rsidP="004F3C91">
      <w:pPr>
        <w:pStyle w:val="Nessunaspaziatura"/>
        <w:rPr>
          <w:sz w:val="23"/>
          <w:szCs w:val="23"/>
        </w:rPr>
      </w:pPr>
    </w:p>
    <w:p w14:paraId="01792346" w14:textId="0C1D895B" w:rsidR="00ED5885" w:rsidRDefault="00ED5885" w:rsidP="004F3C91">
      <w:pPr>
        <w:pStyle w:val="Nessunaspaziatura"/>
        <w:rPr>
          <w:sz w:val="23"/>
          <w:szCs w:val="23"/>
        </w:rPr>
      </w:pPr>
    </w:p>
    <w:p w14:paraId="642B2E3A" w14:textId="0D5187EF" w:rsidR="00ED5885" w:rsidRDefault="00ED5885" w:rsidP="004F3C91">
      <w:pPr>
        <w:pStyle w:val="Nessunaspaziatura"/>
        <w:rPr>
          <w:sz w:val="23"/>
          <w:szCs w:val="23"/>
        </w:rPr>
      </w:pPr>
    </w:p>
    <w:p w14:paraId="0BD89A2B" w14:textId="77451BB8" w:rsidR="00ED5885" w:rsidRDefault="00ED5885" w:rsidP="004F3C91">
      <w:pPr>
        <w:pStyle w:val="Nessunaspaziatura"/>
        <w:rPr>
          <w:sz w:val="23"/>
          <w:szCs w:val="23"/>
        </w:rPr>
      </w:pPr>
    </w:p>
    <w:p w14:paraId="31455B3B" w14:textId="34E50362" w:rsidR="00ED5885" w:rsidRDefault="00ED5885" w:rsidP="004F3C91">
      <w:pPr>
        <w:pStyle w:val="Nessunaspaziatura"/>
        <w:rPr>
          <w:sz w:val="23"/>
          <w:szCs w:val="23"/>
        </w:rPr>
      </w:pPr>
    </w:p>
    <w:p w14:paraId="50BF9FFE" w14:textId="149CC498" w:rsidR="00ED5885" w:rsidRDefault="00ED5885" w:rsidP="004F3C91">
      <w:pPr>
        <w:pStyle w:val="Nessunaspaziatura"/>
        <w:rPr>
          <w:sz w:val="23"/>
          <w:szCs w:val="23"/>
        </w:rPr>
      </w:pPr>
    </w:p>
    <w:p w14:paraId="5D2EB5BC" w14:textId="2B4D2823" w:rsidR="00ED5885" w:rsidRDefault="00ED5885" w:rsidP="004F3C91">
      <w:pPr>
        <w:pStyle w:val="Nessunaspaziatura"/>
        <w:rPr>
          <w:sz w:val="23"/>
          <w:szCs w:val="23"/>
        </w:rPr>
      </w:pPr>
    </w:p>
    <w:p w14:paraId="2AB8C79E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0012F2D6" w14:textId="75BC8196" w:rsidR="0053618A" w:rsidRDefault="0053618A" w:rsidP="0053618A">
      <w:pPr>
        <w:pStyle w:val="Titolo2"/>
        <w:rPr>
          <w:lang w:val="it-IT"/>
        </w:rPr>
      </w:pPr>
      <w:bookmarkStart w:id="16" w:name="_Toc30894278"/>
      <w:proofErr w:type="spellStart"/>
      <w:r>
        <w:rPr>
          <w:lang w:val="it-IT"/>
        </w:rPr>
        <w:lastRenderedPageBreak/>
        <w:t>ManageRequestError</w:t>
      </w:r>
      <w:bookmarkEnd w:id="1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2B8F469F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28E05A5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D7B3AE5" w14:textId="52B0CE25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ManageRequestError</w:t>
            </w:r>
            <w:proofErr w:type="spellEnd"/>
          </w:p>
        </w:tc>
      </w:tr>
      <w:tr w:rsidR="00E31C6A" w:rsidRPr="004713C4" w14:paraId="59AE309A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32951D1A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D8A3208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1EFBA0CE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A8B59AB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6F70DD5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654D4B4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32E7043C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7E97980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2E71BF20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39A3861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6C226DF0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CBDF8F4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7F0489A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BC43E11" w14:textId="77777777" w:rsidR="00E31C6A" w:rsidRPr="00E31C6A" w:rsidRDefault="00E31C6A" w:rsidP="00E31C6A">
      <w:pPr>
        <w:rPr>
          <w:lang w:val="it-IT"/>
        </w:rPr>
      </w:pPr>
    </w:p>
    <w:p w14:paraId="43611FEF" w14:textId="2487C3C3" w:rsidR="0053618A" w:rsidRDefault="0053618A" w:rsidP="004F3C91">
      <w:pPr>
        <w:pStyle w:val="Nessunaspaziatura"/>
        <w:rPr>
          <w:sz w:val="23"/>
          <w:szCs w:val="23"/>
        </w:rPr>
      </w:pPr>
    </w:p>
    <w:p w14:paraId="076DCAE3" w14:textId="50C7F8A9" w:rsidR="00ED5885" w:rsidRDefault="00ED5885" w:rsidP="004F3C91">
      <w:pPr>
        <w:pStyle w:val="Nessunaspaziatura"/>
        <w:rPr>
          <w:sz w:val="23"/>
          <w:szCs w:val="23"/>
        </w:rPr>
      </w:pPr>
    </w:p>
    <w:p w14:paraId="229B5319" w14:textId="13E66B49" w:rsidR="00ED5885" w:rsidRDefault="00ED5885" w:rsidP="004F3C91">
      <w:pPr>
        <w:pStyle w:val="Nessunaspaziatura"/>
        <w:rPr>
          <w:sz w:val="23"/>
          <w:szCs w:val="23"/>
        </w:rPr>
      </w:pPr>
    </w:p>
    <w:p w14:paraId="09AE9BF3" w14:textId="135E561B" w:rsidR="00ED5885" w:rsidRDefault="00ED5885" w:rsidP="004F3C91">
      <w:pPr>
        <w:pStyle w:val="Nessunaspaziatura"/>
        <w:rPr>
          <w:sz w:val="23"/>
          <w:szCs w:val="23"/>
        </w:rPr>
      </w:pPr>
    </w:p>
    <w:p w14:paraId="2519FFD5" w14:textId="7CDDDCFE" w:rsidR="00ED5885" w:rsidRDefault="00ED5885" w:rsidP="004F3C91">
      <w:pPr>
        <w:pStyle w:val="Nessunaspaziatura"/>
        <w:rPr>
          <w:sz w:val="23"/>
          <w:szCs w:val="23"/>
        </w:rPr>
      </w:pPr>
    </w:p>
    <w:p w14:paraId="6673F0B6" w14:textId="44D9F73C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D53814B" wp14:editId="788942F0">
            <wp:extent cx="5756910" cy="3212465"/>
            <wp:effectExtent l="0" t="0" r="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0FC6" w14:textId="40E9FCCC" w:rsidR="00ED5885" w:rsidRDefault="00ED5885" w:rsidP="004F3C91">
      <w:pPr>
        <w:pStyle w:val="Nessunaspaziatura"/>
        <w:rPr>
          <w:sz w:val="23"/>
          <w:szCs w:val="23"/>
        </w:rPr>
      </w:pPr>
    </w:p>
    <w:p w14:paraId="6B93E8BC" w14:textId="2D8F320F" w:rsidR="00ED5885" w:rsidRDefault="00ED5885" w:rsidP="004F3C91">
      <w:pPr>
        <w:pStyle w:val="Nessunaspaziatura"/>
        <w:rPr>
          <w:sz w:val="23"/>
          <w:szCs w:val="23"/>
        </w:rPr>
      </w:pPr>
    </w:p>
    <w:p w14:paraId="69802311" w14:textId="7E0FA4ED" w:rsidR="00ED5885" w:rsidRDefault="00ED5885" w:rsidP="004F3C91">
      <w:pPr>
        <w:pStyle w:val="Nessunaspaziatura"/>
        <w:rPr>
          <w:sz w:val="23"/>
          <w:szCs w:val="23"/>
        </w:rPr>
      </w:pPr>
    </w:p>
    <w:p w14:paraId="39372351" w14:textId="6412BEB1" w:rsidR="00ED5885" w:rsidRDefault="00ED5885" w:rsidP="004F3C91">
      <w:pPr>
        <w:pStyle w:val="Nessunaspaziatura"/>
        <w:rPr>
          <w:sz w:val="23"/>
          <w:szCs w:val="23"/>
        </w:rPr>
      </w:pPr>
    </w:p>
    <w:p w14:paraId="3E2A6C36" w14:textId="179EBAE1" w:rsidR="00ED5885" w:rsidRDefault="00ED5885" w:rsidP="004F3C91">
      <w:pPr>
        <w:pStyle w:val="Nessunaspaziatura"/>
        <w:rPr>
          <w:sz w:val="23"/>
          <w:szCs w:val="23"/>
        </w:rPr>
      </w:pPr>
    </w:p>
    <w:p w14:paraId="3F7412B8" w14:textId="2C270FDF" w:rsidR="00ED5885" w:rsidRDefault="00ED5885" w:rsidP="004F3C91">
      <w:pPr>
        <w:pStyle w:val="Nessunaspaziatura"/>
        <w:rPr>
          <w:sz w:val="23"/>
          <w:szCs w:val="23"/>
        </w:rPr>
      </w:pPr>
    </w:p>
    <w:p w14:paraId="71989C80" w14:textId="6AADA8B7" w:rsidR="00ED5885" w:rsidRDefault="00ED5885" w:rsidP="004F3C91">
      <w:pPr>
        <w:pStyle w:val="Nessunaspaziatura"/>
        <w:rPr>
          <w:sz w:val="23"/>
          <w:szCs w:val="23"/>
        </w:rPr>
      </w:pPr>
    </w:p>
    <w:p w14:paraId="232E75E2" w14:textId="66403E43" w:rsidR="00ED5885" w:rsidRDefault="00ED5885" w:rsidP="004F3C91">
      <w:pPr>
        <w:pStyle w:val="Nessunaspaziatura"/>
        <w:rPr>
          <w:sz w:val="23"/>
          <w:szCs w:val="23"/>
        </w:rPr>
      </w:pPr>
    </w:p>
    <w:p w14:paraId="49A17079" w14:textId="223C8F88" w:rsidR="00ED5885" w:rsidRDefault="00ED5885" w:rsidP="004F3C91">
      <w:pPr>
        <w:pStyle w:val="Nessunaspaziatura"/>
        <w:rPr>
          <w:sz w:val="23"/>
          <w:szCs w:val="23"/>
        </w:rPr>
      </w:pPr>
    </w:p>
    <w:p w14:paraId="085B2B40" w14:textId="4A16D2B8" w:rsidR="00ED5885" w:rsidRDefault="00ED5885" w:rsidP="004F3C91">
      <w:pPr>
        <w:pStyle w:val="Nessunaspaziatura"/>
        <w:rPr>
          <w:sz w:val="23"/>
          <w:szCs w:val="23"/>
        </w:rPr>
      </w:pPr>
    </w:p>
    <w:p w14:paraId="689EC25F" w14:textId="28BD64A7" w:rsidR="00ED5885" w:rsidRDefault="00ED5885" w:rsidP="004F3C91">
      <w:pPr>
        <w:pStyle w:val="Nessunaspaziatura"/>
        <w:rPr>
          <w:sz w:val="23"/>
          <w:szCs w:val="23"/>
        </w:rPr>
      </w:pPr>
    </w:p>
    <w:p w14:paraId="04CB1A23" w14:textId="05628AD8" w:rsidR="00ED5885" w:rsidRDefault="00ED5885" w:rsidP="004F3C91">
      <w:pPr>
        <w:pStyle w:val="Nessunaspaziatura"/>
        <w:rPr>
          <w:sz w:val="23"/>
          <w:szCs w:val="23"/>
        </w:rPr>
      </w:pPr>
    </w:p>
    <w:p w14:paraId="307538D1" w14:textId="57E2AC81" w:rsidR="00ED5885" w:rsidRDefault="00ED5885" w:rsidP="004F3C91">
      <w:pPr>
        <w:pStyle w:val="Nessunaspaziatura"/>
        <w:rPr>
          <w:sz w:val="23"/>
          <w:szCs w:val="23"/>
        </w:rPr>
      </w:pPr>
    </w:p>
    <w:p w14:paraId="55368D8B" w14:textId="52184381" w:rsidR="00ED5885" w:rsidRDefault="00ED5885" w:rsidP="004F3C91">
      <w:pPr>
        <w:pStyle w:val="Nessunaspaziatura"/>
        <w:rPr>
          <w:sz w:val="23"/>
          <w:szCs w:val="23"/>
        </w:rPr>
      </w:pPr>
    </w:p>
    <w:p w14:paraId="07E2A015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5EE85BB2" w14:textId="63E1349C" w:rsidR="0053618A" w:rsidRDefault="0053618A" w:rsidP="0053618A">
      <w:pPr>
        <w:pStyle w:val="Titolo2"/>
        <w:rPr>
          <w:lang w:val="it-IT"/>
        </w:rPr>
      </w:pPr>
      <w:bookmarkStart w:id="17" w:name="_Toc30894279"/>
      <w:proofErr w:type="spellStart"/>
      <w:r>
        <w:rPr>
          <w:lang w:val="it-IT"/>
        </w:rPr>
        <w:t>Modify</w:t>
      </w:r>
      <w:r>
        <w:rPr>
          <w:lang w:val="it-IT"/>
        </w:rPr>
        <w:t>ActivitySuccess</w:t>
      </w:r>
      <w:bookmarkEnd w:id="1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4924CCA3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56AD7023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6B3C1F6" w14:textId="366E09DF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ModifyActivitySuccess</w:t>
            </w:r>
            <w:proofErr w:type="spellEnd"/>
          </w:p>
        </w:tc>
      </w:tr>
      <w:tr w:rsidR="00E31C6A" w:rsidRPr="004713C4" w14:paraId="20422428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23CB73FD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F2D8488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40F8F085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471E8B3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1C2B785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93001D3" w14:textId="16430C0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3068BE8A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607482E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07B9C8F8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D6285F4" w14:textId="2A1302E9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334F6194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D5F9813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75A03C4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1AC3656" w14:textId="77777777" w:rsidR="00E31C6A" w:rsidRPr="00E31C6A" w:rsidRDefault="00E31C6A" w:rsidP="00E31C6A">
      <w:pPr>
        <w:rPr>
          <w:lang w:val="it-IT"/>
        </w:rPr>
      </w:pPr>
    </w:p>
    <w:p w14:paraId="3AF833CF" w14:textId="2258BF7E" w:rsidR="0053618A" w:rsidRDefault="0053618A" w:rsidP="004F3C91">
      <w:pPr>
        <w:pStyle w:val="Nessunaspaziatura"/>
        <w:rPr>
          <w:sz w:val="23"/>
          <w:szCs w:val="23"/>
        </w:rPr>
      </w:pPr>
    </w:p>
    <w:p w14:paraId="41B7048A" w14:textId="4A55761B" w:rsidR="00ED5885" w:rsidRDefault="00ED5885" w:rsidP="004F3C91">
      <w:pPr>
        <w:pStyle w:val="Nessunaspaziatura"/>
        <w:rPr>
          <w:sz w:val="23"/>
          <w:szCs w:val="23"/>
        </w:rPr>
      </w:pPr>
    </w:p>
    <w:p w14:paraId="4BA0B376" w14:textId="2A99121F" w:rsidR="00ED5885" w:rsidRDefault="00ED5885" w:rsidP="004F3C91">
      <w:pPr>
        <w:pStyle w:val="Nessunaspaziatura"/>
        <w:rPr>
          <w:sz w:val="23"/>
          <w:szCs w:val="23"/>
        </w:rPr>
      </w:pPr>
    </w:p>
    <w:p w14:paraId="4D58FB63" w14:textId="44E76400" w:rsidR="00ED5885" w:rsidRDefault="00ED5885" w:rsidP="004F3C91">
      <w:pPr>
        <w:pStyle w:val="Nessunaspaziatura"/>
        <w:rPr>
          <w:sz w:val="23"/>
          <w:szCs w:val="23"/>
        </w:rPr>
      </w:pPr>
    </w:p>
    <w:p w14:paraId="7BF43E65" w14:textId="3ADB357B" w:rsidR="00ED5885" w:rsidRDefault="00ED5885" w:rsidP="004F3C91">
      <w:pPr>
        <w:pStyle w:val="Nessunaspaziatura"/>
        <w:rPr>
          <w:sz w:val="23"/>
          <w:szCs w:val="23"/>
        </w:rPr>
      </w:pPr>
    </w:p>
    <w:p w14:paraId="069F92AB" w14:textId="6E1C2F7A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D2F8C66" wp14:editId="5A1EE3F6">
            <wp:extent cx="5748655" cy="3212465"/>
            <wp:effectExtent l="0" t="0" r="4445" b="698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221D" w14:textId="1EEF3805" w:rsidR="00ED5885" w:rsidRDefault="00ED5885" w:rsidP="004F3C91">
      <w:pPr>
        <w:pStyle w:val="Nessunaspaziatura"/>
        <w:rPr>
          <w:sz w:val="23"/>
          <w:szCs w:val="23"/>
        </w:rPr>
      </w:pPr>
    </w:p>
    <w:p w14:paraId="5A44D508" w14:textId="17E9866D" w:rsidR="00ED5885" w:rsidRDefault="00ED5885" w:rsidP="004F3C91">
      <w:pPr>
        <w:pStyle w:val="Nessunaspaziatura"/>
        <w:rPr>
          <w:sz w:val="23"/>
          <w:szCs w:val="23"/>
        </w:rPr>
      </w:pPr>
    </w:p>
    <w:p w14:paraId="74D6D1E5" w14:textId="42C6CFA3" w:rsidR="00ED5885" w:rsidRDefault="00ED5885" w:rsidP="004F3C91">
      <w:pPr>
        <w:pStyle w:val="Nessunaspaziatura"/>
        <w:rPr>
          <w:sz w:val="23"/>
          <w:szCs w:val="23"/>
        </w:rPr>
      </w:pPr>
    </w:p>
    <w:p w14:paraId="6018782E" w14:textId="4518B8CE" w:rsidR="00ED5885" w:rsidRDefault="00ED5885" w:rsidP="004F3C91">
      <w:pPr>
        <w:pStyle w:val="Nessunaspaziatura"/>
        <w:rPr>
          <w:sz w:val="23"/>
          <w:szCs w:val="23"/>
        </w:rPr>
      </w:pPr>
    </w:p>
    <w:p w14:paraId="60768DFA" w14:textId="3D60EFAE" w:rsidR="00ED5885" w:rsidRDefault="00ED5885" w:rsidP="004F3C91">
      <w:pPr>
        <w:pStyle w:val="Nessunaspaziatura"/>
        <w:rPr>
          <w:sz w:val="23"/>
          <w:szCs w:val="23"/>
        </w:rPr>
      </w:pPr>
    </w:p>
    <w:p w14:paraId="4AD7BDA7" w14:textId="579B1D5D" w:rsidR="00ED5885" w:rsidRDefault="00ED5885" w:rsidP="004F3C91">
      <w:pPr>
        <w:pStyle w:val="Nessunaspaziatura"/>
        <w:rPr>
          <w:sz w:val="23"/>
          <w:szCs w:val="23"/>
        </w:rPr>
      </w:pPr>
    </w:p>
    <w:p w14:paraId="74C26880" w14:textId="4B7713AD" w:rsidR="00ED5885" w:rsidRDefault="00ED5885" w:rsidP="004F3C91">
      <w:pPr>
        <w:pStyle w:val="Nessunaspaziatura"/>
        <w:rPr>
          <w:sz w:val="23"/>
          <w:szCs w:val="23"/>
        </w:rPr>
      </w:pPr>
    </w:p>
    <w:p w14:paraId="323A9EDA" w14:textId="040E17E5" w:rsidR="00ED5885" w:rsidRDefault="00ED5885" w:rsidP="004F3C91">
      <w:pPr>
        <w:pStyle w:val="Nessunaspaziatura"/>
        <w:rPr>
          <w:sz w:val="23"/>
          <w:szCs w:val="23"/>
        </w:rPr>
      </w:pPr>
    </w:p>
    <w:p w14:paraId="2BB75853" w14:textId="0E39FE12" w:rsidR="00ED5885" w:rsidRDefault="00ED5885" w:rsidP="004F3C91">
      <w:pPr>
        <w:pStyle w:val="Nessunaspaziatura"/>
        <w:rPr>
          <w:sz w:val="23"/>
          <w:szCs w:val="23"/>
        </w:rPr>
      </w:pPr>
    </w:p>
    <w:p w14:paraId="61D4C424" w14:textId="030098F9" w:rsidR="00ED5885" w:rsidRDefault="00ED5885" w:rsidP="004F3C91">
      <w:pPr>
        <w:pStyle w:val="Nessunaspaziatura"/>
        <w:rPr>
          <w:sz w:val="23"/>
          <w:szCs w:val="23"/>
        </w:rPr>
      </w:pPr>
    </w:p>
    <w:p w14:paraId="48F93EC8" w14:textId="14A17F46" w:rsidR="00ED5885" w:rsidRDefault="00ED5885" w:rsidP="004F3C91">
      <w:pPr>
        <w:pStyle w:val="Nessunaspaziatura"/>
        <w:rPr>
          <w:sz w:val="23"/>
          <w:szCs w:val="23"/>
        </w:rPr>
      </w:pPr>
    </w:p>
    <w:p w14:paraId="129C5A47" w14:textId="7556C05D" w:rsidR="00ED5885" w:rsidRDefault="00ED5885" w:rsidP="004F3C91">
      <w:pPr>
        <w:pStyle w:val="Nessunaspaziatura"/>
        <w:rPr>
          <w:sz w:val="23"/>
          <w:szCs w:val="23"/>
        </w:rPr>
      </w:pPr>
    </w:p>
    <w:p w14:paraId="1AC2582D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0B89CDD1" w14:textId="366364EF" w:rsidR="0053618A" w:rsidRDefault="0053618A" w:rsidP="0053618A">
      <w:pPr>
        <w:pStyle w:val="Titolo2"/>
        <w:rPr>
          <w:lang w:val="it-IT"/>
        </w:rPr>
      </w:pPr>
      <w:bookmarkStart w:id="18" w:name="_Toc30894280"/>
      <w:proofErr w:type="spellStart"/>
      <w:r>
        <w:rPr>
          <w:lang w:val="it-IT"/>
        </w:rPr>
        <w:lastRenderedPageBreak/>
        <w:t>Modify</w:t>
      </w:r>
      <w:r>
        <w:rPr>
          <w:lang w:val="it-IT"/>
        </w:rPr>
        <w:t>Activity</w:t>
      </w:r>
      <w:r>
        <w:rPr>
          <w:lang w:val="it-IT"/>
        </w:rPr>
        <w:t>Error</w:t>
      </w:r>
      <w:bookmarkEnd w:id="18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68B3951A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50D5B8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4C7CBEE1" w14:textId="2F4F9626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</w:t>
            </w: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</w:t>
            </w:r>
            <w:proofErr w:type="spellEnd"/>
          </w:p>
        </w:tc>
      </w:tr>
      <w:tr w:rsidR="00E31C6A" w:rsidRPr="004713C4" w14:paraId="22407ACD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C6BFEB4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66172DAF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7459591B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EB3D75A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2D6CFE16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2BC509B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76D5DC40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95C592C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208EBC46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56F7957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77F0B995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1ED98FB7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B6B217F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E23F8D2" w14:textId="77777777" w:rsidR="00E31C6A" w:rsidRPr="00E31C6A" w:rsidRDefault="00E31C6A" w:rsidP="00E31C6A">
      <w:pPr>
        <w:rPr>
          <w:lang w:val="it-IT"/>
        </w:rPr>
      </w:pPr>
    </w:p>
    <w:p w14:paraId="4F22F7D0" w14:textId="536CD6C6" w:rsidR="0053618A" w:rsidRDefault="0053618A" w:rsidP="004F3C91">
      <w:pPr>
        <w:pStyle w:val="Nessunaspaziatura"/>
        <w:rPr>
          <w:sz w:val="23"/>
          <w:szCs w:val="23"/>
        </w:rPr>
      </w:pPr>
    </w:p>
    <w:p w14:paraId="1178492B" w14:textId="274E050C" w:rsidR="00ED5885" w:rsidRDefault="00ED5885" w:rsidP="004F3C91">
      <w:pPr>
        <w:pStyle w:val="Nessunaspaziatura"/>
        <w:rPr>
          <w:sz w:val="23"/>
          <w:szCs w:val="23"/>
        </w:rPr>
      </w:pPr>
    </w:p>
    <w:p w14:paraId="77247818" w14:textId="71A5E9C5" w:rsidR="00ED5885" w:rsidRDefault="00ED5885" w:rsidP="004F3C91">
      <w:pPr>
        <w:pStyle w:val="Nessunaspaziatura"/>
        <w:rPr>
          <w:sz w:val="23"/>
          <w:szCs w:val="23"/>
        </w:rPr>
      </w:pPr>
    </w:p>
    <w:p w14:paraId="0506108C" w14:textId="4FEA569E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4021249" wp14:editId="4178BCA8">
            <wp:extent cx="5756910" cy="320421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5995" w14:textId="75CACFA2" w:rsidR="00ED5885" w:rsidRDefault="00ED5885" w:rsidP="004F3C91">
      <w:pPr>
        <w:pStyle w:val="Nessunaspaziatura"/>
        <w:rPr>
          <w:sz w:val="23"/>
          <w:szCs w:val="23"/>
        </w:rPr>
      </w:pPr>
    </w:p>
    <w:p w14:paraId="008C6202" w14:textId="13ACDC12" w:rsidR="00ED5885" w:rsidRDefault="00ED5885" w:rsidP="004F3C91">
      <w:pPr>
        <w:pStyle w:val="Nessunaspaziatura"/>
        <w:rPr>
          <w:sz w:val="23"/>
          <w:szCs w:val="23"/>
        </w:rPr>
      </w:pPr>
    </w:p>
    <w:p w14:paraId="6983653B" w14:textId="5514C1C6" w:rsidR="00ED5885" w:rsidRDefault="00ED5885" w:rsidP="004F3C91">
      <w:pPr>
        <w:pStyle w:val="Nessunaspaziatura"/>
        <w:rPr>
          <w:sz w:val="23"/>
          <w:szCs w:val="23"/>
        </w:rPr>
      </w:pPr>
    </w:p>
    <w:p w14:paraId="185A9ECD" w14:textId="54AEB6B3" w:rsidR="00ED5885" w:rsidRDefault="00ED5885" w:rsidP="004F3C91">
      <w:pPr>
        <w:pStyle w:val="Nessunaspaziatura"/>
        <w:rPr>
          <w:sz w:val="23"/>
          <w:szCs w:val="23"/>
        </w:rPr>
      </w:pPr>
    </w:p>
    <w:p w14:paraId="4DA3DDF9" w14:textId="36DB85A4" w:rsidR="00ED5885" w:rsidRDefault="00ED5885" w:rsidP="004F3C91">
      <w:pPr>
        <w:pStyle w:val="Nessunaspaziatura"/>
        <w:rPr>
          <w:sz w:val="23"/>
          <w:szCs w:val="23"/>
        </w:rPr>
      </w:pPr>
    </w:p>
    <w:p w14:paraId="1EA2C709" w14:textId="05979303" w:rsidR="00ED5885" w:rsidRDefault="00ED5885" w:rsidP="004F3C91">
      <w:pPr>
        <w:pStyle w:val="Nessunaspaziatura"/>
        <w:rPr>
          <w:sz w:val="23"/>
          <w:szCs w:val="23"/>
        </w:rPr>
      </w:pPr>
    </w:p>
    <w:p w14:paraId="22EF907D" w14:textId="26977F58" w:rsidR="00ED5885" w:rsidRDefault="00ED5885" w:rsidP="004F3C91">
      <w:pPr>
        <w:pStyle w:val="Nessunaspaziatura"/>
        <w:rPr>
          <w:sz w:val="23"/>
          <w:szCs w:val="23"/>
        </w:rPr>
      </w:pPr>
    </w:p>
    <w:p w14:paraId="1CFD0878" w14:textId="1529E14E" w:rsidR="00ED5885" w:rsidRDefault="00ED5885" w:rsidP="004F3C91">
      <w:pPr>
        <w:pStyle w:val="Nessunaspaziatura"/>
        <w:rPr>
          <w:sz w:val="23"/>
          <w:szCs w:val="23"/>
        </w:rPr>
      </w:pPr>
    </w:p>
    <w:p w14:paraId="02B526BC" w14:textId="355636C3" w:rsidR="00ED5885" w:rsidRDefault="00ED5885" w:rsidP="004F3C91">
      <w:pPr>
        <w:pStyle w:val="Nessunaspaziatura"/>
        <w:rPr>
          <w:sz w:val="23"/>
          <w:szCs w:val="23"/>
        </w:rPr>
      </w:pPr>
    </w:p>
    <w:p w14:paraId="477F96D4" w14:textId="5345890B" w:rsidR="00ED5885" w:rsidRDefault="00ED5885" w:rsidP="004F3C91">
      <w:pPr>
        <w:pStyle w:val="Nessunaspaziatura"/>
        <w:rPr>
          <w:sz w:val="23"/>
          <w:szCs w:val="23"/>
        </w:rPr>
      </w:pPr>
    </w:p>
    <w:p w14:paraId="2DA75073" w14:textId="2BCF5336" w:rsidR="00ED5885" w:rsidRDefault="00ED5885" w:rsidP="004F3C91">
      <w:pPr>
        <w:pStyle w:val="Nessunaspaziatura"/>
        <w:rPr>
          <w:sz w:val="23"/>
          <w:szCs w:val="23"/>
        </w:rPr>
      </w:pPr>
    </w:p>
    <w:p w14:paraId="4BB801AD" w14:textId="5DB0E051" w:rsidR="00ED5885" w:rsidRDefault="00ED5885" w:rsidP="004F3C91">
      <w:pPr>
        <w:pStyle w:val="Nessunaspaziatura"/>
        <w:rPr>
          <w:sz w:val="23"/>
          <w:szCs w:val="23"/>
        </w:rPr>
      </w:pPr>
    </w:p>
    <w:p w14:paraId="659A78E9" w14:textId="3B19C8E6" w:rsidR="00ED5885" w:rsidRDefault="00ED5885" w:rsidP="004F3C91">
      <w:pPr>
        <w:pStyle w:val="Nessunaspaziatura"/>
        <w:rPr>
          <w:sz w:val="23"/>
          <w:szCs w:val="23"/>
        </w:rPr>
      </w:pPr>
    </w:p>
    <w:p w14:paraId="673CFE30" w14:textId="1A880F8D" w:rsidR="00ED5885" w:rsidRDefault="00ED5885" w:rsidP="004F3C91">
      <w:pPr>
        <w:pStyle w:val="Nessunaspaziatura"/>
        <w:rPr>
          <w:sz w:val="23"/>
          <w:szCs w:val="23"/>
        </w:rPr>
      </w:pPr>
    </w:p>
    <w:p w14:paraId="03A78626" w14:textId="6C09C037" w:rsidR="00ED5885" w:rsidRDefault="00ED5885" w:rsidP="004F3C91">
      <w:pPr>
        <w:pStyle w:val="Nessunaspaziatura"/>
        <w:rPr>
          <w:sz w:val="23"/>
          <w:szCs w:val="23"/>
        </w:rPr>
      </w:pPr>
    </w:p>
    <w:p w14:paraId="4D1FEF7F" w14:textId="77777777" w:rsidR="00540BF1" w:rsidRDefault="00540BF1" w:rsidP="004F3C91">
      <w:pPr>
        <w:pStyle w:val="Nessunaspaziatura"/>
        <w:rPr>
          <w:sz w:val="23"/>
          <w:szCs w:val="23"/>
        </w:rPr>
      </w:pPr>
    </w:p>
    <w:p w14:paraId="2F2AB37E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656F89E8" w14:textId="1B4006CD" w:rsidR="0053618A" w:rsidRDefault="00E31C6A" w:rsidP="0053618A">
      <w:pPr>
        <w:pStyle w:val="Titolo2"/>
        <w:rPr>
          <w:lang w:val="it-IT"/>
        </w:rPr>
      </w:pPr>
      <w:bookmarkStart w:id="19" w:name="_Toc30894281"/>
      <w:proofErr w:type="spellStart"/>
      <w:r>
        <w:rPr>
          <w:lang w:val="it-IT"/>
        </w:rPr>
        <w:t>Modify</w:t>
      </w:r>
      <w:r w:rsidR="0053618A">
        <w:rPr>
          <w:lang w:val="it-IT"/>
        </w:rPr>
        <w:t>A</w:t>
      </w:r>
      <w:r w:rsidR="0053618A">
        <w:rPr>
          <w:lang w:val="it-IT"/>
        </w:rPr>
        <w:t>ppointment</w:t>
      </w:r>
      <w:r w:rsidR="0053618A">
        <w:rPr>
          <w:lang w:val="it-IT"/>
        </w:rPr>
        <w:t>Success</w:t>
      </w:r>
      <w:bookmarkEnd w:id="1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26BDB063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0EE23895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7A16C1F" w14:textId="24F6281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ModifyAppintmentSuccess</w:t>
            </w:r>
            <w:proofErr w:type="spellEnd"/>
          </w:p>
        </w:tc>
      </w:tr>
      <w:tr w:rsidR="00E31C6A" w:rsidRPr="004713C4" w14:paraId="68DB661C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5624989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4FF7FEC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64F5E474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3E93728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5D7BF489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84A17B2" w14:textId="0E1309DF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5FB0E863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76102AF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666ADF9C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0CFFEB3" w14:textId="2CF04C38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295EE5D4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D11418F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A0CD54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2519588" w14:textId="77777777" w:rsidR="00E31C6A" w:rsidRPr="00E31C6A" w:rsidRDefault="00E31C6A" w:rsidP="00E31C6A">
      <w:pPr>
        <w:rPr>
          <w:lang w:val="it-IT"/>
        </w:rPr>
      </w:pPr>
    </w:p>
    <w:p w14:paraId="431DB32C" w14:textId="6B8EB792" w:rsidR="0053618A" w:rsidRDefault="0053618A" w:rsidP="004F3C91">
      <w:pPr>
        <w:pStyle w:val="Nessunaspaziatura"/>
        <w:rPr>
          <w:sz w:val="23"/>
          <w:szCs w:val="23"/>
        </w:rPr>
      </w:pPr>
    </w:p>
    <w:p w14:paraId="5D253BF2" w14:textId="39977192" w:rsidR="00ED5885" w:rsidRDefault="00ED5885" w:rsidP="004F3C91">
      <w:pPr>
        <w:pStyle w:val="Nessunaspaziatura"/>
        <w:rPr>
          <w:sz w:val="23"/>
          <w:szCs w:val="23"/>
        </w:rPr>
      </w:pPr>
    </w:p>
    <w:p w14:paraId="01ECB719" w14:textId="43A1D494" w:rsidR="00ED5885" w:rsidRDefault="00ED5885" w:rsidP="004F3C91">
      <w:pPr>
        <w:pStyle w:val="Nessunaspaziatura"/>
        <w:rPr>
          <w:sz w:val="23"/>
          <w:szCs w:val="23"/>
        </w:rPr>
      </w:pPr>
    </w:p>
    <w:p w14:paraId="32650A08" w14:textId="52B5F95E" w:rsidR="00ED5885" w:rsidRDefault="00ED5885" w:rsidP="004F3C91">
      <w:pPr>
        <w:pStyle w:val="Nessunaspaziatura"/>
        <w:rPr>
          <w:sz w:val="23"/>
          <w:szCs w:val="23"/>
        </w:rPr>
      </w:pPr>
    </w:p>
    <w:p w14:paraId="2A2C7A7E" w14:textId="2305C6BD" w:rsidR="00ED5885" w:rsidRDefault="00ED5885" w:rsidP="004F3C91">
      <w:pPr>
        <w:pStyle w:val="Nessunaspaziatura"/>
        <w:rPr>
          <w:sz w:val="23"/>
          <w:szCs w:val="23"/>
        </w:rPr>
      </w:pPr>
    </w:p>
    <w:p w14:paraId="2FA5FF27" w14:textId="2CD16618" w:rsidR="00ED5885" w:rsidRDefault="00ED5885" w:rsidP="004F3C91">
      <w:pPr>
        <w:pStyle w:val="Nessunaspaziatura"/>
        <w:rPr>
          <w:sz w:val="23"/>
          <w:szCs w:val="23"/>
        </w:rPr>
      </w:pPr>
    </w:p>
    <w:p w14:paraId="78465F96" w14:textId="095333F8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C3F27F3" wp14:editId="027CD064">
            <wp:extent cx="5756910" cy="3212465"/>
            <wp:effectExtent l="0" t="0" r="0" b="698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7604" w14:textId="3C58CA31" w:rsidR="00ED5885" w:rsidRDefault="00ED5885" w:rsidP="004F3C91">
      <w:pPr>
        <w:pStyle w:val="Nessunaspaziatura"/>
        <w:rPr>
          <w:sz w:val="23"/>
          <w:szCs w:val="23"/>
        </w:rPr>
      </w:pPr>
    </w:p>
    <w:p w14:paraId="35517E5C" w14:textId="53A04437" w:rsidR="00ED5885" w:rsidRDefault="00ED5885" w:rsidP="004F3C91">
      <w:pPr>
        <w:pStyle w:val="Nessunaspaziatura"/>
        <w:rPr>
          <w:sz w:val="23"/>
          <w:szCs w:val="23"/>
        </w:rPr>
      </w:pPr>
    </w:p>
    <w:p w14:paraId="4665E6CB" w14:textId="36CD0FB3" w:rsidR="00ED5885" w:rsidRDefault="00ED5885" w:rsidP="004F3C91">
      <w:pPr>
        <w:pStyle w:val="Nessunaspaziatura"/>
        <w:rPr>
          <w:sz w:val="23"/>
          <w:szCs w:val="23"/>
        </w:rPr>
      </w:pPr>
    </w:p>
    <w:p w14:paraId="73E00FFB" w14:textId="61AEBC54" w:rsidR="00ED5885" w:rsidRDefault="00ED5885" w:rsidP="004F3C91">
      <w:pPr>
        <w:pStyle w:val="Nessunaspaziatura"/>
        <w:rPr>
          <w:sz w:val="23"/>
          <w:szCs w:val="23"/>
        </w:rPr>
      </w:pPr>
    </w:p>
    <w:p w14:paraId="077BC2BA" w14:textId="4216A29D" w:rsidR="00ED5885" w:rsidRDefault="00ED5885" w:rsidP="004F3C91">
      <w:pPr>
        <w:pStyle w:val="Nessunaspaziatura"/>
        <w:rPr>
          <w:sz w:val="23"/>
          <w:szCs w:val="23"/>
        </w:rPr>
      </w:pPr>
    </w:p>
    <w:p w14:paraId="7969346D" w14:textId="56377089" w:rsidR="00ED5885" w:rsidRDefault="00ED5885" w:rsidP="004F3C91">
      <w:pPr>
        <w:pStyle w:val="Nessunaspaziatura"/>
        <w:rPr>
          <w:sz w:val="23"/>
          <w:szCs w:val="23"/>
        </w:rPr>
      </w:pPr>
    </w:p>
    <w:p w14:paraId="27E525D7" w14:textId="61790A64" w:rsidR="00ED5885" w:rsidRDefault="00ED5885" w:rsidP="004F3C91">
      <w:pPr>
        <w:pStyle w:val="Nessunaspaziatura"/>
        <w:rPr>
          <w:sz w:val="23"/>
          <w:szCs w:val="23"/>
        </w:rPr>
      </w:pPr>
    </w:p>
    <w:p w14:paraId="7B9098AF" w14:textId="44B22484" w:rsidR="00ED5885" w:rsidRDefault="00ED5885" w:rsidP="004F3C91">
      <w:pPr>
        <w:pStyle w:val="Nessunaspaziatura"/>
        <w:rPr>
          <w:sz w:val="23"/>
          <w:szCs w:val="23"/>
        </w:rPr>
      </w:pPr>
    </w:p>
    <w:p w14:paraId="012FB4E6" w14:textId="54DFA9A2" w:rsidR="00ED5885" w:rsidRDefault="00ED5885" w:rsidP="004F3C91">
      <w:pPr>
        <w:pStyle w:val="Nessunaspaziatura"/>
        <w:rPr>
          <w:sz w:val="23"/>
          <w:szCs w:val="23"/>
        </w:rPr>
      </w:pPr>
    </w:p>
    <w:p w14:paraId="237B8A30" w14:textId="4ACEEC39" w:rsidR="00ED5885" w:rsidRDefault="00ED5885" w:rsidP="004F3C91">
      <w:pPr>
        <w:pStyle w:val="Nessunaspaziatura"/>
        <w:rPr>
          <w:sz w:val="23"/>
          <w:szCs w:val="23"/>
        </w:rPr>
      </w:pPr>
    </w:p>
    <w:p w14:paraId="7F492557" w14:textId="2A860B0E" w:rsidR="00ED5885" w:rsidRDefault="00ED5885" w:rsidP="004F3C91">
      <w:pPr>
        <w:pStyle w:val="Nessunaspaziatura"/>
        <w:rPr>
          <w:sz w:val="23"/>
          <w:szCs w:val="23"/>
        </w:rPr>
      </w:pPr>
    </w:p>
    <w:p w14:paraId="34DA595F" w14:textId="1171155A" w:rsidR="00ED5885" w:rsidRDefault="00ED5885" w:rsidP="004F3C91">
      <w:pPr>
        <w:pStyle w:val="Nessunaspaziatura"/>
        <w:rPr>
          <w:sz w:val="23"/>
          <w:szCs w:val="23"/>
        </w:rPr>
      </w:pPr>
    </w:p>
    <w:p w14:paraId="3A4CDB70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519FDDF4" w14:textId="19A8BBB1" w:rsidR="0053618A" w:rsidRDefault="00E31C6A" w:rsidP="0053618A">
      <w:pPr>
        <w:pStyle w:val="Titolo2"/>
        <w:rPr>
          <w:lang w:val="it-IT"/>
        </w:rPr>
      </w:pPr>
      <w:bookmarkStart w:id="20" w:name="_Toc30894282"/>
      <w:proofErr w:type="spellStart"/>
      <w:r>
        <w:rPr>
          <w:lang w:val="it-IT"/>
        </w:rPr>
        <w:t>Modify</w:t>
      </w:r>
      <w:r w:rsidR="0053618A">
        <w:rPr>
          <w:lang w:val="it-IT"/>
        </w:rPr>
        <w:t>A</w:t>
      </w:r>
      <w:r w:rsidR="0053618A">
        <w:rPr>
          <w:lang w:val="it-IT"/>
        </w:rPr>
        <w:t>ppointmentError</w:t>
      </w:r>
      <w:bookmarkEnd w:id="20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3EA6B0A1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069B3548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B57B425" w14:textId="51D2CA29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ModifyAppointmentError</w:t>
            </w:r>
            <w:proofErr w:type="spellEnd"/>
          </w:p>
        </w:tc>
      </w:tr>
      <w:tr w:rsidR="00E31C6A" w:rsidRPr="004713C4" w14:paraId="65F4574B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1BD2EB61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59CA861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65193071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9C5D21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2A96AC9D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2643D77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5BAF946C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168C738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4D44E13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9DDCE6B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471A84DA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68209D2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5BFB89F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9352361" w14:textId="77777777" w:rsidR="00E31C6A" w:rsidRPr="00E31C6A" w:rsidRDefault="00E31C6A" w:rsidP="00E31C6A">
      <w:pPr>
        <w:rPr>
          <w:lang w:val="it-IT"/>
        </w:rPr>
      </w:pPr>
    </w:p>
    <w:p w14:paraId="41B1809D" w14:textId="38329D3D" w:rsidR="0053618A" w:rsidRDefault="0053618A" w:rsidP="004F3C91">
      <w:pPr>
        <w:pStyle w:val="Nessunaspaziatura"/>
        <w:rPr>
          <w:sz w:val="23"/>
          <w:szCs w:val="23"/>
        </w:rPr>
      </w:pPr>
    </w:p>
    <w:p w14:paraId="08C7092D" w14:textId="242D747B" w:rsidR="00ED5885" w:rsidRDefault="00ED5885" w:rsidP="004F3C91">
      <w:pPr>
        <w:pStyle w:val="Nessunaspaziatura"/>
        <w:rPr>
          <w:sz w:val="23"/>
          <w:szCs w:val="23"/>
        </w:rPr>
      </w:pPr>
    </w:p>
    <w:p w14:paraId="7EDA6B65" w14:textId="7E36370B" w:rsidR="00ED5885" w:rsidRDefault="00ED5885" w:rsidP="004F3C91">
      <w:pPr>
        <w:pStyle w:val="Nessunaspaziatura"/>
        <w:rPr>
          <w:sz w:val="23"/>
          <w:szCs w:val="23"/>
        </w:rPr>
      </w:pPr>
    </w:p>
    <w:p w14:paraId="00EA9D75" w14:textId="331A04D0" w:rsidR="00ED5885" w:rsidRDefault="00ED5885" w:rsidP="004F3C91">
      <w:pPr>
        <w:pStyle w:val="Nessunaspaziatura"/>
        <w:rPr>
          <w:sz w:val="23"/>
          <w:szCs w:val="23"/>
        </w:rPr>
      </w:pPr>
    </w:p>
    <w:p w14:paraId="08377A4E" w14:textId="00CC534E" w:rsidR="00ED5885" w:rsidRDefault="00ED5885" w:rsidP="004F3C91">
      <w:pPr>
        <w:pStyle w:val="Nessunaspaziatura"/>
        <w:rPr>
          <w:sz w:val="23"/>
          <w:szCs w:val="23"/>
        </w:rPr>
      </w:pPr>
    </w:p>
    <w:p w14:paraId="39A47C47" w14:textId="698CC0F7" w:rsidR="00ED5885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C94FF88" wp14:editId="29CE4729">
            <wp:extent cx="5756910" cy="3212465"/>
            <wp:effectExtent l="0" t="0" r="0" b="698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E8E8" w14:textId="678586EE" w:rsidR="00ED5885" w:rsidRDefault="00ED5885" w:rsidP="004F3C91">
      <w:pPr>
        <w:pStyle w:val="Nessunaspaziatura"/>
        <w:rPr>
          <w:sz w:val="23"/>
          <w:szCs w:val="23"/>
        </w:rPr>
      </w:pPr>
    </w:p>
    <w:p w14:paraId="0896584B" w14:textId="720235E7" w:rsidR="00ED5885" w:rsidRDefault="00ED5885" w:rsidP="004F3C91">
      <w:pPr>
        <w:pStyle w:val="Nessunaspaziatura"/>
        <w:rPr>
          <w:sz w:val="23"/>
          <w:szCs w:val="23"/>
        </w:rPr>
      </w:pPr>
    </w:p>
    <w:p w14:paraId="59DAE2A4" w14:textId="67E05C84" w:rsidR="00ED5885" w:rsidRDefault="00ED5885" w:rsidP="004F3C91">
      <w:pPr>
        <w:pStyle w:val="Nessunaspaziatura"/>
        <w:rPr>
          <w:sz w:val="23"/>
          <w:szCs w:val="23"/>
        </w:rPr>
      </w:pPr>
    </w:p>
    <w:p w14:paraId="254A1AC2" w14:textId="08494BA6" w:rsidR="00ED5885" w:rsidRDefault="00ED5885" w:rsidP="004F3C91">
      <w:pPr>
        <w:pStyle w:val="Nessunaspaziatura"/>
        <w:rPr>
          <w:sz w:val="23"/>
          <w:szCs w:val="23"/>
        </w:rPr>
      </w:pPr>
    </w:p>
    <w:p w14:paraId="7EE7C943" w14:textId="655FAFA0" w:rsidR="00ED5885" w:rsidRDefault="00ED5885" w:rsidP="004F3C91">
      <w:pPr>
        <w:pStyle w:val="Nessunaspaziatura"/>
        <w:rPr>
          <w:sz w:val="23"/>
          <w:szCs w:val="23"/>
        </w:rPr>
      </w:pPr>
    </w:p>
    <w:p w14:paraId="22E16E02" w14:textId="449FA97C" w:rsidR="00ED5885" w:rsidRDefault="00ED5885" w:rsidP="004F3C91">
      <w:pPr>
        <w:pStyle w:val="Nessunaspaziatura"/>
        <w:rPr>
          <w:sz w:val="23"/>
          <w:szCs w:val="23"/>
        </w:rPr>
      </w:pPr>
    </w:p>
    <w:p w14:paraId="3C35D409" w14:textId="5F755783" w:rsidR="00ED5885" w:rsidRDefault="00ED5885" w:rsidP="004F3C91">
      <w:pPr>
        <w:pStyle w:val="Nessunaspaziatura"/>
        <w:rPr>
          <w:sz w:val="23"/>
          <w:szCs w:val="23"/>
        </w:rPr>
      </w:pPr>
    </w:p>
    <w:p w14:paraId="33AB2EA2" w14:textId="4FFDCD3E" w:rsidR="00ED5885" w:rsidRDefault="00ED5885" w:rsidP="004F3C91">
      <w:pPr>
        <w:pStyle w:val="Nessunaspaziatura"/>
        <w:rPr>
          <w:sz w:val="23"/>
          <w:szCs w:val="23"/>
        </w:rPr>
      </w:pPr>
    </w:p>
    <w:p w14:paraId="56B79CB0" w14:textId="6CAC2497" w:rsidR="00ED5885" w:rsidRDefault="00ED5885" w:rsidP="004F3C91">
      <w:pPr>
        <w:pStyle w:val="Nessunaspaziatura"/>
        <w:rPr>
          <w:sz w:val="23"/>
          <w:szCs w:val="23"/>
        </w:rPr>
      </w:pPr>
    </w:p>
    <w:p w14:paraId="2304A04E" w14:textId="6D0F8881" w:rsidR="00ED5885" w:rsidRDefault="00ED5885" w:rsidP="004F3C91">
      <w:pPr>
        <w:pStyle w:val="Nessunaspaziatura"/>
        <w:rPr>
          <w:sz w:val="23"/>
          <w:szCs w:val="23"/>
        </w:rPr>
      </w:pPr>
    </w:p>
    <w:p w14:paraId="07F4C024" w14:textId="59E60D3F" w:rsidR="00ED5885" w:rsidRDefault="00ED5885" w:rsidP="004F3C91">
      <w:pPr>
        <w:pStyle w:val="Nessunaspaziatura"/>
        <w:rPr>
          <w:sz w:val="23"/>
          <w:szCs w:val="23"/>
        </w:rPr>
      </w:pPr>
    </w:p>
    <w:p w14:paraId="18F9F09F" w14:textId="57D3B219" w:rsidR="00ED5885" w:rsidRDefault="00ED5885" w:rsidP="004F3C91">
      <w:pPr>
        <w:pStyle w:val="Nessunaspaziatura"/>
        <w:rPr>
          <w:sz w:val="23"/>
          <w:szCs w:val="23"/>
        </w:rPr>
      </w:pPr>
    </w:p>
    <w:p w14:paraId="6F645846" w14:textId="77777777" w:rsidR="00401FC6" w:rsidRDefault="00401FC6" w:rsidP="004F3C91">
      <w:pPr>
        <w:pStyle w:val="Nessunaspaziatura"/>
        <w:rPr>
          <w:sz w:val="23"/>
          <w:szCs w:val="23"/>
        </w:rPr>
      </w:pPr>
    </w:p>
    <w:p w14:paraId="06B07CB3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6C6C6493" w14:textId="1EA258F2" w:rsidR="0053618A" w:rsidRDefault="0053618A" w:rsidP="0053618A">
      <w:pPr>
        <w:pStyle w:val="Titolo2"/>
        <w:rPr>
          <w:lang w:val="it-IT"/>
        </w:rPr>
      </w:pPr>
      <w:bookmarkStart w:id="21" w:name="_Toc30894283"/>
      <w:proofErr w:type="spellStart"/>
      <w:r>
        <w:rPr>
          <w:lang w:val="it-IT"/>
        </w:rPr>
        <w:t>ModifyRequest</w:t>
      </w:r>
      <w:r>
        <w:rPr>
          <w:lang w:val="it-IT"/>
        </w:rPr>
        <w:t>Success</w:t>
      </w:r>
      <w:bookmarkEnd w:id="21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5BF96DCE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506647DB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EDF6A2E" w14:textId="7BA69FD4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ModifyRequestSuccess</w:t>
            </w:r>
            <w:proofErr w:type="spellEnd"/>
          </w:p>
        </w:tc>
      </w:tr>
      <w:tr w:rsidR="00E31C6A" w:rsidRPr="004713C4" w14:paraId="63044AB7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0AF664D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9880A6A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1340F667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6B32FE3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FDEB9AE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E398637" w14:textId="2C26D389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5CE8E678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E862FE9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0843035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DDE67DA" w14:textId="71EB1EF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4F9D31FB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DE4F9A7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44A409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53AEB6B" w14:textId="0D481951" w:rsidR="00E31C6A" w:rsidRDefault="00E31C6A" w:rsidP="00E31C6A">
      <w:pPr>
        <w:rPr>
          <w:lang w:val="it-IT"/>
        </w:rPr>
      </w:pPr>
    </w:p>
    <w:p w14:paraId="21FFF86B" w14:textId="73E9D8FD" w:rsidR="00ED5885" w:rsidRDefault="00ED5885" w:rsidP="00ED5885">
      <w:pPr>
        <w:pStyle w:val="Nessunaspaziatura"/>
        <w:rPr>
          <w:lang w:val="it-IT"/>
        </w:rPr>
      </w:pPr>
    </w:p>
    <w:p w14:paraId="6D3663FC" w14:textId="5AA6A0F9" w:rsidR="00ED5885" w:rsidRDefault="00ED5885" w:rsidP="00ED5885">
      <w:pPr>
        <w:pStyle w:val="Nessunaspaziatura"/>
        <w:rPr>
          <w:lang w:val="it-IT"/>
        </w:rPr>
      </w:pPr>
    </w:p>
    <w:p w14:paraId="457A55FC" w14:textId="0141831C" w:rsidR="00ED5885" w:rsidRDefault="00ED5885" w:rsidP="00ED5885">
      <w:pPr>
        <w:pStyle w:val="Nessunaspaziatura"/>
        <w:rPr>
          <w:lang w:val="it-IT"/>
        </w:rPr>
      </w:pPr>
    </w:p>
    <w:p w14:paraId="494F857D" w14:textId="0AC0EEB9" w:rsidR="00ED5885" w:rsidRDefault="00ED5885" w:rsidP="00ED5885">
      <w:pPr>
        <w:pStyle w:val="Nessunaspaziatura"/>
        <w:rPr>
          <w:lang w:val="it-IT"/>
        </w:rPr>
      </w:pPr>
    </w:p>
    <w:p w14:paraId="2692D3C6" w14:textId="69D31EFB" w:rsidR="00ED5885" w:rsidRDefault="00ED5885" w:rsidP="00ED5885">
      <w:pPr>
        <w:pStyle w:val="Nessunaspaziatura"/>
        <w:rPr>
          <w:lang w:val="it-IT"/>
        </w:rPr>
      </w:pPr>
    </w:p>
    <w:p w14:paraId="63586B08" w14:textId="520F08AB" w:rsidR="00ED5885" w:rsidRDefault="00ED5885" w:rsidP="00ED5885">
      <w:pPr>
        <w:pStyle w:val="Nessunaspaziatura"/>
        <w:rPr>
          <w:lang w:val="it-IT"/>
        </w:rPr>
      </w:pPr>
    </w:p>
    <w:p w14:paraId="25CC5E24" w14:textId="2C4452A3" w:rsidR="00ED5885" w:rsidRDefault="00ED5885" w:rsidP="00ED5885">
      <w:pPr>
        <w:pStyle w:val="Nessunaspaziatura"/>
        <w:rPr>
          <w:lang w:val="it-IT"/>
        </w:rPr>
      </w:pPr>
    </w:p>
    <w:p w14:paraId="5422FC99" w14:textId="5D415B10" w:rsidR="00ED5885" w:rsidRDefault="00ED5885" w:rsidP="00ED5885">
      <w:pPr>
        <w:pStyle w:val="Nessunaspaziatura"/>
        <w:rPr>
          <w:lang w:val="it-IT"/>
        </w:rPr>
      </w:pPr>
    </w:p>
    <w:p w14:paraId="2F4F5AB7" w14:textId="1257F985" w:rsidR="00ED5885" w:rsidRDefault="00ED5885" w:rsidP="00ED5885">
      <w:pPr>
        <w:pStyle w:val="Nessunaspaziatura"/>
        <w:rPr>
          <w:lang w:val="it-IT"/>
        </w:rPr>
      </w:pPr>
    </w:p>
    <w:p w14:paraId="540C3164" w14:textId="74BCBD27" w:rsidR="00ED5885" w:rsidRDefault="00401FC6" w:rsidP="00ED5885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AF4F34C" wp14:editId="2FFF6B1B">
            <wp:extent cx="5757545" cy="321564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2873" w14:textId="4C5C7D8C" w:rsidR="00ED5885" w:rsidRDefault="00ED5885" w:rsidP="00ED5885">
      <w:pPr>
        <w:pStyle w:val="Nessunaspaziatura"/>
        <w:rPr>
          <w:lang w:val="it-IT"/>
        </w:rPr>
      </w:pPr>
    </w:p>
    <w:p w14:paraId="13493F6D" w14:textId="7C12EAB9" w:rsidR="00ED5885" w:rsidRDefault="00ED5885" w:rsidP="00ED5885">
      <w:pPr>
        <w:pStyle w:val="Nessunaspaziatura"/>
        <w:rPr>
          <w:lang w:val="it-IT"/>
        </w:rPr>
      </w:pPr>
    </w:p>
    <w:p w14:paraId="7CC3A8E6" w14:textId="79337CC2" w:rsidR="00ED5885" w:rsidRDefault="00ED5885" w:rsidP="00ED5885">
      <w:pPr>
        <w:pStyle w:val="Nessunaspaziatura"/>
        <w:rPr>
          <w:lang w:val="it-IT"/>
        </w:rPr>
      </w:pPr>
    </w:p>
    <w:p w14:paraId="47460C65" w14:textId="65566A83" w:rsidR="00ED5885" w:rsidRDefault="00ED5885" w:rsidP="00ED5885">
      <w:pPr>
        <w:pStyle w:val="Nessunaspaziatura"/>
        <w:rPr>
          <w:lang w:val="it-IT"/>
        </w:rPr>
      </w:pPr>
    </w:p>
    <w:p w14:paraId="3F410C0A" w14:textId="3D77BD6A" w:rsidR="00ED5885" w:rsidRDefault="00ED5885" w:rsidP="00ED5885">
      <w:pPr>
        <w:pStyle w:val="Nessunaspaziatura"/>
        <w:rPr>
          <w:lang w:val="it-IT"/>
        </w:rPr>
      </w:pPr>
    </w:p>
    <w:p w14:paraId="35AA66EC" w14:textId="653B3649" w:rsidR="00ED5885" w:rsidRDefault="00ED5885" w:rsidP="00ED5885">
      <w:pPr>
        <w:pStyle w:val="Nessunaspaziatura"/>
        <w:rPr>
          <w:lang w:val="it-IT"/>
        </w:rPr>
      </w:pPr>
    </w:p>
    <w:p w14:paraId="2B9E8475" w14:textId="7B4C5298" w:rsidR="00ED5885" w:rsidRDefault="00ED5885" w:rsidP="00ED5885">
      <w:pPr>
        <w:pStyle w:val="Nessunaspaziatura"/>
        <w:rPr>
          <w:lang w:val="it-IT"/>
        </w:rPr>
      </w:pPr>
    </w:p>
    <w:p w14:paraId="3A09861C" w14:textId="1A6AA170" w:rsidR="00ED5885" w:rsidRDefault="00ED5885" w:rsidP="00ED5885">
      <w:pPr>
        <w:pStyle w:val="Nessunaspaziatura"/>
        <w:rPr>
          <w:lang w:val="it-IT"/>
        </w:rPr>
      </w:pPr>
    </w:p>
    <w:p w14:paraId="07C0012F" w14:textId="6BFA2417" w:rsidR="00ED5885" w:rsidRDefault="00ED5885" w:rsidP="00ED5885">
      <w:pPr>
        <w:pStyle w:val="Nessunaspaziatura"/>
        <w:rPr>
          <w:lang w:val="it-IT"/>
        </w:rPr>
      </w:pPr>
    </w:p>
    <w:p w14:paraId="76477326" w14:textId="2E196F1E" w:rsidR="00ED5885" w:rsidRDefault="00ED5885" w:rsidP="00ED5885">
      <w:pPr>
        <w:pStyle w:val="Nessunaspaziatura"/>
        <w:rPr>
          <w:lang w:val="it-IT"/>
        </w:rPr>
      </w:pPr>
    </w:p>
    <w:p w14:paraId="4692D7D9" w14:textId="77777777" w:rsidR="00ED5885" w:rsidRPr="00ED5885" w:rsidRDefault="00ED5885" w:rsidP="00ED5885">
      <w:pPr>
        <w:pStyle w:val="Nessunaspaziatura"/>
        <w:rPr>
          <w:lang w:val="it-IT"/>
        </w:rPr>
      </w:pPr>
    </w:p>
    <w:p w14:paraId="5339D34F" w14:textId="155B444E" w:rsidR="0053618A" w:rsidRDefault="0053618A" w:rsidP="004F3C91">
      <w:pPr>
        <w:pStyle w:val="Nessunaspaziatura"/>
        <w:rPr>
          <w:sz w:val="23"/>
          <w:szCs w:val="23"/>
        </w:rPr>
      </w:pPr>
    </w:p>
    <w:p w14:paraId="754B4493" w14:textId="640FE8CF" w:rsidR="0053618A" w:rsidRDefault="0053618A" w:rsidP="0053618A">
      <w:pPr>
        <w:pStyle w:val="Titolo2"/>
        <w:rPr>
          <w:lang w:val="it-IT"/>
        </w:rPr>
      </w:pPr>
      <w:bookmarkStart w:id="22" w:name="_Toc30894284"/>
      <w:proofErr w:type="spellStart"/>
      <w:r>
        <w:rPr>
          <w:lang w:val="it-IT"/>
        </w:rPr>
        <w:t>ModifyRequestError</w:t>
      </w:r>
      <w:bookmarkEnd w:id="2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7264D548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439782A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BC3D23B" w14:textId="6985D89A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ModifyRequestError</w:t>
            </w:r>
            <w:proofErr w:type="spellEnd"/>
          </w:p>
        </w:tc>
      </w:tr>
      <w:tr w:rsidR="00E31C6A" w:rsidRPr="004713C4" w14:paraId="5106DD09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21571FA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666CE58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1DB9CB73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F5A7EA9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5F1E2F0A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BBEBB23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1BE80D7D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3FF8041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1156977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05A4004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6C2A18D6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1FEA5E6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12F3C53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163296F" w14:textId="77777777" w:rsidR="00E31C6A" w:rsidRPr="00E31C6A" w:rsidRDefault="00E31C6A" w:rsidP="00E31C6A">
      <w:pPr>
        <w:rPr>
          <w:lang w:val="it-IT"/>
        </w:rPr>
      </w:pPr>
    </w:p>
    <w:p w14:paraId="69582333" w14:textId="0A6F6AEA" w:rsidR="0053618A" w:rsidRDefault="0053618A" w:rsidP="004F3C91">
      <w:pPr>
        <w:pStyle w:val="Nessunaspaziatura"/>
        <w:rPr>
          <w:sz w:val="23"/>
          <w:szCs w:val="23"/>
        </w:rPr>
      </w:pPr>
    </w:p>
    <w:p w14:paraId="6F6546A1" w14:textId="1B539476" w:rsidR="00ED5885" w:rsidRDefault="00ED5885" w:rsidP="004F3C91">
      <w:pPr>
        <w:pStyle w:val="Nessunaspaziatura"/>
        <w:rPr>
          <w:sz w:val="23"/>
          <w:szCs w:val="23"/>
        </w:rPr>
      </w:pPr>
    </w:p>
    <w:p w14:paraId="70734403" w14:textId="52FB8B5B" w:rsidR="00ED5885" w:rsidRDefault="00ED5885" w:rsidP="004F3C91">
      <w:pPr>
        <w:pStyle w:val="Nessunaspaziatura"/>
        <w:rPr>
          <w:sz w:val="23"/>
          <w:szCs w:val="23"/>
        </w:rPr>
      </w:pPr>
    </w:p>
    <w:p w14:paraId="171DFE73" w14:textId="0D437E11" w:rsidR="00ED5885" w:rsidRDefault="00ED5885" w:rsidP="004F3C91">
      <w:pPr>
        <w:pStyle w:val="Nessunaspaziatura"/>
        <w:rPr>
          <w:sz w:val="23"/>
          <w:szCs w:val="23"/>
        </w:rPr>
      </w:pPr>
    </w:p>
    <w:p w14:paraId="7147F9E3" w14:textId="47DA7FF9" w:rsidR="00ED5885" w:rsidRDefault="00ED5885" w:rsidP="004F3C91">
      <w:pPr>
        <w:pStyle w:val="Nessunaspaziatura"/>
        <w:rPr>
          <w:sz w:val="23"/>
          <w:szCs w:val="23"/>
        </w:rPr>
      </w:pPr>
    </w:p>
    <w:p w14:paraId="246C51DE" w14:textId="37813A74" w:rsidR="00ED5885" w:rsidRDefault="00ED5885" w:rsidP="004F3C91">
      <w:pPr>
        <w:pStyle w:val="Nessunaspaziatura"/>
        <w:rPr>
          <w:sz w:val="23"/>
          <w:szCs w:val="23"/>
        </w:rPr>
      </w:pPr>
    </w:p>
    <w:p w14:paraId="73AC4F40" w14:textId="75A80690" w:rsidR="00ED5885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F08571B" wp14:editId="39F48BE8">
            <wp:extent cx="5757545" cy="3215640"/>
            <wp:effectExtent l="0" t="0" r="0" b="381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ACC8" w14:textId="665A307C" w:rsidR="00ED5885" w:rsidRDefault="00ED5885" w:rsidP="004F3C91">
      <w:pPr>
        <w:pStyle w:val="Nessunaspaziatura"/>
        <w:rPr>
          <w:sz w:val="23"/>
          <w:szCs w:val="23"/>
        </w:rPr>
      </w:pPr>
    </w:p>
    <w:p w14:paraId="2D02EA34" w14:textId="40793CA7" w:rsidR="00ED5885" w:rsidRDefault="00ED5885" w:rsidP="004F3C91">
      <w:pPr>
        <w:pStyle w:val="Nessunaspaziatura"/>
        <w:rPr>
          <w:sz w:val="23"/>
          <w:szCs w:val="23"/>
        </w:rPr>
      </w:pPr>
    </w:p>
    <w:p w14:paraId="0618A3BF" w14:textId="00B3826B" w:rsidR="00ED5885" w:rsidRDefault="00ED5885" w:rsidP="004F3C91">
      <w:pPr>
        <w:pStyle w:val="Nessunaspaziatura"/>
        <w:rPr>
          <w:sz w:val="23"/>
          <w:szCs w:val="23"/>
        </w:rPr>
      </w:pPr>
    </w:p>
    <w:p w14:paraId="019F04AA" w14:textId="3DC18F40" w:rsidR="00ED5885" w:rsidRDefault="00ED5885" w:rsidP="004F3C91">
      <w:pPr>
        <w:pStyle w:val="Nessunaspaziatura"/>
        <w:rPr>
          <w:sz w:val="23"/>
          <w:szCs w:val="23"/>
        </w:rPr>
      </w:pPr>
    </w:p>
    <w:p w14:paraId="45A161B1" w14:textId="71F1218F" w:rsidR="00ED5885" w:rsidRDefault="00ED5885" w:rsidP="004F3C91">
      <w:pPr>
        <w:pStyle w:val="Nessunaspaziatura"/>
        <w:rPr>
          <w:sz w:val="23"/>
          <w:szCs w:val="23"/>
        </w:rPr>
      </w:pPr>
    </w:p>
    <w:p w14:paraId="4AA15AAB" w14:textId="24E148A5" w:rsidR="00ED5885" w:rsidRDefault="00ED5885" w:rsidP="004F3C91">
      <w:pPr>
        <w:pStyle w:val="Nessunaspaziatura"/>
        <w:rPr>
          <w:sz w:val="23"/>
          <w:szCs w:val="23"/>
        </w:rPr>
      </w:pPr>
    </w:p>
    <w:p w14:paraId="71ACB58F" w14:textId="155E058D" w:rsidR="00ED5885" w:rsidRDefault="00ED5885" w:rsidP="004F3C91">
      <w:pPr>
        <w:pStyle w:val="Nessunaspaziatura"/>
        <w:rPr>
          <w:sz w:val="23"/>
          <w:szCs w:val="23"/>
        </w:rPr>
      </w:pPr>
    </w:p>
    <w:p w14:paraId="5307AB3E" w14:textId="595F7F1A" w:rsidR="00ED5885" w:rsidRDefault="00ED5885" w:rsidP="004F3C91">
      <w:pPr>
        <w:pStyle w:val="Nessunaspaziatura"/>
        <w:rPr>
          <w:sz w:val="23"/>
          <w:szCs w:val="23"/>
        </w:rPr>
      </w:pPr>
    </w:p>
    <w:p w14:paraId="3F9BDC24" w14:textId="3CBAFE66" w:rsidR="00ED5885" w:rsidRDefault="00ED5885" w:rsidP="004F3C91">
      <w:pPr>
        <w:pStyle w:val="Nessunaspaziatura"/>
        <w:rPr>
          <w:sz w:val="23"/>
          <w:szCs w:val="23"/>
        </w:rPr>
      </w:pPr>
    </w:p>
    <w:p w14:paraId="6CBE6F09" w14:textId="7708E0B2" w:rsidR="00ED5885" w:rsidRDefault="00ED5885" w:rsidP="004F3C91">
      <w:pPr>
        <w:pStyle w:val="Nessunaspaziatura"/>
        <w:rPr>
          <w:sz w:val="23"/>
          <w:szCs w:val="23"/>
        </w:rPr>
      </w:pPr>
    </w:p>
    <w:p w14:paraId="2AA110EA" w14:textId="20B940C8" w:rsidR="00ED5885" w:rsidRDefault="00ED5885" w:rsidP="004F3C91">
      <w:pPr>
        <w:pStyle w:val="Nessunaspaziatura"/>
        <w:rPr>
          <w:sz w:val="23"/>
          <w:szCs w:val="23"/>
        </w:rPr>
      </w:pPr>
    </w:p>
    <w:p w14:paraId="773A78C7" w14:textId="4A10C6DC" w:rsidR="00ED5885" w:rsidRDefault="00ED5885" w:rsidP="004F3C91">
      <w:pPr>
        <w:pStyle w:val="Nessunaspaziatura"/>
        <w:rPr>
          <w:sz w:val="23"/>
          <w:szCs w:val="23"/>
        </w:rPr>
      </w:pPr>
    </w:p>
    <w:p w14:paraId="00A9CC34" w14:textId="77777777" w:rsidR="00401FC6" w:rsidRDefault="00401FC6" w:rsidP="004F3C91">
      <w:pPr>
        <w:pStyle w:val="Nessunaspaziatura"/>
        <w:rPr>
          <w:sz w:val="23"/>
          <w:szCs w:val="23"/>
        </w:rPr>
      </w:pPr>
    </w:p>
    <w:p w14:paraId="64572F77" w14:textId="4ED37FB5" w:rsidR="0053618A" w:rsidRDefault="0053618A" w:rsidP="0053618A">
      <w:pPr>
        <w:pStyle w:val="Titolo2"/>
        <w:rPr>
          <w:lang w:val="it-IT"/>
        </w:rPr>
      </w:pPr>
      <w:bookmarkStart w:id="23" w:name="_Toc30894285"/>
      <w:proofErr w:type="spellStart"/>
      <w:r>
        <w:rPr>
          <w:lang w:val="it-IT"/>
        </w:rPr>
        <w:t>RegistrationNameFormatError</w:t>
      </w:r>
      <w:bookmarkEnd w:id="2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73E15C77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3516FADC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4DA2A6AF" w14:textId="6BAFB5DD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lang w:val="it-IT"/>
              </w:rPr>
              <w:t>RegistrationNameFormatError</w:t>
            </w:r>
            <w:proofErr w:type="spellEnd"/>
          </w:p>
        </w:tc>
      </w:tr>
      <w:tr w:rsidR="00E31C6A" w:rsidRPr="004713C4" w14:paraId="1660454A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27A539B8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8A3FE52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1E3BBC51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64EF5E3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D724C2D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4B42166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2F6ADDCD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64E1399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705F4F22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1CBBEB1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7B010BEC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136BCC75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98F56C8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2D734F2" w14:textId="77777777" w:rsidR="00E31C6A" w:rsidRPr="00E31C6A" w:rsidRDefault="00E31C6A" w:rsidP="00E31C6A">
      <w:pPr>
        <w:rPr>
          <w:lang w:val="it-IT"/>
        </w:rPr>
      </w:pPr>
    </w:p>
    <w:p w14:paraId="0D3FD190" w14:textId="553F2C2F" w:rsidR="0053618A" w:rsidRDefault="0053618A" w:rsidP="004F3C91">
      <w:pPr>
        <w:pStyle w:val="Nessunaspaziatura"/>
        <w:rPr>
          <w:sz w:val="23"/>
          <w:szCs w:val="23"/>
        </w:rPr>
      </w:pPr>
    </w:p>
    <w:p w14:paraId="738EFB6F" w14:textId="201357F4" w:rsidR="00ED5885" w:rsidRDefault="00ED5885" w:rsidP="004F3C91">
      <w:pPr>
        <w:pStyle w:val="Nessunaspaziatura"/>
        <w:rPr>
          <w:sz w:val="23"/>
          <w:szCs w:val="23"/>
        </w:rPr>
      </w:pPr>
    </w:p>
    <w:p w14:paraId="2121E483" w14:textId="2D5695C9" w:rsidR="00ED5885" w:rsidRDefault="00ED5885" w:rsidP="004F3C91">
      <w:pPr>
        <w:pStyle w:val="Nessunaspaziatura"/>
        <w:rPr>
          <w:sz w:val="23"/>
          <w:szCs w:val="23"/>
        </w:rPr>
      </w:pPr>
    </w:p>
    <w:p w14:paraId="6DBD1AC1" w14:textId="7F001F11" w:rsidR="00ED5885" w:rsidRDefault="00ED5885" w:rsidP="004F3C91">
      <w:pPr>
        <w:pStyle w:val="Nessunaspaziatura"/>
        <w:rPr>
          <w:sz w:val="23"/>
          <w:szCs w:val="23"/>
        </w:rPr>
      </w:pPr>
    </w:p>
    <w:p w14:paraId="42B4DB84" w14:textId="2DC3383F" w:rsidR="00ED5885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6F6354C" wp14:editId="557612FC">
            <wp:extent cx="5747385" cy="3215640"/>
            <wp:effectExtent l="0" t="0" r="571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3DDF" w14:textId="53444D0F" w:rsidR="00ED5885" w:rsidRDefault="00ED5885" w:rsidP="004F3C91">
      <w:pPr>
        <w:pStyle w:val="Nessunaspaziatura"/>
        <w:rPr>
          <w:sz w:val="23"/>
          <w:szCs w:val="23"/>
        </w:rPr>
      </w:pPr>
    </w:p>
    <w:p w14:paraId="7E4D2099" w14:textId="04E91DB9" w:rsidR="00ED5885" w:rsidRDefault="00ED5885" w:rsidP="004F3C91">
      <w:pPr>
        <w:pStyle w:val="Nessunaspaziatura"/>
        <w:rPr>
          <w:sz w:val="23"/>
          <w:szCs w:val="23"/>
        </w:rPr>
      </w:pPr>
    </w:p>
    <w:p w14:paraId="7E25FC59" w14:textId="4DA381EF" w:rsidR="00ED5885" w:rsidRDefault="00ED5885" w:rsidP="004F3C91">
      <w:pPr>
        <w:pStyle w:val="Nessunaspaziatura"/>
        <w:rPr>
          <w:sz w:val="23"/>
          <w:szCs w:val="23"/>
        </w:rPr>
      </w:pPr>
    </w:p>
    <w:p w14:paraId="14BC9574" w14:textId="2FD0573B" w:rsidR="00ED5885" w:rsidRDefault="00ED5885" w:rsidP="004F3C91">
      <w:pPr>
        <w:pStyle w:val="Nessunaspaziatura"/>
        <w:rPr>
          <w:sz w:val="23"/>
          <w:szCs w:val="23"/>
        </w:rPr>
      </w:pPr>
    </w:p>
    <w:p w14:paraId="66AF4261" w14:textId="3D890E47" w:rsidR="00ED5885" w:rsidRDefault="00ED5885" w:rsidP="004F3C91">
      <w:pPr>
        <w:pStyle w:val="Nessunaspaziatura"/>
        <w:rPr>
          <w:sz w:val="23"/>
          <w:szCs w:val="23"/>
        </w:rPr>
      </w:pPr>
    </w:p>
    <w:p w14:paraId="4DF59102" w14:textId="0A66B6AC" w:rsidR="00ED5885" w:rsidRDefault="00ED5885" w:rsidP="004F3C91">
      <w:pPr>
        <w:pStyle w:val="Nessunaspaziatura"/>
        <w:rPr>
          <w:sz w:val="23"/>
          <w:szCs w:val="23"/>
        </w:rPr>
      </w:pPr>
    </w:p>
    <w:p w14:paraId="217A920B" w14:textId="077FA38A" w:rsidR="00ED5885" w:rsidRDefault="00ED5885" w:rsidP="004F3C91">
      <w:pPr>
        <w:pStyle w:val="Nessunaspaziatura"/>
        <w:rPr>
          <w:sz w:val="23"/>
          <w:szCs w:val="23"/>
        </w:rPr>
      </w:pPr>
    </w:p>
    <w:p w14:paraId="46B1A220" w14:textId="324EE066" w:rsidR="00ED5885" w:rsidRDefault="00ED5885" w:rsidP="004F3C91">
      <w:pPr>
        <w:pStyle w:val="Nessunaspaziatura"/>
        <w:rPr>
          <w:sz w:val="23"/>
          <w:szCs w:val="23"/>
        </w:rPr>
      </w:pPr>
    </w:p>
    <w:p w14:paraId="170381EC" w14:textId="7B609F6F" w:rsidR="00ED5885" w:rsidRDefault="00ED5885" w:rsidP="004F3C91">
      <w:pPr>
        <w:pStyle w:val="Nessunaspaziatura"/>
        <w:rPr>
          <w:sz w:val="23"/>
          <w:szCs w:val="23"/>
        </w:rPr>
      </w:pPr>
    </w:p>
    <w:p w14:paraId="44D15EDC" w14:textId="7EDFA0F8" w:rsidR="00ED5885" w:rsidRDefault="00ED5885" w:rsidP="004F3C91">
      <w:pPr>
        <w:pStyle w:val="Nessunaspaziatura"/>
        <w:rPr>
          <w:sz w:val="23"/>
          <w:szCs w:val="23"/>
        </w:rPr>
      </w:pPr>
    </w:p>
    <w:p w14:paraId="642F437A" w14:textId="0A5FF2F6" w:rsidR="00ED5885" w:rsidRDefault="00ED5885" w:rsidP="004F3C91">
      <w:pPr>
        <w:pStyle w:val="Nessunaspaziatura"/>
        <w:rPr>
          <w:sz w:val="23"/>
          <w:szCs w:val="23"/>
        </w:rPr>
      </w:pPr>
    </w:p>
    <w:p w14:paraId="1DF87A9F" w14:textId="62237135" w:rsidR="00ED5885" w:rsidRDefault="00ED5885" w:rsidP="004F3C91">
      <w:pPr>
        <w:pStyle w:val="Nessunaspaziatura"/>
        <w:rPr>
          <w:sz w:val="23"/>
          <w:szCs w:val="23"/>
        </w:rPr>
      </w:pPr>
    </w:p>
    <w:p w14:paraId="04BAFAF0" w14:textId="200BE25C" w:rsidR="00ED5885" w:rsidRDefault="00ED5885" w:rsidP="004F3C91">
      <w:pPr>
        <w:pStyle w:val="Nessunaspaziatura"/>
        <w:rPr>
          <w:sz w:val="23"/>
          <w:szCs w:val="23"/>
        </w:rPr>
      </w:pPr>
    </w:p>
    <w:p w14:paraId="36B0FC4E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7D72D54C" w14:textId="4EE0D67F" w:rsidR="0053618A" w:rsidRDefault="0053618A" w:rsidP="0053618A">
      <w:pPr>
        <w:pStyle w:val="Titolo2"/>
        <w:rPr>
          <w:lang w:val="it-IT"/>
        </w:rPr>
      </w:pPr>
      <w:bookmarkStart w:id="24" w:name="_Toc30894286"/>
      <w:proofErr w:type="spellStart"/>
      <w:r>
        <w:rPr>
          <w:lang w:val="it-IT"/>
        </w:rPr>
        <w:lastRenderedPageBreak/>
        <w:t>RegistrationPasswordsDifferentError</w:t>
      </w:r>
      <w:bookmarkEnd w:id="2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4DDD6AAC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7A78C02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1B3129B" w14:textId="56748054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RegistrationPasswordsDifferentError</w:t>
            </w:r>
            <w:proofErr w:type="spellEnd"/>
          </w:p>
        </w:tc>
      </w:tr>
      <w:tr w:rsidR="00E31C6A" w:rsidRPr="004713C4" w14:paraId="4A083F57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2522253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63FBB2D3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0195E7B7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972BBA8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2D7D0EA2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EE6F620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720A6E19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1A7162C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39AE9D22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52EA64D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31AABCC6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ACEEDED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F8A8F5C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2919FAE" w14:textId="77777777" w:rsidR="00E31C6A" w:rsidRPr="00E31C6A" w:rsidRDefault="00E31C6A" w:rsidP="00E31C6A">
      <w:pPr>
        <w:rPr>
          <w:lang w:val="it-IT"/>
        </w:rPr>
      </w:pPr>
    </w:p>
    <w:p w14:paraId="3F74C33D" w14:textId="1FBC32F4" w:rsidR="0053618A" w:rsidRDefault="0053618A" w:rsidP="004F3C91">
      <w:pPr>
        <w:pStyle w:val="Nessunaspaziatura"/>
        <w:rPr>
          <w:sz w:val="23"/>
          <w:szCs w:val="23"/>
        </w:rPr>
      </w:pPr>
    </w:p>
    <w:p w14:paraId="11FB79E2" w14:textId="777F9243" w:rsidR="00ED5885" w:rsidRDefault="00ED5885" w:rsidP="004F3C91">
      <w:pPr>
        <w:pStyle w:val="Nessunaspaziatura"/>
        <w:rPr>
          <w:sz w:val="23"/>
          <w:szCs w:val="23"/>
        </w:rPr>
      </w:pPr>
    </w:p>
    <w:p w14:paraId="741B1943" w14:textId="61A9AABD" w:rsidR="00ED5885" w:rsidRDefault="00ED5885" w:rsidP="004F3C91">
      <w:pPr>
        <w:pStyle w:val="Nessunaspaziatura"/>
        <w:rPr>
          <w:sz w:val="23"/>
          <w:szCs w:val="23"/>
        </w:rPr>
      </w:pPr>
    </w:p>
    <w:p w14:paraId="45080BB9" w14:textId="7B6B132D" w:rsidR="00ED5885" w:rsidRDefault="00ED5885" w:rsidP="004F3C91">
      <w:pPr>
        <w:pStyle w:val="Nessunaspaziatura"/>
        <w:rPr>
          <w:sz w:val="23"/>
          <w:szCs w:val="23"/>
        </w:rPr>
      </w:pPr>
    </w:p>
    <w:p w14:paraId="55CB9F1B" w14:textId="59BB45EA" w:rsidR="00ED5885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ABD958C" wp14:editId="7BFAA5E5">
            <wp:extent cx="5757545" cy="3215640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B487" w14:textId="4B5D9063" w:rsidR="00ED5885" w:rsidRDefault="00ED5885" w:rsidP="004F3C91">
      <w:pPr>
        <w:pStyle w:val="Nessunaspaziatura"/>
        <w:rPr>
          <w:sz w:val="23"/>
          <w:szCs w:val="23"/>
        </w:rPr>
      </w:pPr>
    </w:p>
    <w:p w14:paraId="5F790040" w14:textId="400B92BB" w:rsidR="00ED5885" w:rsidRDefault="00ED5885" w:rsidP="004F3C91">
      <w:pPr>
        <w:pStyle w:val="Nessunaspaziatura"/>
        <w:rPr>
          <w:sz w:val="23"/>
          <w:szCs w:val="23"/>
        </w:rPr>
      </w:pPr>
    </w:p>
    <w:p w14:paraId="1708F6F6" w14:textId="4DF70BD7" w:rsidR="00ED5885" w:rsidRDefault="00ED5885" w:rsidP="004F3C91">
      <w:pPr>
        <w:pStyle w:val="Nessunaspaziatura"/>
        <w:rPr>
          <w:sz w:val="23"/>
          <w:szCs w:val="23"/>
        </w:rPr>
      </w:pPr>
    </w:p>
    <w:p w14:paraId="198E1418" w14:textId="7AA5A027" w:rsidR="00ED5885" w:rsidRDefault="00ED5885" w:rsidP="004F3C91">
      <w:pPr>
        <w:pStyle w:val="Nessunaspaziatura"/>
        <w:rPr>
          <w:sz w:val="23"/>
          <w:szCs w:val="23"/>
        </w:rPr>
      </w:pPr>
    </w:p>
    <w:p w14:paraId="3EFDE44A" w14:textId="2D2BC8EB" w:rsidR="00ED5885" w:rsidRDefault="00ED5885" w:rsidP="004F3C91">
      <w:pPr>
        <w:pStyle w:val="Nessunaspaziatura"/>
        <w:rPr>
          <w:sz w:val="23"/>
          <w:szCs w:val="23"/>
        </w:rPr>
      </w:pPr>
    </w:p>
    <w:p w14:paraId="03C7B7A4" w14:textId="1FDCC102" w:rsidR="00ED5885" w:rsidRDefault="00ED5885" w:rsidP="004F3C91">
      <w:pPr>
        <w:pStyle w:val="Nessunaspaziatura"/>
        <w:rPr>
          <w:sz w:val="23"/>
          <w:szCs w:val="23"/>
        </w:rPr>
      </w:pPr>
    </w:p>
    <w:p w14:paraId="72E52691" w14:textId="5C057565" w:rsidR="00ED5885" w:rsidRDefault="00ED5885" w:rsidP="004F3C91">
      <w:pPr>
        <w:pStyle w:val="Nessunaspaziatura"/>
        <w:rPr>
          <w:sz w:val="23"/>
          <w:szCs w:val="23"/>
        </w:rPr>
      </w:pPr>
    </w:p>
    <w:p w14:paraId="5875931C" w14:textId="319976D5" w:rsidR="00ED5885" w:rsidRDefault="00ED5885" w:rsidP="004F3C91">
      <w:pPr>
        <w:pStyle w:val="Nessunaspaziatura"/>
        <w:rPr>
          <w:sz w:val="23"/>
          <w:szCs w:val="23"/>
        </w:rPr>
      </w:pPr>
    </w:p>
    <w:p w14:paraId="6770A52A" w14:textId="677D29A7" w:rsidR="00ED5885" w:rsidRDefault="00ED5885" w:rsidP="004F3C91">
      <w:pPr>
        <w:pStyle w:val="Nessunaspaziatura"/>
        <w:rPr>
          <w:sz w:val="23"/>
          <w:szCs w:val="23"/>
        </w:rPr>
      </w:pPr>
    </w:p>
    <w:p w14:paraId="47B3CD00" w14:textId="57CC50F7" w:rsidR="00ED5885" w:rsidRDefault="00ED5885" w:rsidP="004F3C91">
      <w:pPr>
        <w:pStyle w:val="Nessunaspaziatura"/>
        <w:rPr>
          <w:sz w:val="23"/>
          <w:szCs w:val="23"/>
        </w:rPr>
      </w:pPr>
    </w:p>
    <w:p w14:paraId="544AF702" w14:textId="5AF2FB6A" w:rsidR="00ED5885" w:rsidRDefault="00ED5885" w:rsidP="004F3C91">
      <w:pPr>
        <w:pStyle w:val="Nessunaspaziatura"/>
        <w:rPr>
          <w:sz w:val="23"/>
          <w:szCs w:val="23"/>
        </w:rPr>
      </w:pPr>
    </w:p>
    <w:p w14:paraId="36A3FCBB" w14:textId="4C236900" w:rsidR="00ED5885" w:rsidRDefault="00ED5885" w:rsidP="004F3C91">
      <w:pPr>
        <w:pStyle w:val="Nessunaspaziatura"/>
        <w:rPr>
          <w:sz w:val="23"/>
          <w:szCs w:val="23"/>
        </w:rPr>
      </w:pPr>
    </w:p>
    <w:p w14:paraId="05800164" w14:textId="1AC20B62" w:rsidR="00ED5885" w:rsidRDefault="00ED5885" w:rsidP="004F3C91">
      <w:pPr>
        <w:pStyle w:val="Nessunaspaziatura"/>
        <w:rPr>
          <w:sz w:val="23"/>
          <w:szCs w:val="23"/>
        </w:rPr>
      </w:pPr>
    </w:p>
    <w:p w14:paraId="213B6EF8" w14:textId="001CD4B3" w:rsidR="00ED5885" w:rsidRDefault="00ED5885" w:rsidP="004F3C91">
      <w:pPr>
        <w:pStyle w:val="Nessunaspaziatura"/>
        <w:rPr>
          <w:sz w:val="23"/>
          <w:szCs w:val="23"/>
        </w:rPr>
      </w:pPr>
    </w:p>
    <w:p w14:paraId="7A44F4D0" w14:textId="7DD54FA0" w:rsidR="00ED5885" w:rsidRDefault="00ED5885" w:rsidP="004F3C91">
      <w:pPr>
        <w:pStyle w:val="Nessunaspaziatura"/>
        <w:rPr>
          <w:sz w:val="23"/>
          <w:szCs w:val="23"/>
        </w:rPr>
      </w:pPr>
    </w:p>
    <w:p w14:paraId="7B5CBA83" w14:textId="77777777" w:rsidR="00ED5885" w:rsidRDefault="00ED5885" w:rsidP="004F3C91">
      <w:pPr>
        <w:pStyle w:val="Nessunaspaziatura"/>
        <w:rPr>
          <w:sz w:val="23"/>
          <w:szCs w:val="23"/>
        </w:rPr>
      </w:pPr>
    </w:p>
    <w:p w14:paraId="491077A6" w14:textId="4E6BFE37" w:rsidR="0053618A" w:rsidRDefault="0053618A" w:rsidP="0053618A">
      <w:pPr>
        <w:pStyle w:val="Titolo2"/>
        <w:rPr>
          <w:lang w:val="it-IT"/>
        </w:rPr>
      </w:pPr>
      <w:bookmarkStart w:id="25" w:name="_Toc30894287"/>
      <w:proofErr w:type="spellStart"/>
      <w:r>
        <w:rPr>
          <w:lang w:val="it-IT"/>
        </w:rPr>
        <w:t>RegistrationStudentSuccess</w:t>
      </w:r>
      <w:bookmarkEnd w:id="2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1F43C942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64CEF918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336FAE3" w14:textId="5CEB0821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RegistrationStudentSuccess</w:t>
            </w:r>
            <w:proofErr w:type="spellEnd"/>
          </w:p>
        </w:tc>
      </w:tr>
      <w:tr w:rsidR="00E31C6A" w:rsidRPr="004713C4" w14:paraId="16CAF0A6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068CA6F2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CED4DB5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54887D0F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027EC642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1649BC34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332934D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E31C6A" w:rsidRPr="004713C4" w14:paraId="320DB182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5C5D874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38A8858F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25F9A1F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E31C6A" w:rsidRPr="00440DE7" w14:paraId="7EA34876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41880D0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B127871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0046CCF" w14:textId="77777777" w:rsidR="00E31C6A" w:rsidRPr="00E31C6A" w:rsidRDefault="00E31C6A" w:rsidP="00E31C6A">
      <w:pPr>
        <w:rPr>
          <w:lang w:val="it-IT"/>
        </w:rPr>
      </w:pPr>
    </w:p>
    <w:p w14:paraId="7DDE0270" w14:textId="180A7A9F" w:rsidR="0053618A" w:rsidRDefault="0053618A" w:rsidP="004F3C91">
      <w:pPr>
        <w:pStyle w:val="Nessunaspaziatura"/>
        <w:rPr>
          <w:sz w:val="23"/>
          <w:szCs w:val="23"/>
        </w:rPr>
      </w:pPr>
    </w:p>
    <w:p w14:paraId="650ED171" w14:textId="0485D849" w:rsidR="00ED5885" w:rsidRDefault="00ED5885" w:rsidP="004F3C91">
      <w:pPr>
        <w:pStyle w:val="Nessunaspaziatura"/>
        <w:rPr>
          <w:sz w:val="23"/>
          <w:szCs w:val="23"/>
        </w:rPr>
      </w:pPr>
    </w:p>
    <w:p w14:paraId="1DC72224" w14:textId="7B758CB3" w:rsidR="00ED5885" w:rsidRDefault="00ED5885" w:rsidP="004F3C91">
      <w:pPr>
        <w:pStyle w:val="Nessunaspaziatura"/>
        <w:rPr>
          <w:sz w:val="23"/>
          <w:szCs w:val="23"/>
        </w:rPr>
      </w:pPr>
    </w:p>
    <w:p w14:paraId="67A3B61F" w14:textId="0E8EB049" w:rsidR="00ED5885" w:rsidRDefault="00ED5885" w:rsidP="004F3C91">
      <w:pPr>
        <w:pStyle w:val="Nessunaspaziatura"/>
        <w:rPr>
          <w:sz w:val="23"/>
          <w:szCs w:val="23"/>
        </w:rPr>
      </w:pPr>
    </w:p>
    <w:p w14:paraId="130D9F03" w14:textId="0C99FC4D" w:rsidR="00ED5885" w:rsidRDefault="00ED5885" w:rsidP="004F3C91">
      <w:pPr>
        <w:pStyle w:val="Nessunaspaziatura"/>
        <w:rPr>
          <w:sz w:val="23"/>
          <w:szCs w:val="23"/>
        </w:rPr>
      </w:pPr>
    </w:p>
    <w:p w14:paraId="0A70D105" w14:textId="250F6564" w:rsidR="00ED5885" w:rsidRDefault="00ED5885" w:rsidP="004F3C91">
      <w:pPr>
        <w:pStyle w:val="Nessunaspaziatura"/>
        <w:rPr>
          <w:sz w:val="23"/>
          <w:szCs w:val="23"/>
        </w:rPr>
      </w:pPr>
    </w:p>
    <w:p w14:paraId="5AB1661F" w14:textId="48FF541B" w:rsidR="00ED5885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2C5C5D" wp14:editId="12FB2D23">
            <wp:extent cx="5747385" cy="3205480"/>
            <wp:effectExtent l="0" t="0" r="571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02DA" w14:textId="0B394E06" w:rsidR="00ED5885" w:rsidRDefault="00ED5885" w:rsidP="004F3C91">
      <w:pPr>
        <w:pStyle w:val="Nessunaspaziatura"/>
        <w:rPr>
          <w:sz w:val="23"/>
          <w:szCs w:val="23"/>
        </w:rPr>
      </w:pPr>
    </w:p>
    <w:p w14:paraId="3072F414" w14:textId="450A6A13" w:rsidR="00ED5885" w:rsidRDefault="00ED5885" w:rsidP="004F3C91">
      <w:pPr>
        <w:pStyle w:val="Nessunaspaziatura"/>
        <w:rPr>
          <w:sz w:val="23"/>
          <w:szCs w:val="23"/>
        </w:rPr>
      </w:pPr>
    </w:p>
    <w:p w14:paraId="3B942754" w14:textId="3DB5A5D8" w:rsidR="00ED5885" w:rsidRDefault="00ED5885" w:rsidP="004F3C91">
      <w:pPr>
        <w:pStyle w:val="Nessunaspaziatura"/>
        <w:rPr>
          <w:sz w:val="23"/>
          <w:szCs w:val="23"/>
        </w:rPr>
      </w:pPr>
    </w:p>
    <w:p w14:paraId="7CA8319F" w14:textId="5B849F04" w:rsidR="00ED5885" w:rsidRDefault="00ED5885" w:rsidP="004F3C91">
      <w:pPr>
        <w:pStyle w:val="Nessunaspaziatura"/>
        <w:rPr>
          <w:sz w:val="23"/>
          <w:szCs w:val="23"/>
        </w:rPr>
      </w:pPr>
    </w:p>
    <w:p w14:paraId="09D538D8" w14:textId="53F26885" w:rsidR="00ED5885" w:rsidRDefault="00ED5885" w:rsidP="004F3C91">
      <w:pPr>
        <w:pStyle w:val="Nessunaspaziatura"/>
        <w:rPr>
          <w:sz w:val="23"/>
          <w:szCs w:val="23"/>
        </w:rPr>
      </w:pPr>
    </w:p>
    <w:p w14:paraId="15A09D0C" w14:textId="4DB589F5" w:rsidR="00ED5885" w:rsidRDefault="00ED5885" w:rsidP="004F3C91">
      <w:pPr>
        <w:pStyle w:val="Nessunaspaziatura"/>
        <w:rPr>
          <w:sz w:val="23"/>
          <w:szCs w:val="23"/>
        </w:rPr>
      </w:pPr>
    </w:p>
    <w:p w14:paraId="487A6979" w14:textId="1B2D2F43" w:rsidR="00ED5885" w:rsidRDefault="00ED5885" w:rsidP="004F3C91">
      <w:pPr>
        <w:pStyle w:val="Nessunaspaziatura"/>
        <w:rPr>
          <w:sz w:val="23"/>
          <w:szCs w:val="23"/>
        </w:rPr>
      </w:pPr>
    </w:p>
    <w:p w14:paraId="2F7ACAD3" w14:textId="14C3BDF2" w:rsidR="00ED5885" w:rsidRDefault="00ED5885" w:rsidP="004F3C91">
      <w:pPr>
        <w:pStyle w:val="Nessunaspaziatura"/>
        <w:rPr>
          <w:sz w:val="23"/>
          <w:szCs w:val="23"/>
        </w:rPr>
      </w:pPr>
    </w:p>
    <w:p w14:paraId="345AB6B8" w14:textId="17208777" w:rsidR="00ED5885" w:rsidRDefault="00ED5885" w:rsidP="004F3C91">
      <w:pPr>
        <w:pStyle w:val="Nessunaspaziatura"/>
        <w:rPr>
          <w:sz w:val="23"/>
          <w:szCs w:val="23"/>
        </w:rPr>
      </w:pPr>
    </w:p>
    <w:p w14:paraId="55F992CE" w14:textId="6281D9FA" w:rsidR="00ED5885" w:rsidRDefault="00ED5885" w:rsidP="004F3C91">
      <w:pPr>
        <w:pStyle w:val="Nessunaspaziatura"/>
        <w:rPr>
          <w:sz w:val="23"/>
          <w:szCs w:val="23"/>
        </w:rPr>
      </w:pPr>
    </w:p>
    <w:p w14:paraId="29C90FE6" w14:textId="064A7916" w:rsidR="00ED5885" w:rsidRDefault="00ED5885" w:rsidP="004F3C91">
      <w:pPr>
        <w:pStyle w:val="Nessunaspaziatura"/>
        <w:rPr>
          <w:sz w:val="23"/>
          <w:szCs w:val="23"/>
        </w:rPr>
      </w:pPr>
    </w:p>
    <w:p w14:paraId="7213FC55" w14:textId="03C443B1" w:rsidR="00401FC6" w:rsidRDefault="00401FC6" w:rsidP="004F3C91">
      <w:pPr>
        <w:pStyle w:val="Nessunaspaziatura"/>
        <w:rPr>
          <w:sz w:val="23"/>
          <w:szCs w:val="23"/>
        </w:rPr>
      </w:pPr>
    </w:p>
    <w:p w14:paraId="1B6585B1" w14:textId="77777777" w:rsidR="00401FC6" w:rsidRDefault="00401FC6" w:rsidP="004F3C91">
      <w:pPr>
        <w:pStyle w:val="Nessunaspaziatura"/>
        <w:rPr>
          <w:sz w:val="23"/>
          <w:szCs w:val="23"/>
        </w:rPr>
      </w:pPr>
    </w:p>
    <w:p w14:paraId="3B3D5588" w14:textId="3FA3D219" w:rsidR="0053618A" w:rsidRDefault="0053618A" w:rsidP="0053618A">
      <w:pPr>
        <w:pStyle w:val="Titolo2"/>
        <w:rPr>
          <w:lang w:val="it-IT"/>
        </w:rPr>
      </w:pPr>
      <w:bookmarkStart w:id="26" w:name="_Toc30894288"/>
      <w:proofErr w:type="spellStart"/>
      <w:r>
        <w:rPr>
          <w:lang w:val="it-IT"/>
        </w:rPr>
        <w:t>RegistrationTutorSuccess</w:t>
      </w:r>
      <w:bookmarkEnd w:id="2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2CA84BDA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7F6B5E27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507F0A8" w14:textId="608A9222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RegistrationTutorSuccess</w:t>
            </w:r>
            <w:proofErr w:type="spellEnd"/>
          </w:p>
        </w:tc>
      </w:tr>
      <w:tr w:rsidR="00E31C6A" w:rsidRPr="004713C4" w14:paraId="69993EBA" w14:textId="77777777" w:rsidTr="00766DBA">
        <w:trPr>
          <w:cantSplit/>
        </w:trPr>
        <w:tc>
          <w:tcPr>
            <w:tcW w:w="3019" w:type="dxa"/>
            <w:shd w:val="clear" w:color="auto" w:fill="1F4E79"/>
          </w:tcPr>
          <w:p w14:paraId="4F72B679" w14:textId="77777777" w:rsidR="00E31C6A" w:rsidRPr="00DE42E7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ECF1659" w14:textId="77777777" w:rsidR="00E31C6A" w:rsidRPr="004713C4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57CDB342" w14:textId="77777777" w:rsidTr="00766DB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7086313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2C50A12B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962BF46" w14:textId="6EF6DBA7" w:rsidR="00E31C6A" w:rsidRPr="004713C4" w:rsidRDefault="00ED5885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3F122CAE" w14:textId="77777777" w:rsidTr="00766DB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C43C610" w14:textId="77777777" w:rsidR="00E31C6A" w:rsidRPr="00DE41D4" w:rsidRDefault="00E31C6A" w:rsidP="00766DB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7FD44F6A" w14:textId="77777777" w:rsidTr="00766DB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748D306" w14:textId="4AEDCC1C" w:rsidR="00E31C6A" w:rsidRPr="004713C4" w:rsidRDefault="00ED5885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5C0A56B2" w14:textId="77777777" w:rsidTr="00766DB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EF7853B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8BED551" w14:textId="77777777" w:rsidR="00E31C6A" w:rsidRDefault="00E31C6A" w:rsidP="00766DB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ABFE972" w14:textId="77777777" w:rsidR="00E31C6A" w:rsidRPr="00E31C6A" w:rsidRDefault="00E31C6A" w:rsidP="00E31C6A">
      <w:pPr>
        <w:rPr>
          <w:lang w:val="it-IT"/>
        </w:rPr>
      </w:pPr>
    </w:p>
    <w:p w14:paraId="71C27D10" w14:textId="782B2979" w:rsidR="0053618A" w:rsidRDefault="0053618A" w:rsidP="004F3C91">
      <w:pPr>
        <w:pStyle w:val="Nessunaspaziatura"/>
        <w:rPr>
          <w:sz w:val="23"/>
          <w:szCs w:val="23"/>
        </w:rPr>
      </w:pPr>
    </w:p>
    <w:p w14:paraId="2AE30F8E" w14:textId="3CA8E800" w:rsidR="00401FC6" w:rsidRDefault="00401FC6" w:rsidP="004F3C91">
      <w:pPr>
        <w:pStyle w:val="Nessunaspaziatura"/>
        <w:rPr>
          <w:sz w:val="23"/>
          <w:szCs w:val="23"/>
        </w:rPr>
      </w:pPr>
    </w:p>
    <w:p w14:paraId="36D92FB4" w14:textId="4507E5DB" w:rsidR="00401FC6" w:rsidRDefault="00401FC6" w:rsidP="004F3C91">
      <w:pPr>
        <w:pStyle w:val="Nessunaspaziatura"/>
        <w:rPr>
          <w:sz w:val="23"/>
          <w:szCs w:val="23"/>
        </w:rPr>
      </w:pPr>
    </w:p>
    <w:p w14:paraId="5B09D7C0" w14:textId="25D46E94" w:rsidR="00401FC6" w:rsidRPr="004F3C91" w:rsidRDefault="00401FC6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FDA1F19" wp14:editId="206A3733">
            <wp:extent cx="5757545" cy="3215640"/>
            <wp:effectExtent l="0" t="0" r="0" b="381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FC6" w:rsidRPr="004F3C91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07ADD" w14:textId="77777777" w:rsidR="00202A7F" w:rsidRDefault="00202A7F">
      <w:pPr>
        <w:spacing w:line="240" w:lineRule="auto"/>
      </w:pPr>
      <w:r>
        <w:separator/>
      </w:r>
    </w:p>
  </w:endnote>
  <w:endnote w:type="continuationSeparator" w:id="0">
    <w:p w14:paraId="341CBB6B" w14:textId="77777777" w:rsidR="00202A7F" w:rsidRDefault="00202A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60D7CC5A" w:rsidR="002675B3" w:rsidRPr="000A12A8" w:rsidRDefault="002675B3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</w:t>
    </w:r>
    <w:r w:rsidRPr="004C047A">
      <w:rPr>
        <w:color w:val="1F4E79"/>
        <w:sz w:val="18"/>
        <w:szCs w:val="18"/>
      </w:rPr>
      <w:t>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EST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EXECUTION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</w:r>
    <w:r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E300A" w14:textId="77777777" w:rsidR="00202A7F" w:rsidRDefault="00202A7F">
      <w:pPr>
        <w:spacing w:line="240" w:lineRule="auto"/>
      </w:pPr>
      <w:r>
        <w:separator/>
      </w:r>
    </w:p>
  </w:footnote>
  <w:footnote w:type="continuationSeparator" w:id="0">
    <w:p w14:paraId="26286591" w14:textId="77777777" w:rsidR="00202A7F" w:rsidRDefault="00202A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2675B3" w:rsidRPr="006669AE" w:rsidRDefault="002675B3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2675B3" w:rsidRPr="006669AE" w:rsidRDefault="002675B3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2675B3" w:rsidRPr="006669AE" w:rsidRDefault="002675B3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2675B3" w:rsidRPr="006669AE" w:rsidRDefault="002675B3" w:rsidP="00814771">
    <w:pPr>
      <w:pStyle w:val="Intestazione"/>
      <w:rPr>
        <w:lang w:val="it-IT"/>
      </w:rPr>
    </w:pPr>
  </w:p>
  <w:p w14:paraId="2B18E4C2" w14:textId="77777777" w:rsidR="002675B3" w:rsidRPr="000A12A8" w:rsidRDefault="002675B3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2675B3" w:rsidRPr="006669AE" w:rsidRDefault="002675B3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2675B3" w:rsidRPr="006669AE" w:rsidRDefault="002675B3" w:rsidP="00814771">
    <w:pPr>
      <w:pStyle w:val="Intestazione"/>
      <w:jc w:val="center"/>
      <w:rPr>
        <w:szCs w:val="24"/>
        <w:lang w:val="it-IT"/>
      </w:rPr>
    </w:pPr>
  </w:p>
  <w:p w14:paraId="654F3984" w14:textId="77777777" w:rsidR="002675B3" w:rsidRPr="009D3FEB" w:rsidRDefault="002675B3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2675B3" w:rsidRPr="009D3FEB" w:rsidRDefault="002675B3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 xml:space="preserve">- Prof.ssa </w:t>
    </w:r>
    <w:proofErr w:type="spellStart"/>
    <w:proofErr w:type="gramStart"/>
    <w:r w:rsidRPr="009D3FEB">
      <w:rPr>
        <w:rFonts w:ascii="Century Gothic" w:hAnsi="Century Gothic"/>
        <w:color w:val="auto"/>
        <w:szCs w:val="24"/>
        <w:lang w:val="it-IT"/>
      </w:rPr>
      <w:t>F.Ferrucci</w:t>
    </w:r>
    <w:proofErr w:type="spellEnd"/>
    <w:proofErr w:type="gramEnd"/>
  </w:p>
  <w:p w14:paraId="7C78B206" w14:textId="77777777" w:rsidR="002675B3" w:rsidRPr="000A12A8" w:rsidRDefault="002675B3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3"/>
  </w:num>
  <w:num w:numId="5">
    <w:abstractNumId w:val="21"/>
  </w:num>
  <w:num w:numId="6">
    <w:abstractNumId w:val="9"/>
  </w:num>
  <w:num w:numId="7">
    <w:abstractNumId w:val="8"/>
  </w:num>
  <w:num w:numId="8">
    <w:abstractNumId w:val="27"/>
  </w:num>
  <w:num w:numId="9">
    <w:abstractNumId w:val="24"/>
  </w:num>
  <w:num w:numId="10">
    <w:abstractNumId w:val="25"/>
  </w:num>
  <w:num w:numId="11">
    <w:abstractNumId w:val="26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4"/>
  </w:num>
  <w:num w:numId="18">
    <w:abstractNumId w:val="37"/>
  </w:num>
  <w:num w:numId="19">
    <w:abstractNumId w:val="2"/>
  </w:num>
  <w:num w:numId="20">
    <w:abstractNumId w:val="33"/>
  </w:num>
  <w:num w:numId="21">
    <w:abstractNumId w:val="30"/>
  </w:num>
  <w:num w:numId="22">
    <w:abstractNumId w:val="32"/>
  </w:num>
  <w:num w:numId="23">
    <w:abstractNumId w:val="28"/>
  </w:num>
  <w:num w:numId="24">
    <w:abstractNumId w:val="6"/>
  </w:num>
  <w:num w:numId="25">
    <w:abstractNumId w:val="5"/>
  </w:num>
  <w:num w:numId="26">
    <w:abstractNumId w:val="29"/>
  </w:num>
  <w:num w:numId="27">
    <w:abstractNumId w:val="19"/>
  </w:num>
  <w:num w:numId="28">
    <w:abstractNumId w:val="4"/>
  </w:num>
  <w:num w:numId="29">
    <w:abstractNumId w:val="35"/>
  </w:num>
  <w:num w:numId="30">
    <w:abstractNumId w:val="13"/>
  </w:num>
  <w:num w:numId="31">
    <w:abstractNumId w:val="36"/>
  </w:num>
  <w:num w:numId="32">
    <w:abstractNumId w:val="16"/>
  </w:num>
  <w:num w:numId="33">
    <w:abstractNumId w:val="31"/>
  </w:num>
  <w:num w:numId="34">
    <w:abstractNumId w:val="11"/>
  </w:num>
  <w:num w:numId="35">
    <w:abstractNumId w:val="12"/>
  </w:num>
  <w:num w:numId="36">
    <w:abstractNumId w:val="17"/>
  </w:num>
  <w:num w:numId="37">
    <w:abstractNumId w:val="2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4FC7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02A7F"/>
    <w:rsid w:val="002124F1"/>
    <w:rsid w:val="00217ED4"/>
    <w:rsid w:val="00240C03"/>
    <w:rsid w:val="00241145"/>
    <w:rsid w:val="00253CFB"/>
    <w:rsid w:val="00260696"/>
    <w:rsid w:val="0026167D"/>
    <w:rsid w:val="002620CB"/>
    <w:rsid w:val="002675B3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F2B7B"/>
    <w:rsid w:val="00401FC6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618A"/>
    <w:rsid w:val="0053709E"/>
    <w:rsid w:val="00540BF1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3433"/>
    <w:rsid w:val="006871A8"/>
    <w:rsid w:val="00690E57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615E2"/>
    <w:rsid w:val="00970098"/>
    <w:rsid w:val="00970244"/>
    <w:rsid w:val="00975B5E"/>
    <w:rsid w:val="00976F36"/>
    <w:rsid w:val="00981605"/>
    <w:rsid w:val="00985FA7"/>
    <w:rsid w:val="00986345"/>
    <w:rsid w:val="009955F1"/>
    <w:rsid w:val="009A4A62"/>
    <w:rsid w:val="009A4DE7"/>
    <w:rsid w:val="009B0B10"/>
    <w:rsid w:val="009B34AC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4349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B64D7"/>
    <w:rsid w:val="00CC6A24"/>
    <w:rsid w:val="00CF4187"/>
    <w:rsid w:val="00CF5069"/>
    <w:rsid w:val="00CF56FC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91760"/>
    <w:rsid w:val="00D92E89"/>
    <w:rsid w:val="00D94CC9"/>
    <w:rsid w:val="00DA2409"/>
    <w:rsid w:val="00DA2945"/>
    <w:rsid w:val="00DA56EC"/>
    <w:rsid w:val="00DB7513"/>
    <w:rsid w:val="00DE41D4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31C6A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37E"/>
    <w:rsid w:val="00E80EC9"/>
    <w:rsid w:val="00E815B6"/>
    <w:rsid w:val="00E96AAD"/>
    <w:rsid w:val="00EA18BD"/>
    <w:rsid w:val="00EA7701"/>
    <w:rsid w:val="00EB0278"/>
    <w:rsid w:val="00EB5F8F"/>
    <w:rsid w:val="00EC1AEC"/>
    <w:rsid w:val="00ED5885"/>
    <w:rsid w:val="00ED75C8"/>
    <w:rsid w:val="00EF5998"/>
    <w:rsid w:val="00F01CCE"/>
    <w:rsid w:val="00F252B3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998772-0FD8-4D08-A620-9CBB216FF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Rosso).dotx</Template>
  <TotalTime>353</TotalTime>
  <Pages>28</Pages>
  <Words>948</Words>
  <Characters>5410</Characters>
  <Application>Microsoft Office Word</Application>
  <DocSecurity>0</DocSecurity>
  <Lines>45</Lines>
  <Paragraphs>12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Execution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Execution Report</dc:title>
  <dc:subject>TutoratoSmart</dc:subject>
  <dc:creator>Manuel Pisciotta</dc:creator>
  <cp:keywords/>
  <dc:description/>
  <cp:lastModifiedBy>FRANCESCO PAGANO</cp:lastModifiedBy>
  <cp:revision>7</cp:revision>
  <cp:lastPrinted>2019-12-16T15:32:00Z</cp:lastPrinted>
  <dcterms:created xsi:type="dcterms:W3CDTF">2020-01-15T09:57:00Z</dcterms:created>
  <dcterms:modified xsi:type="dcterms:W3CDTF">2020-01-26T00:24:00Z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