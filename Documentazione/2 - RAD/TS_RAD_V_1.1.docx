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9458FB"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F1FBD" w:rsidRPr="00AF72AD">
                                      <w:rPr>
                                        <w:color w:val="1F4E79"/>
                                        <w:sz w:val="40"/>
                                        <w:szCs w:val="40"/>
                                      </w:rPr>
                                      <w:t>TutoratoSmart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9458FB"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F1FBD" w:rsidRPr="00AF72AD">
                                <w:rPr>
                                  <w:color w:val="1F4E79"/>
                                  <w:sz w:val="40"/>
                                  <w:szCs w:val="40"/>
                                </w:rPr>
                                <w:t>TutoratoSmart</w:t>
                              </w:r>
                              <w:proofErr w:type="spellEnd"/>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AF1FBD"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AF1FBD"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AF1FBD"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9458FB"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AF1FBD">
          <w:pPr>
            <w:pStyle w:val="Sommario1"/>
            <w:numPr>
              <w:ilvl w:val="0"/>
              <w:numId w:val="0"/>
            </w:numPr>
            <w:ind w:left="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9458FB">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9458FB">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9458FB">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9458FB">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9458FB">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9458FB">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9458FB" w:rsidP="00AF1FBD">
          <w:pPr>
            <w:pStyle w:val="Sommario1"/>
            <w:numPr>
              <w:ilvl w:val="0"/>
              <w:numId w:val="0"/>
            </w:numPr>
            <w:ind w:left="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9458FB" w:rsidP="00AF1FBD">
          <w:pPr>
            <w:pStyle w:val="Sommario1"/>
            <w:numPr>
              <w:ilvl w:val="0"/>
              <w:numId w:val="0"/>
            </w:numPr>
            <w:ind w:left="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9458FB">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9458FB">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9458FB">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9458FB">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9458FB">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9458FB">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9458FB">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9458FB">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9458FB">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9458FB">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9458FB">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9458FB">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9458FB">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9458FB">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9458FB">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9458FB">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9458FB">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9458FB">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9458FB">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9458FB">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9458FB">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9458FB">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9458FB">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9458FB">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9458FB">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9458FB">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9458FB" w:rsidP="00AF1FBD">
          <w:pPr>
            <w:pStyle w:val="Sommario1"/>
            <w:numPr>
              <w:ilvl w:val="0"/>
              <w:numId w:val="0"/>
            </w:numPr>
            <w:ind w:left="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9645163"/>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9645164"/>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9645165"/>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7" w:name="_Toc29645166"/>
      <w:r w:rsidRPr="009D3FEB">
        <w:rPr>
          <w:color w:val="auto"/>
        </w:rPr>
        <w:t xml:space="preserve">1.5 </w:t>
      </w:r>
      <w:proofErr w:type="spellStart"/>
      <w:r w:rsidR="004A29E6" w:rsidRPr="009D3FEB">
        <w:rPr>
          <w:color w:val="auto"/>
        </w:rPr>
        <w:t>Riferimenti</w:t>
      </w:r>
      <w:bookmarkEnd w:id="7"/>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9645167"/>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 xml:space="preserve">NFR[numero] </w:t>
      </w:r>
      <w:proofErr w:type="spellStart"/>
      <w:r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54148AB7" w14:textId="755D7842" w:rsidR="00EB6ED6" w:rsidRDefault="00EB6ED6" w:rsidP="006A44FB">
      <w:pPr>
        <w:autoSpaceDE w:val="0"/>
        <w:autoSpaceDN w:val="0"/>
        <w:adjustRightInd w:val="0"/>
        <w:spacing w:after="61" w:line="240" w:lineRule="auto"/>
        <w:jc w:val="both"/>
        <w:rPr>
          <w:rFonts w:ascii="Garamond" w:hAnsi="Garamond" w:cs="Garamond"/>
          <w:color w:val="auto"/>
          <w:sz w:val="24"/>
          <w:szCs w:val="24"/>
          <w:lang w:val="it-IT"/>
        </w:rPr>
      </w:pP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9645168"/>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9645169"/>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9645170"/>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9645171"/>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9645173"/>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56CBCA15" w:rsidR="00FD313E" w:rsidRDefault="00FD313E" w:rsidP="006A44FB">
      <w:pPr>
        <w:spacing w:after="61" w:line="240" w:lineRule="auto"/>
        <w:jc w:val="both"/>
        <w:rPr>
          <w:color w:val="auto"/>
          <w:lang w:val="it-IT"/>
        </w:rPr>
      </w:pPr>
    </w:p>
    <w:p w14:paraId="63147014" w14:textId="221C910D" w:rsidR="00EB6ED6" w:rsidRDefault="00EB6ED6" w:rsidP="006A44FB">
      <w:pPr>
        <w:spacing w:after="61" w:line="240" w:lineRule="auto"/>
        <w:jc w:val="both"/>
        <w:rPr>
          <w:color w:val="auto"/>
          <w:lang w:val="it-IT"/>
        </w:rPr>
      </w:pPr>
    </w:p>
    <w:p w14:paraId="3CF554C6" w14:textId="6C4347DA" w:rsidR="00EB6ED6" w:rsidRDefault="00EB6ED6" w:rsidP="006A44FB">
      <w:pPr>
        <w:spacing w:after="61" w:line="240" w:lineRule="auto"/>
        <w:jc w:val="both"/>
        <w:rPr>
          <w:color w:val="auto"/>
          <w:lang w:val="it-IT"/>
        </w:rPr>
      </w:pPr>
    </w:p>
    <w:p w14:paraId="6C286B28" w14:textId="77777777" w:rsidR="00EB6ED6" w:rsidRPr="00FD313E" w:rsidRDefault="00EB6ED6"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9645175"/>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9645177"/>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9645179"/>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9645180"/>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23C631B4" w:rsidR="00903B79" w:rsidRDefault="00903B79" w:rsidP="006A44FB">
      <w:pPr>
        <w:spacing w:after="61" w:line="240" w:lineRule="auto"/>
        <w:rPr>
          <w:color w:val="auto"/>
          <w:lang w:val="it-IT"/>
        </w:rPr>
      </w:pP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9645181"/>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9645182"/>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AF1FBD"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AF1FBD"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AF1FBD"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AF1FBD"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AF1FBD"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AF1FBD"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AF1FBD"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0535F8A" w:rsidR="00342133" w:rsidRDefault="00342133" w:rsidP="006A44FB">
      <w:pPr>
        <w:spacing w:after="61" w:line="240" w:lineRule="auto"/>
        <w:rPr>
          <w:lang w:val="it-IT"/>
        </w:rPr>
      </w:pPr>
    </w:p>
    <w:p w14:paraId="498527E5" w14:textId="77777777" w:rsidR="004A254B" w:rsidRDefault="004A254B"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AF1FBD"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AF1FBD"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AF1FBD"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AF1FBD"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AF1FBD"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AF1FBD"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AF1FBD"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AF1FBD"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AF1FBD"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AF1FBD"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AF1FBD"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AF1FBD"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AF1FBD"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AF1FBD"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AF1FBD"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AF1FBD"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AF1FBD"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AF1FBD"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AF1FBD"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AF1FBD"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AF1FBD"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1E808467" w14:textId="77777777" w:rsidR="00AF1FBD" w:rsidRDefault="00AF1FBD"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AF1FBD"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AF1FBD"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AF1FBD"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AF1FBD"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AF1FBD"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AF1FBD"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AF1FBD"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AF1FBD"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AF1FBD"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AF1FBD"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AF1FBD"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AF1FBD"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AF1FBD"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AF1FBD"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AF1FBD"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AF1FBD"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AF1FBD"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AF1FBD"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AF1FBD"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AF1FBD"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AF1FBD"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AF1FBD"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AF1FBD"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AF1FBD"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AF1FBD"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AF1FBD"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AF1FBD"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AF1FBD"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AF1FBD"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AF1FBD"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AF1FBD"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AF1FBD"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AF1FBD"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AF1FBD"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AF1FBD"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AF1FBD"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AF1FBD"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AF1FBD"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AF1FBD"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AF1FBD"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AF1FBD"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AF1FBD"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AF1FBD"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AF1FBD"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AF1FBD"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AF1FBD"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AF1FBD"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AF1FBD"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AF1FBD"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AF1FBD"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AF1FBD"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AF1FBD"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AF1FBD"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AF1FBD"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AF1FBD"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AF1FBD"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AF1FBD"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AF1FBD"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AF1FBD"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AF1FBD"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AF1FBD"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AF1FBD"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AF1FBD"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AF1FBD"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AF1FBD"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AF1FBD"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AF1FBD"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AF1FBD"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AF1FBD"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AF1FBD"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AF1FBD"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AF1FBD"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AF1FBD"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AF1FBD"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AF1FBD"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AF1FBD"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AF1FBD"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AF1FBD"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AF1FBD"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AF1FBD"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AF1FBD"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AF1FBD"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AF1FBD"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AF1FBD"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AF1FBD"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AF1FBD"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AF1FBD"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AF1FBD"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AF1FBD"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AF1FBD"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AF1FBD"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AF1FBD"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AF1FBD"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AF1FBD"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AF1FBD"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AF1FBD"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AF1FBD"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AF1FBD"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9645183"/>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AF1FBD"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AF1FBD"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F1FBD"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AF1FBD"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AF1FBD"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F1FBD"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AF1FBD"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AF1FBD"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AF1FBD"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AF1FBD"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AF1FBD"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AF1FBD"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AF1FBD"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AF1FBD"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AF1FBD"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AF1FBD"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AF1FBD"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AF1FBD"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AF1FBD"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AF1FBD"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AF1FBD"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AF1FBD"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AF1FBD"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F1FBD"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AF1FBD"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AF1FBD"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AF1FBD"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AF1FBD"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6"/>
      <w:tr w:rsidR="00556953" w:rsidRPr="00AF1FBD"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AF1FBD"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AF1FBD"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AF1FBD"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AF1FBD"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AF1FBD"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AF1FBD"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AF1FBD"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AF1FBD"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AF1FBD"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AF1FBD"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AF1FBD"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AF1FBD"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AF1FBD"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AF1FBD"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AF1FBD"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AF1FBD"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AF1FBD"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AF1FBD"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AF1FBD"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AF1FBD"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AF1FBD"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AF1FBD"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AF1FBD"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bookmarkEnd w:id="29"/>
      <w:bookmarkEnd w:id="30"/>
      <w:tr w:rsidR="00C14C68" w:rsidRPr="00AF1FBD"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AF1FBD"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AF1FBD"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AF1FBD"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AF1FBD"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AF1FBD"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AF1FBD"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AF1FBD"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AF1FBD"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AF1FBD"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AF1FBD"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1"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AF1FBD"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AF1FBD"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1"/>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2"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2"/>
      <w:tr w:rsidR="0012345D" w:rsidRPr="00AF1FBD"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AF1FBD"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AF1FBD"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AF1FBD"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AF1FBD"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AF1FBD"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3"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AF1FBD"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AF1FBD"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AF1FBD"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AF1FBD"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AF1FBD"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AF1FBD"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bookmarkEnd w:id="34"/>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AF1FBD"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AF1FBD"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AF1FBD"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AF1FBD"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AF1FBD"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AF1FBD"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AF1FBD"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5"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AF1FBD"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6"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AF1FBD"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AF1FBD"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AF1FBD"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AF1FBD"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AF1FBD"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5"/>
      <w:tr w:rsidR="00D91370" w:rsidRPr="00AF1FBD"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6"/>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AF1FBD"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AF1FBD"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AF1FBD"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AF1FBD"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AF1FBD"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AF1FBD"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AF1FBD"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7"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AF1FBD"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AF1FBD"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7"/>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14296EB5" w14:textId="1488E1C6" w:rsidR="004A254B" w:rsidRDefault="004A254B"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AF1FBD"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AF1FBD"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AF1FBD"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AF1FBD"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AF1FBD"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AF1FBD"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8"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AF1FBD"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AF1FBD"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AF1FBD"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AF1FBD"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AF1FBD"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8"/>
      <w:tr w:rsidR="00F31C03" w:rsidRPr="00AF1FBD"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AF1FBD"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AF1FBD"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AF1FBD"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AF1FBD"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AF1FBD"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AF1FBD"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AF1FBD"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AF1FBD"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AF1FBD"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39"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AF1FBD"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0"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AF1FBD"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AF1FBD"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AF1FBD"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AF1FBD"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AF1FBD"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AF1FBD"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39"/>
      <w:bookmarkEnd w:id="40"/>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AF1FBD"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AF1FBD"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AF1FBD"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AF1FBD"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1"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AF1FBD"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AF1FBD"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AF1FBD"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1"/>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170799B2" w:rsidR="00BF2550" w:rsidRDefault="00BF2550" w:rsidP="006A44FB">
      <w:pPr>
        <w:spacing w:after="61" w:line="240" w:lineRule="auto"/>
        <w:rPr>
          <w:lang w:val="it-IT"/>
        </w:rPr>
      </w:pPr>
    </w:p>
    <w:p w14:paraId="19A00853" w14:textId="2B6C16A5" w:rsidR="004A254B" w:rsidRDefault="004A254B" w:rsidP="006A44FB">
      <w:pPr>
        <w:spacing w:after="61" w:line="240" w:lineRule="auto"/>
        <w:rPr>
          <w:lang w:val="it-IT"/>
        </w:rPr>
      </w:pPr>
    </w:p>
    <w:p w14:paraId="6CAD7E26" w14:textId="56CD5936" w:rsidR="004A254B" w:rsidRDefault="004A254B" w:rsidP="006A44FB">
      <w:pPr>
        <w:spacing w:after="61" w:line="240" w:lineRule="auto"/>
        <w:rPr>
          <w:lang w:val="it-IT"/>
        </w:rPr>
      </w:pPr>
    </w:p>
    <w:p w14:paraId="1EE44B8E" w14:textId="37333F62" w:rsidR="004A254B" w:rsidRDefault="004A254B"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AF1FBD"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AF1FBD"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AF1FBD"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AF1FBD"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AF1FBD"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AF1FBD"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AF1FBD"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AF1FBD"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AF1FBD"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AF1FBD"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2"/>
      <w:tr w:rsidR="000816BC" w:rsidRPr="00AF1FBD"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AF1FBD"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AF1FBD"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AF1FBD"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AF1FBD"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AF1FBD"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AF1FBD"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AF1FBD"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AF1FBD"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AF1FBD"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AF1FBD"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3"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AF1FBD"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AF1FBD"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3"/>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AF1FBD"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AF1FBD"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AF1FBD"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AF1FBD"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AF1FBD"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AF1FBD"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4"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AF1FBD"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AF1FBD"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AF1FBD"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4"/>
      <w:bookmarkEnd w:id="45"/>
      <w:tr w:rsidR="00FA1EB4" w:rsidRPr="00AF1FBD"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AF1FBD"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AF1FBD"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AF1FBD"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AF1FBD"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AF1FBD"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AF1FBD"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AF1FBD"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AF1FBD"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AF1FBD"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6"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AF1FBD"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AF1FBD"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6"/>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66251AD" w:rsidR="00C17774" w:rsidRDefault="00C17774" w:rsidP="006A44FB">
      <w:pPr>
        <w:spacing w:after="61" w:line="240" w:lineRule="auto"/>
        <w:rPr>
          <w:lang w:val="it-IT"/>
        </w:rPr>
      </w:pPr>
    </w:p>
    <w:p w14:paraId="74E41C4E" w14:textId="6E1EE0F5" w:rsidR="004A254B" w:rsidRDefault="004A254B" w:rsidP="006A44FB">
      <w:pPr>
        <w:spacing w:after="61" w:line="240" w:lineRule="auto"/>
        <w:rPr>
          <w:lang w:val="it-IT"/>
        </w:rPr>
      </w:pPr>
    </w:p>
    <w:p w14:paraId="31A90453" w14:textId="3C17BE97" w:rsidR="004A254B" w:rsidRDefault="004A254B" w:rsidP="006A44FB">
      <w:pPr>
        <w:spacing w:after="61" w:line="240" w:lineRule="auto"/>
        <w:rPr>
          <w:lang w:val="it-IT"/>
        </w:rPr>
      </w:pPr>
    </w:p>
    <w:p w14:paraId="75F789E8" w14:textId="34728E6E" w:rsidR="004A254B" w:rsidRDefault="004A254B" w:rsidP="006A44FB">
      <w:pPr>
        <w:spacing w:after="61" w:line="240" w:lineRule="auto"/>
        <w:rPr>
          <w:lang w:val="it-IT"/>
        </w:rPr>
      </w:pPr>
    </w:p>
    <w:p w14:paraId="29CEE343" w14:textId="00F137E4" w:rsidR="004A254B" w:rsidRDefault="004A254B" w:rsidP="006A44FB">
      <w:pPr>
        <w:spacing w:after="61" w:line="240" w:lineRule="auto"/>
        <w:rPr>
          <w:lang w:val="it-IT"/>
        </w:rPr>
      </w:pPr>
    </w:p>
    <w:p w14:paraId="40F9E24C" w14:textId="4D6B477D" w:rsidR="004A254B" w:rsidRDefault="004A254B" w:rsidP="006A44FB">
      <w:pPr>
        <w:spacing w:after="61" w:line="240" w:lineRule="auto"/>
        <w:rPr>
          <w:lang w:val="it-IT"/>
        </w:rPr>
      </w:pPr>
    </w:p>
    <w:p w14:paraId="27A26F76" w14:textId="1D9ACEAC" w:rsidR="004A254B" w:rsidRDefault="004A254B" w:rsidP="006A44FB">
      <w:pPr>
        <w:spacing w:after="61" w:line="240" w:lineRule="auto"/>
        <w:rPr>
          <w:lang w:val="it-IT"/>
        </w:rPr>
      </w:pPr>
    </w:p>
    <w:p w14:paraId="56F756ED" w14:textId="69CEB602" w:rsidR="004A254B" w:rsidRDefault="004A254B" w:rsidP="006A44FB">
      <w:pPr>
        <w:spacing w:after="61" w:line="240" w:lineRule="auto"/>
        <w:rPr>
          <w:lang w:val="it-IT"/>
        </w:rPr>
      </w:pPr>
    </w:p>
    <w:p w14:paraId="3A296ADB" w14:textId="77777777" w:rsidR="004A254B" w:rsidRDefault="004A254B" w:rsidP="006A44FB">
      <w:pPr>
        <w:spacing w:after="61" w:line="240" w:lineRule="auto"/>
        <w:rPr>
          <w:lang w:val="it-IT"/>
        </w:rPr>
      </w:pPr>
    </w:p>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AF1FBD"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AF1FBD"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F1FBD"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AF1FBD"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AF1FBD"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AF1FBD"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7"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AF1FBD"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AF1FBD"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AF1FBD"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7"/>
      <w:tr w:rsidR="00B27701" w:rsidRPr="00AF1FBD"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AF1FBD"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AF1FBD"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AF1FBD"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AF1FBD"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F1FBD"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AF1FBD"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48"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AF1FBD"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AF1FBD"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AF1FBD"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48"/>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4BF4A494" w:rsidR="00B27701" w:rsidRDefault="00B27701" w:rsidP="006A44FB">
      <w:pPr>
        <w:spacing w:after="61" w:line="240" w:lineRule="auto"/>
        <w:rPr>
          <w:lang w:val="it-IT"/>
        </w:rPr>
      </w:pPr>
    </w:p>
    <w:p w14:paraId="035AAC65" w14:textId="48943E03" w:rsidR="00F447D6" w:rsidRDefault="00F447D6" w:rsidP="006A44FB">
      <w:pPr>
        <w:spacing w:after="61" w:line="240" w:lineRule="auto"/>
        <w:rPr>
          <w:lang w:val="it-IT"/>
        </w:rPr>
      </w:pPr>
    </w:p>
    <w:p w14:paraId="7A1BD014" w14:textId="180A8B0D" w:rsidR="00F447D6" w:rsidRDefault="00F447D6" w:rsidP="006A44FB">
      <w:pPr>
        <w:spacing w:after="61" w:line="240" w:lineRule="auto"/>
        <w:rPr>
          <w:lang w:val="it-IT"/>
        </w:rPr>
      </w:pPr>
    </w:p>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AF1FBD"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AF1FBD"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F1FBD"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AF1FBD"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AF1FBD"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AF1FBD"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AF1FBD"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AF1FBD"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AF1FBD"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AF1FBD"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AF1FBD"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AF1FBD"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AF1FBD"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AF1FBD"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49" w:name="_Hlk26523916"/>
            <w:bookmarkStart w:id="50"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AF1FBD"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1"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AF1FBD"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49"/>
      <w:bookmarkEnd w:id="51"/>
      <w:tr w:rsidR="008A4164" w:rsidRPr="00AF1FBD"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AF1FBD"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0"/>
      <w:tr w:rsidR="008A4164" w:rsidRPr="00AF1FBD"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AF1FBD"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AF1FBD"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AF1FBD"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AF1FBD"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AF1FBD"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AF1FBD"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AF1FBD"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AF1FBD"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AF1FBD"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AF1FBD"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AF1FBD"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AF1FBD"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2"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AF1FBD"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AF1FBD"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AF1FBD"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AF1FBD"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2"/>
      <w:tr w:rsidR="009D29B8" w:rsidRPr="00AF1FBD"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AF1FBD"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AF1FBD"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AF1FBD"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AF1FBD"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AF1FBD"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AF1FBD"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AF1FBD"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AF1FBD"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AF1FBD"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3"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AF1FBD"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AF1FBD"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AF1FBD"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3"/>
      <w:tr w:rsidR="00AF0EE6" w:rsidRPr="00AF1FBD"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AF1FBD"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AF1FBD"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AF1FBD"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AF1FBD"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AF1FBD"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AF1FBD"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AF1FBD"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AF1FBD"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AF1FBD"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4"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4"/>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5DC6C432" w14:textId="056E6C0B"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7D7F7D3D" w14:textId="1EF4844C" w:rsidR="00F437FD" w:rsidRDefault="00F437FD" w:rsidP="00F437FD">
      <w:pPr>
        <w:spacing w:after="61" w:line="240" w:lineRule="auto"/>
        <w:jc w:val="center"/>
        <w:rPr>
          <w:noProof/>
        </w:rPr>
      </w:pPr>
    </w:p>
    <w:p w14:paraId="25842A42" w14:textId="77777777" w:rsidR="00F437FD" w:rsidRPr="00F437FD" w:rsidRDefault="00F437FD" w:rsidP="00F437FD">
      <w:pPr>
        <w:spacing w:after="61" w:line="240" w:lineRule="auto"/>
        <w:jc w:val="center"/>
        <w:rPr>
          <w:noProof/>
        </w:rPr>
      </w:pPr>
    </w:p>
    <w:p w14:paraId="11B56F45" w14:textId="2C8691AA" w:rsidR="00000F15" w:rsidRPr="00F437FD" w:rsidRDefault="005A5EE6" w:rsidP="00F437FD">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468E5E74" w14:textId="3A621303"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5" w:name="_Toc29645185"/>
      <w:r w:rsidRPr="0007057E">
        <w:rPr>
          <w:color w:val="auto"/>
          <w:lang w:val="it-IT"/>
        </w:rPr>
        <w:t xml:space="preserve">3.4.3 </w:t>
      </w:r>
      <w:r w:rsidR="004A29E6" w:rsidRPr="0007057E">
        <w:rPr>
          <w:color w:val="auto"/>
          <w:lang w:val="it-IT"/>
        </w:rPr>
        <w:t>Modello ad oggetti</w:t>
      </w:r>
      <w:bookmarkEnd w:id="55"/>
    </w:p>
    <w:p w14:paraId="6C58189A" w14:textId="39B47652" w:rsidR="000A0BE4" w:rsidRPr="0007057E" w:rsidRDefault="000A0BE4" w:rsidP="00140753">
      <w:pPr>
        <w:pStyle w:val="Titolo3"/>
        <w:rPr>
          <w:color w:val="auto"/>
          <w:lang w:val="it-IT"/>
        </w:rPr>
      </w:pPr>
      <w:bookmarkStart w:id="56" w:name="_Toc29645186"/>
      <w:r w:rsidRPr="0007057E">
        <w:rPr>
          <w:color w:val="auto"/>
          <w:lang w:val="it-IT"/>
        </w:rPr>
        <w:t>3.4.3.1 Tabella riassuntiva di tutti gli oggetti</w:t>
      </w:r>
      <w:bookmarkEnd w:id="56"/>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AF1FBD"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AF1FBD"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AF1FBD"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AF1FBD"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AF1FBD"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AF1FBD"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AF1FBD"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AF1FBD"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AF1FBD"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AF1FBD"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AF1FBD"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AF1FBD"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AF1FBD"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AF1FBD"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AF1FBD"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AF1FBD"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AF1FBD"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AF1FBD"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AF1FBD"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AF1FBD"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AF1FBD"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AF1FBD"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AF1FBD"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AF1FBD"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AF1FBD"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AF1FBD"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AF1FBD"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AF1FBD"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AF1FBD"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AF1FBD"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AF1FBD"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AF1FBD"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AF1FBD"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AF1FBD"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AF1FBD"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AF1FBD"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AF1FBD"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7" w:name="_Toc29645187"/>
      <w:r w:rsidRPr="0007057E">
        <w:rPr>
          <w:color w:val="auto"/>
          <w:lang w:val="it-IT"/>
        </w:rPr>
        <w:t xml:space="preserve">3.4.3.2 Class </w:t>
      </w:r>
      <w:proofErr w:type="spellStart"/>
      <w:r w:rsidRPr="0007057E">
        <w:rPr>
          <w:color w:val="auto"/>
          <w:lang w:val="it-IT"/>
        </w:rPr>
        <w:t>Diagram</w:t>
      </w:r>
      <w:bookmarkEnd w:id="57"/>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58" w:name="_Toc29645188"/>
      <w:r w:rsidRPr="0007057E">
        <w:rPr>
          <w:color w:val="auto"/>
          <w:lang w:val="it-IT"/>
        </w:rPr>
        <w:t xml:space="preserve">3.4.3.3 Object </w:t>
      </w:r>
      <w:proofErr w:type="spellStart"/>
      <w:r w:rsidRPr="0007057E">
        <w:rPr>
          <w:color w:val="auto"/>
          <w:lang w:val="it-IT"/>
        </w:rPr>
        <w:t>Diagram</w:t>
      </w:r>
      <w:bookmarkEnd w:id="58"/>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136B988D" w14:textId="2D2C85C3" w:rsidR="006A44FB" w:rsidRDefault="006A44FB" w:rsidP="00916954">
      <w:pPr>
        <w:spacing w:after="61" w:line="240" w:lineRule="auto"/>
        <w:jc w:val="center"/>
        <w:rPr>
          <w:b/>
          <w:bCs/>
          <w:color w:val="auto"/>
          <w:lang w:val="it-IT"/>
        </w:rPr>
      </w:pP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7EC495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59"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59"/>
    </w:p>
    <w:p w14:paraId="509DD0F1" w14:textId="516583A5" w:rsidR="00A079E1" w:rsidRPr="00B0355B" w:rsidRDefault="00CC3F5D" w:rsidP="00140753">
      <w:pPr>
        <w:pStyle w:val="Titolo3"/>
        <w:rPr>
          <w:color w:val="auto"/>
          <w:lang w:val="it-IT"/>
        </w:rPr>
      </w:pPr>
      <w:bookmarkStart w:id="60" w:name="_Toc29645190"/>
      <w:r w:rsidRPr="00B0355B">
        <w:rPr>
          <w:color w:val="auto"/>
          <w:lang w:val="it-IT"/>
        </w:rPr>
        <w:t xml:space="preserve">3.4.4.1 </w:t>
      </w:r>
      <w:proofErr w:type="spellStart"/>
      <w:r w:rsidRPr="00B0355B">
        <w:rPr>
          <w:color w:val="auto"/>
          <w:lang w:val="it-IT"/>
        </w:rPr>
        <w:t>Statechart</w:t>
      </w:r>
      <w:bookmarkEnd w:id="60"/>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44A7F0D1" w:rsidR="00C30F9C"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69B45B5E" w14:textId="47222653" w:rsidR="00B0355B" w:rsidRDefault="00B0355B" w:rsidP="006A44FB">
      <w:pPr>
        <w:spacing w:after="61" w:line="240" w:lineRule="auto"/>
        <w:rPr>
          <w:b/>
          <w:bCs/>
          <w:color w:val="auto"/>
          <w:lang w:val="it-IT"/>
        </w:rPr>
      </w:pPr>
    </w:p>
    <w:p w14:paraId="04251DB1" w14:textId="0EA6F2FA" w:rsidR="00B0355B" w:rsidRDefault="00B0355B" w:rsidP="006A44FB">
      <w:pPr>
        <w:spacing w:after="61" w:line="240" w:lineRule="auto"/>
        <w:rPr>
          <w:b/>
          <w:bCs/>
          <w:color w:val="auto"/>
          <w:lang w:val="it-IT"/>
        </w:rPr>
      </w:pPr>
    </w:p>
    <w:p w14:paraId="35C4071C" w14:textId="1909DD66" w:rsidR="00B0355B" w:rsidRDefault="00B0355B" w:rsidP="006A44FB">
      <w:pPr>
        <w:spacing w:after="61" w:line="240" w:lineRule="auto"/>
        <w:rPr>
          <w:b/>
          <w:bCs/>
          <w:color w:val="auto"/>
          <w:lang w:val="it-IT"/>
        </w:rPr>
      </w:pPr>
    </w:p>
    <w:p w14:paraId="2A7F63CE" w14:textId="7C82693F" w:rsidR="00B0355B" w:rsidRDefault="00B0355B" w:rsidP="006A44FB">
      <w:pPr>
        <w:spacing w:after="61" w:line="240" w:lineRule="auto"/>
        <w:rPr>
          <w:b/>
          <w:bCs/>
          <w:color w:val="auto"/>
          <w:lang w:val="it-IT"/>
        </w:rPr>
      </w:pPr>
    </w:p>
    <w:p w14:paraId="320C8BAD" w14:textId="243395DE" w:rsidR="00B0355B" w:rsidRDefault="00B0355B" w:rsidP="006A44FB">
      <w:pPr>
        <w:spacing w:after="61" w:line="240" w:lineRule="auto"/>
        <w:rPr>
          <w:b/>
          <w:bCs/>
          <w:color w:val="auto"/>
          <w:lang w:val="it-IT"/>
        </w:rPr>
      </w:pPr>
    </w:p>
    <w:p w14:paraId="6A092842" w14:textId="53930242" w:rsidR="00B0355B" w:rsidRDefault="00B0355B" w:rsidP="006A44FB">
      <w:pPr>
        <w:spacing w:after="61" w:line="240" w:lineRule="auto"/>
        <w:rPr>
          <w:b/>
          <w:bCs/>
          <w:color w:val="auto"/>
          <w:lang w:val="it-IT"/>
        </w:rPr>
      </w:pPr>
    </w:p>
    <w:p w14:paraId="49CA823B" w14:textId="4C6F66DE" w:rsidR="00B0355B" w:rsidRDefault="00B0355B" w:rsidP="006A44FB">
      <w:pPr>
        <w:spacing w:after="61" w:line="240" w:lineRule="auto"/>
        <w:rPr>
          <w:b/>
          <w:bCs/>
          <w:color w:val="auto"/>
          <w:lang w:val="it-IT"/>
        </w:rPr>
      </w:pPr>
    </w:p>
    <w:p w14:paraId="68CA279D" w14:textId="058864DE" w:rsidR="00B0355B" w:rsidRDefault="00B0355B" w:rsidP="006A44FB">
      <w:pPr>
        <w:spacing w:after="61" w:line="240" w:lineRule="auto"/>
        <w:rPr>
          <w:b/>
          <w:bCs/>
          <w:color w:val="auto"/>
          <w:lang w:val="it-IT"/>
        </w:rPr>
      </w:pPr>
    </w:p>
    <w:p w14:paraId="5C923CC4" w14:textId="3B6C99FB" w:rsidR="00B0355B" w:rsidRDefault="00B0355B" w:rsidP="006A44FB">
      <w:pPr>
        <w:spacing w:after="61" w:line="240" w:lineRule="auto"/>
        <w:rPr>
          <w:b/>
          <w:bCs/>
          <w:color w:val="auto"/>
          <w:lang w:val="it-IT"/>
        </w:rPr>
      </w:pPr>
    </w:p>
    <w:p w14:paraId="505BFA90" w14:textId="01DB287A" w:rsidR="00B0355B" w:rsidRDefault="00B0355B" w:rsidP="006A44FB">
      <w:pPr>
        <w:spacing w:after="61" w:line="240" w:lineRule="auto"/>
        <w:rPr>
          <w:b/>
          <w:bCs/>
          <w:color w:val="auto"/>
          <w:lang w:val="it-IT"/>
        </w:rPr>
      </w:pPr>
    </w:p>
    <w:p w14:paraId="4FAC849F" w14:textId="0461191E" w:rsidR="00B0355B" w:rsidRDefault="00B0355B" w:rsidP="006A44FB">
      <w:pPr>
        <w:spacing w:after="61" w:line="240" w:lineRule="auto"/>
        <w:rPr>
          <w:b/>
          <w:bCs/>
          <w:color w:val="auto"/>
          <w:lang w:val="it-IT"/>
        </w:rPr>
      </w:pPr>
    </w:p>
    <w:p w14:paraId="1C0D39BD" w14:textId="3E119B92" w:rsidR="00B0355B" w:rsidRDefault="00B0355B" w:rsidP="006A44FB">
      <w:pPr>
        <w:spacing w:after="61" w:line="240" w:lineRule="auto"/>
        <w:rPr>
          <w:b/>
          <w:bCs/>
          <w:color w:val="auto"/>
          <w:lang w:val="it-IT"/>
        </w:rPr>
      </w:pPr>
    </w:p>
    <w:p w14:paraId="448A16EA" w14:textId="72E8B846" w:rsidR="00B0355B" w:rsidRDefault="00B0355B" w:rsidP="006A44FB">
      <w:pPr>
        <w:spacing w:after="61" w:line="240" w:lineRule="auto"/>
        <w:rPr>
          <w:b/>
          <w:bCs/>
          <w:color w:val="auto"/>
          <w:lang w:val="it-IT"/>
        </w:rPr>
      </w:pPr>
    </w:p>
    <w:p w14:paraId="64F2540E" w14:textId="659FB749" w:rsidR="00B0355B" w:rsidRDefault="00B0355B" w:rsidP="006A44FB">
      <w:pPr>
        <w:spacing w:after="61" w:line="240" w:lineRule="auto"/>
        <w:rPr>
          <w:b/>
          <w:bCs/>
          <w:color w:val="auto"/>
          <w:lang w:val="it-IT"/>
        </w:rPr>
      </w:pPr>
    </w:p>
    <w:p w14:paraId="3B475B9D" w14:textId="7B1E829E" w:rsidR="00B0355B" w:rsidRDefault="00B0355B" w:rsidP="006A44FB">
      <w:pPr>
        <w:spacing w:after="61" w:line="240" w:lineRule="auto"/>
        <w:rPr>
          <w:b/>
          <w:bCs/>
          <w:color w:val="auto"/>
          <w:lang w:val="it-IT"/>
        </w:rPr>
      </w:pPr>
    </w:p>
    <w:p w14:paraId="5C85CF79" w14:textId="25F29A36" w:rsidR="00B0355B" w:rsidRDefault="00B0355B" w:rsidP="006A44FB">
      <w:pPr>
        <w:spacing w:after="61" w:line="240" w:lineRule="auto"/>
        <w:rPr>
          <w:b/>
          <w:bCs/>
          <w:color w:val="auto"/>
          <w:lang w:val="it-IT"/>
        </w:rPr>
      </w:pPr>
    </w:p>
    <w:p w14:paraId="6712C4E2" w14:textId="4F0E4228" w:rsidR="00B0355B" w:rsidRDefault="00B0355B" w:rsidP="006A44FB">
      <w:pPr>
        <w:spacing w:after="61" w:line="240" w:lineRule="auto"/>
        <w:rPr>
          <w:b/>
          <w:bCs/>
          <w:color w:val="auto"/>
          <w:lang w:val="it-IT"/>
        </w:rPr>
      </w:pPr>
    </w:p>
    <w:p w14:paraId="710CD5AA" w14:textId="7938181E" w:rsidR="00B0355B" w:rsidRDefault="00B0355B" w:rsidP="006A44FB">
      <w:pPr>
        <w:spacing w:after="61" w:line="240" w:lineRule="auto"/>
        <w:rPr>
          <w:b/>
          <w:bCs/>
          <w:color w:val="auto"/>
          <w:lang w:val="it-IT"/>
        </w:rPr>
      </w:pPr>
    </w:p>
    <w:p w14:paraId="78021F45" w14:textId="61304863" w:rsidR="00B0355B" w:rsidRDefault="00B0355B" w:rsidP="006A44FB">
      <w:pPr>
        <w:spacing w:after="61" w:line="240" w:lineRule="auto"/>
        <w:rPr>
          <w:b/>
          <w:bCs/>
          <w:color w:val="auto"/>
          <w:lang w:val="it-IT"/>
        </w:rPr>
      </w:pPr>
    </w:p>
    <w:p w14:paraId="1455F3AE" w14:textId="1E21EE0E" w:rsidR="00B0355B" w:rsidRDefault="00B0355B" w:rsidP="006A44FB">
      <w:pPr>
        <w:spacing w:after="61" w:line="240" w:lineRule="auto"/>
        <w:rPr>
          <w:b/>
          <w:bCs/>
          <w:color w:val="auto"/>
          <w:lang w:val="it-IT"/>
        </w:rPr>
      </w:pPr>
    </w:p>
    <w:p w14:paraId="16B65526" w14:textId="7A5ABAC5" w:rsidR="00B0355B" w:rsidRDefault="00B0355B" w:rsidP="006A44FB">
      <w:pPr>
        <w:spacing w:after="61" w:line="240" w:lineRule="auto"/>
        <w:rPr>
          <w:b/>
          <w:bCs/>
          <w:color w:val="auto"/>
          <w:lang w:val="it-IT"/>
        </w:rPr>
      </w:pPr>
    </w:p>
    <w:p w14:paraId="05BC19A5" w14:textId="0B3E6F85" w:rsidR="00B0355B" w:rsidRDefault="00B0355B" w:rsidP="006A44FB">
      <w:pPr>
        <w:spacing w:after="61" w:line="240" w:lineRule="auto"/>
        <w:rPr>
          <w:b/>
          <w:bCs/>
          <w:color w:val="auto"/>
          <w:lang w:val="it-IT"/>
        </w:rPr>
      </w:pPr>
    </w:p>
    <w:p w14:paraId="754901C0" w14:textId="21BEAE84" w:rsidR="00B0355B" w:rsidRDefault="00B0355B" w:rsidP="006A44FB">
      <w:pPr>
        <w:spacing w:after="61" w:line="240" w:lineRule="auto"/>
        <w:rPr>
          <w:b/>
          <w:bCs/>
          <w:color w:val="auto"/>
          <w:lang w:val="it-IT"/>
        </w:rPr>
      </w:pPr>
    </w:p>
    <w:p w14:paraId="2B39CA28" w14:textId="66F505A9" w:rsidR="00B0355B" w:rsidRDefault="00B0355B" w:rsidP="006A44FB">
      <w:pPr>
        <w:spacing w:after="61" w:line="240" w:lineRule="auto"/>
        <w:rPr>
          <w:b/>
          <w:bCs/>
          <w:color w:val="auto"/>
          <w:lang w:val="it-IT"/>
        </w:rPr>
      </w:pPr>
    </w:p>
    <w:p w14:paraId="60E70B45" w14:textId="4AA1960E" w:rsidR="00B0355B" w:rsidRDefault="00B0355B" w:rsidP="006A44FB">
      <w:pPr>
        <w:spacing w:after="61" w:line="240" w:lineRule="auto"/>
        <w:rPr>
          <w:b/>
          <w:bCs/>
          <w:color w:val="auto"/>
          <w:lang w:val="it-IT"/>
        </w:rPr>
      </w:pPr>
    </w:p>
    <w:p w14:paraId="340663E3" w14:textId="53FF1506" w:rsidR="00B0355B" w:rsidRDefault="00B0355B" w:rsidP="006A44FB">
      <w:pPr>
        <w:spacing w:after="61" w:line="240" w:lineRule="auto"/>
        <w:rPr>
          <w:b/>
          <w:bCs/>
          <w:color w:val="auto"/>
          <w:lang w:val="it-IT"/>
        </w:rPr>
      </w:pPr>
    </w:p>
    <w:p w14:paraId="7BD658D9" w14:textId="08CCC278" w:rsidR="00B0355B" w:rsidRDefault="00B0355B" w:rsidP="006A44FB">
      <w:pPr>
        <w:spacing w:after="61" w:line="240" w:lineRule="auto"/>
        <w:rPr>
          <w:b/>
          <w:bCs/>
          <w:color w:val="auto"/>
          <w:lang w:val="it-IT"/>
        </w:rPr>
      </w:pPr>
    </w:p>
    <w:p w14:paraId="324D3D73" w14:textId="4CB0501B" w:rsidR="00B0355B" w:rsidRDefault="00B0355B"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1"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1"/>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2" w:name="_Toc29645192"/>
      <w:r w:rsidRPr="00B0355B">
        <w:rPr>
          <w:color w:val="auto"/>
          <w:lang w:val="it-IT"/>
        </w:rPr>
        <w:t xml:space="preserve">3.4.4.3 Activity </w:t>
      </w:r>
      <w:proofErr w:type="spellStart"/>
      <w:r w:rsidRPr="00B0355B">
        <w:rPr>
          <w:color w:val="auto"/>
          <w:lang w:val="it-IT"/>
        </w:rPr>
        <w:t>Diagram</w:t>
      </w:r>
      <w:bookmarkEnd w:id="62"/>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3"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3"/>
    </w:p>
    <w:p w14:paraId="420967CE" w14:textId="21DFC590" w:rsidR="00BF2F91" w:rsidRPr="00B0355B" w:rsidRDefault="00BF2F91" w:rsidP="00140753">
      <w:pPr>
        <w:pStyle w:val="Titolo3"/>
        <w:rPr>
          <w:color w:val="auto"/>
          <w:lang w:val="it-IT"/>
        </w:rPr>
      </w:pPr>
      <w:bookmarkStart w:id="64" w:name="_Toc29645194"/>
      <w:r w:rsidRPr="00B0355B">
        <w:rPr>
          <w:color w:val="auto"/>
          <w:lang w:val="it-IT"/>
        </w:rPr>
        <w:t xml:space="preserve">3.4.5.1 </w:t>
      </w:r>
      <w:proofErr w:type="spellStart"/>
      <w:r w:rsidRPr="00B0355B">
        <w:rPr>
          <w:color w:val="auto"/>
          <w:lang w:val="it-IT"/>
        </w:rPr>
        <w:t>Mock-ups</w:t>
      </w:r>
      <w:bookmarkEnd w:id="64"/>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5FB6253C" w:rsidR="00B85576" w:rsidRPr="00B85576" w:rsidRDefault="00523387" w:rsidP="00B0355B">
      <w:pPr>
        <w:ind w:firstLine="720"/>
        <w:jc w:val="center"/>
        <w:rPr>
          <w:lang w:val="it-IT"/>
        </w:rPr>
      </w:pPr>
      <w:r>
        <w:rPr>
          <w:noProof/>
        </w:rPr>
        <w:drawing>
          <wp:inline distT="0" distB="0" distL="0" distR="0" wp14:anchorId="42155F7D" wp14:editId="24D1533A">
            <wp:extent cx="3749040" cy="3461034"/>
            <wp:effectExtent l="0" t="0" r="381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991" cy="3489607"/>
                    </a:xfrm>
                    <a:prstGeom prst="rect">
                      <a:avLst/>
                    </a:prstGeom>
                    <a:noFill/>
                    <a:ln>
                      <a:noFill/>
                    </a:ln>
                  </pic:spPr>
                </pic:pic>
              </a:graphicData>
            </a:graphic>
          </wp:inline>
        </w:drawing>
      </w:r>
    </w:p>
    <w:p w14:paraId="42B9066F" w14:textId="43871378"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4062DFAD" w:rsidR="004C7EF9" w:rsidRDefault="00523387" w:rsidP="006A44FB">
      <w:pPr>
        <w:spacing w:after="61" w:line="240" w:lineRule="auto"/>
        <w:jc w:val="center"/>
        <w:rPr>
          <w:b/>
          <w:bCs/>
          <w:color w:val="auto"/>
          <w:lang w:val="it-IT"/>
        </w:rPr>
      </w:pPr>
      <w:r>
        <w:rPr>
          <w:b/>
          <w:bCs/>
          <w:color w:val="auto"/>
          <w:lang w:val="it-IT"/>
        </w:rPr>
        <w:t xml:space="preserve">            </w:t>
      </w:r>
      <w:r>
        <w:rPr>
          <w:noProof/>
        </w:rPr>
        <w:drawing>
          <wp:inline distT="0" distB="0" distL="0" distR="0" wp14:anchorId="545B4BB7" wp14:editId="3A1F697E">
            <wp:extent cx="3680460" cy="3231980"/>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1095" cy="3241319"/>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2B60D320" w:rsidR="00B30E50" w:rsidRDefault="00B30E50" w:rsidP="006A44FB">
      <w:pPr>
        <w:spacing w:after="61" w:line="240" w:lineRule="auto"/>
        <w:rPr>
          <w:b/>
          <w:bCs/>
          <w:color w:val="auto"/>
          <w:lang w:val="it-IT"/>
        </w:rPr>
      </w:pPr>
    </w:p>
    <w:p w14:paraId="33DD377C" w14:textId="413E80C9" w:rsidR="004C7EF9" w:rsidRDefault="004C7EF9"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5CF265F9" w:rsidR="004C7EF9" w:rsidRDefault="00523387" w:rsidP="006A44FB">
      <w:pPr>
        <w:spacing w:after="61" w:line="240" w:lineRule="auto"/>
        <w:jc w:val="center"/>
        <w:rPr>
          <w:b/>
          <w:bCs/>
          <w:color w:val="auto"/>
          <w:lang w:val="it-IT"/>
        </w:rPr>
      </w:pPr>
      <w:r>
        <w:rPr>
          <w:noProof/>
        </w:rPr>
        <w:drawing>
          <wp:inline distT="0" distB="0" distL="0" distR="0" wp14:anchorId="7E3F9308" wp14:editId="564B6FDF">
            <wp:extent cx="3436653" cy="31775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971" cy="3202799"/>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6DBF1248" w:rsidR="004C7EF9" w:rsidRDefault="00523387" w:rsidP="006A44FB">
      <w:pPr>
        <w:spacing w:after="61" w:line="240" w:lineRule="auto"/>
        <w:jc w:val="center"/>
        <w:rPr>
          <w:b/>
          <w:bCs/>
          <w:color w:val="auto"/>
          <w:lang w:val="it-IT"/>
        </w:rPr>
      </w:pPr>
      <w:r>
        <w:rPr>
          <w:noProof/>
        </w:rPr>
        <w:drawing>
          <wp:inline distT="0" distB="0" distL="0" distR="0" wp14:anchorId="52204376" wp14:editId="5F9B5D65">
            <wp:extent cx="3614740" cy="313182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579" cy="3183665"/>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7D412D5E" w:rsidR="007E171B" w:rsidRDefault="00523387" w:rsidP="00140753">
      <w:pPr>
        <w:spacing w:after="61" w:line="240" w:lineRule="auto"/>
        <w:jc w:val="center"/>
        <w:rPr>
          <w:b/>
          <w:bCs/>
          <w:color w:val="auto"/>
          <w:lang w:val="it-IT"/>
        </w:rPr>
      </w:pPr>
      <w:r>
        <w:rPr>
          <w:noProof/>
        </w:rPr>
        <w:drawing>
          <wp:inline distT="0" distB="0" distL="0" distR="0" wp14:anchorId="501916DF" wp14:editId="21992718">
            <wp:extent cx="3440337" cy="3185160"/>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0426" cy="3203759"/>
                    </a:xfrm>
                    <a:prstGeom prst="rect">
                      <a:avLst/>
                    </a:prstGeom>
                    <a:noFill/>
                    <a:ln>
                      <a:noFill/>
                    </a:ln>
                  </pic:spPr>
                </pic:pic>
              </a:graphicData>
            </a:graphic>
          </wp:inline>
        </w:drawing>
      </w:r>
    </w:p>
    <w:p w14:paraId="04F202EA" w14:textId="77777777" w:rsidR="00B0355B" w:rsidRDefault="00B0355B" w:rsidP="006A44FB">
      <w:pPr>
        <w:spacing w:after="61" w:line="240" w:lineRule="auto"/>
        <w:rPr>
          <w:b/>
          <w:bCs/>
          <w:color w:val="auto"/>
          <w:lang w:val="it-IT"/>
        </w:rPr>
      </w:pPr>
    </w:p>
    <w:p w14:paraId="7D2EC6C0" w14:textId="0D656050" w:rsidR="004C7EF9" w:rsidRDefault="00523387" w:rsidP="006A44FB">
      <w:pPr>
        <w:spacing w:after="61" w:line="240" w:lineRule="auto"/>
        <w:rPr>
          <w:b/>
          <w:bCs/>
          <w:color w:val="auto"/>
          <w:lang w:val="it-IT"/>
        </w:rPr>
      </w:pPr>
      <w:r>
        <w:rPr>
          <w:b/>
          <w:bCs/>
          <w:color w:val="auto"/>
          <w:lang w:val="it-IT"/>
        </w:rPr>
        <w:t>Aggiunta attività lavorativa</w:t>
      </w:r>
      <w:r w:rsidR="004C7EF9">
        <w:rPr>
          <w:b/>
          <w:bCs/>
          <w:color w:val="auto"/>
          <w:lang w:val="it-IT"/>
        </w:rPr>
        <w:t xml:space="preserve"> (U</w:t>
      </w:r>
      <w:r w:rsidR="008C323C">
        <w:rPr>
          <w:b/>
          <w:bCs/>
          <w:color w:val="auto"/>
          <w:lang w:val="it-IT"/>
        </w:rPr>
        <w:t>I</w:t>
      </w:r>
      <w:r w:rsidR="004C7EF9">
        <w:rPr>
          <w:b/>
          <w:bCs/>
          <w:color w:val="auto"/>
          <w:lang w:val="it-IT"/>
        </w:rPr>
        <w:t>_</w:t>
      </w:r>
      <w:r w:rsidR="00B85576">
        <w:rPr>
          <w:b/>
          <w:bCs/>
          <w:color w:val="auto"/>
          <w:lang w:val="it-IT"/>
        </w:rPr>
        <w:t>6</w:t>
      </w:r>
      <w:r w:rsidR="004C7EF9">
        <w:rPr>
          <w:b/>
          <w:bCs/>
          <w:color w:val="auto"/>
          <w:lang w:val="it-IT"/>
        </w:rPr>
        <w:t>)</w:t>
      </w:r>
    </w:p>
    <w:p w14:paraId="307EB33F" w14:textId="07B828ED" w:rsidR="007E171B" w:rsidRDefault="00523387" w:rsidP="00140753">
      <w:pPr>
        <w:spacing w:after="61" w:line="240" w:lineRule="auto"/>
        <w:jc w:val="center"/>
        <w:rPr>
          <w:b/>
          <w:bCs/>
          <w:color w:val="auto"/>
          <w:lang w:val="it-IT"/>
        </w:rPr>
      </w:pPr>
      <w:r>
        <w:rPr>
          <w:noProof/>
        </w:rPr>
        <w:drawing>
          <wp:inline distT="0" distB="0" distL="0" distR="0" wp14:anchorId="5B4B136B" wp14:editId="1875995C">
            <wp:extent cx="3947160" cy="406202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252" cy="4107400"/>
                    </a:xfrm>
                    <a:prstGeom prst="rect">
                      <a:avLst/>
                    </a:prstGeom>
                    <a:noFill/>
                    <a:ln>
                      <a:noFill/>
                    </a:ln>
                  </pic:spPr>
                </pic:pic>
              </a:graphicData>
            </a:graphic>
          </wp:inline>
        </w:drawing>
      </w:r>
      <w:bookmarkStart w:id="65" w:name="_GoBack"/>
      <w:bookmarkEnd w:id="65"/>
    </w:p>
    <w:p w14:paraId="46735F76" w14:textId="0BE69BC9" w:rsidR="00B85576" w:rsidRDefault="00B85576" w:rsidP="00140753">
      <w:pPr>
        <w:spacing w:after="61" w:line="240" w:lineRule="auto"/>
        <w:jc w:val="center"/>
        <w:rPr>
          <w:b/>
          <w:bCs/>
          <w:color w:val="auto"/>
          <w:lang w:val="it-IT"/>
        </w:rPr>
      </w:pPr>
    </w:p>
    <w:p w14:paraId="6C577106" w14:textId="77777777" w:rsidR="00523387" w:rsidRDefault="00523387" w:rsidP="00B85576">
      <w:pPr>
        <w:spacing w:after="61" w:line="240" w:lineRule="auto"/>
        <w:rPr>
          <w:b/>
          <w:bCs/>
          <w:color w:val="auto"/>
          <w:lang w:val="it-IT"/>
        </w:rPr>
      </w:pPr>
    </w:p>
    <w:p w14:paraId="6D35AA36" w14:textId="77777777" w:rsidR="00523387" w:rsidRDefault="00523387" w:rsidP="00B85576">
      <w:pPr>
        <w:spacing w:after="61" w:line="240" w:lineRule="auto"/>
        <w:rPr>
          <w:b/>
          <w:bCs/>
          <w:color w:val="auto"/>
          <w:lang w:val="it-IT"/>
        </w:rPr>
      </w:pPr>
    </w:p>
    <w:p w14:paraId="7E71C876" w14:textId="7197F241" w:rsidR="00B85576" w:rsidRDefault="00B85576" w:rsidP="00B85576">
      <w:pPr>
        <w:spacing w:after="61" w:line="240" w:lineRule="auto"/>
        <w:rPr>
          <w:b/>
          <w:bCs/>
          <w:color w:val="auto"/>
          <w:lang w:val="it-IT"/>
        </w:rPr>
      </w:pPr>
      <w:r>
        <w:rPr>
          <w:b/>
          <w:bCs/>
          <w:color w:val="auto"/>
          <w:lang w:val="it-IT"/>
        </w:rPr>
        <w:t>Visualizzazione Tutor (UI_7)</w:t>
      </w:r>
    </w:p>
    <w:p w14:paraId="28F32671" w14:textId="49BA50FC" w:rsidR="00B85576" w:rsidRDefault="00523387" w:rsidP="00140753">
      <w:pPr>
        <w:spacing w:after="61" w:line="240" w:lineRule="auto"/>
        <w:jc w:val="center"/>
        <w:rPr>
          <w:b/>
          <w:bCs/>
          <w:color w:val="auto"/>
          <w:lang w:val="it-IT"/>
        </w:rPr>
      </w:pPr>
      <w:r>
        <w:rPr>
          <w:noProof/>
        </w:rPr>
        <w:drawing>
          <wp:inline distT="0" distB="0" distL="0" distR="0" wp14:anchorId="17095213" wp14:editId="3766219D">
            <wp:extent cx="3959014" cy="3009900"/>
            <wp:effectExtent l="0" t="0" r="381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783" cy="3048498"/>
                    </a:xfrm>
                    <a:prstGeom prst="rect">
                      <a:avLst/>
                    </a:prstGeom>
                    <a:noFill/>
                    <a:ln>
                      <a:noFill/>
                    </a:ln>
                  </pic:spPr>
                </pic:pic>
              </a:graphicData>
            </a:graphic>
          </wp:inline>
        </w:drawing>
      </w:r>
    </w:p>
    <w:p w14:paraId="635CE95F" w14:textId="0626240D" w:rsidR="00B85576" w:rsidRDefault="00B85576" w:rsidP="00140753">
      <w:pPr>
        <w:spacing w:after="61" w:line="240" w:lineRule="auto"/>
        <w:jc w:val="center"/>
        <w:rPr>
          <w:b/>
          <w:bCs/>
          <w:color w:val="auto"/>
          <w:lang w:val="it-IT"/>
        </w:rPr>
      </w:pPr>
    </w:p>
    <w:p w14:paraId="0041A872" w14:textId="71E7C6D9" w:rsidR="00523387" w:rsidRDefault="00523387" w:rsidP="00140753">
      <w:pPr>
        <w:spacing w:after="61" w:line="240" w:lineRule="auto"/>
        <w:jc w:val="center"/>
        <w:rPr>
          <w:b/>
          <w:bCs/>
          <w:color w:val="auto"/>
          <w:lang w:val="it-IT"/>
        </w:rPr>
      </w:pPr>
    </w:p>
    <w:p w14:paraId="63C45DD4" w14:textId="77777777" w:rsidR="00523387" w:rsidRPr="00140753" w:rsidRDefault="00523387" w:rsidP="00140753">
      <w:pPr>
        <w:spacing w:after="61" w:line="240" w:lineRule="auto"/>
        <w:jc w:val="center"/>
        <w:rPr>
          <w:b/>
          <w:bCs/>
          <w:color w:val="auto"/>
          <w:lang w:val="it-IT"/>
        </w:rPr>
      </w:pPr>
    </w:p>
    <w:p w14:paraId="03B8FF65" w14:textId="78CAD4CE" w:rsidR="00B85576" w:rsidRDefault="00B85576" w:rsidP="00B85576">
      <w:pPr>
        <w:spacing w:after="61" w:line="240" w:lineRule="auto"/>
        <w:rPr>
          <w:b/>
          <w:bCs/>
          <w:color w:val="auto"/>
          <w:lang w:val="it-IT"/>
        </w:rPr>
      </w:pPr>
      <w:r>
        <w:rPr>
          <w:b/>
          <w:bCs/>
          <w:color w:val="auto"/>
          <w:lang w:val="it-IT"/>
        </w:rPr>
        <w:t>Convalida Attività Tutor (UI_8)</w:t>
      </w:r>
    </w:p>
    <w:p w14:paraId="1852CD50" w14:textId="55D05508" w:rsidR="00541CBD" w:rsidRPr="00096E29" w:rsidRDefault="00523387" w:rsidP="00B85576">
      <w:pPr>
        <w:spacing w:after="61" w:line="240" w:lineRule="auto"/>
        <w:rPr>
          <w:b/>
          <w:bCs/>
          <w:color w:val="auto"/>
          <w:lang w:val="it-IT"/>
        </w:rPr>
      </w:pPr>
      <w:r>
        <w:rPr>
          <w:b/>
          <w:bCs/>
          <w:color w:val="auto"/>
          <w:lang w:val="it-IT"/>
        </w:rPr>
        <w:t xml:space="preserve">                        </w:t>
      </w:r>
      <w:r>
        <w:rPr>
          <w:noProof/>
        </w:rPr>
        <w:drawing>
          <wp:inline distT="0" distB="0" distL="0" distR="0" wp14:anchorId="5D318447" wp14:editId="25A13BD0">
            <wp:extent cx="4053541" cy="3162300"/>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3783" cy="3201496"/>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358070E1" w:rsidR="00541CBD" w:rsidRDefault="00541CBD" w:rsidP="006A44FB">
      <w:pPr>
        <w:spacing w:after="61" w:line="240" w:lineRule="auto"/>
        <w:jc w:val="center"/>
        <w:rPr>
          <w:b/>
          <w:bCs/>
          <w:color w:val="auto"/>
          <w:lang w:val="it-IT"/>
        </w:rPr>
      </w:pPr>
    </w:p>
    <w:p w14:paraId="1B774B2C" w14:textId="4A8B8BE2" w:rsidR="00523387" w:rsidRDefault="00523387" w:rsidP="006A44FB">
      <w:pPr>
        <w:spacing w:after="61" w:line="240" w:lineRule="auto"/>
        <w:jc w:val="center"/>
        <w:rPr>
          <w:b/>
          <w:bCs/>
          <w:color w:val="auto"/>
          <w:lang w:val="it-IT"/>
        </w:rPr>
      </w:pPr>
    </w:p>
    <w:p w14:paraId="66824014" w14:textId="2DE13D72" w:rsidR="00523387" w:rsidRDefault="00523387" w:rsidP="006A44FB">
      <w:pPr>
        <w:spacing w:after="61" w:line="240" w:lineRule="auto"/>
        <w:jc w:val="center"/>
        <w:rPr>
          <w:b/>
          <w:bCs/>
          <w:color w:val="auto"/>
          <w:lang w:val="it-IT"/>
        </w:rPr>
      </w:pPr>
    </w:p>
    <w:p w14:paraId="34FF13C2" w14:textId="38A5CF0C" w:rsidR="00523387" w:rsidRDefault="00523387" w:rsidP="006A44FB">
      <w:pPr>
        <w:spacing w:after="61" w:line="240" w:lineRule="auto"/>
        <w:jc w:val="center"/>
        <w:rPr>
          <w:b/>
          <w:bCs/>
          <w:color w:val="auto"/>
          <w:lang w:val="it-IT"/>
        </w:rPr>
      </w:pPr>
    </w:p>
    <w:p w14:paraId="4C04C378" w14:textId="6DCBB0B4" w:rsidR="00523387" w:rsidRDefault="00523387" w:rsidP="006A44FB">
      <w:pPr>
        <w:spacing w:after="61" w:line="240" w:lineRule="auto"/>
        <w:jc w:val="center"/>
        <w:rPr>
          <w:b/>
          <w:bCs/>
          <w:color w:val="auto"/>
          <w:lang w:val="it-IT"/>
        </w:rPr>
      </w:pPr>
    </w:p>
    <w:p w14:paraId="3A46C8A0" w14:textId="77777777" w:rsidR="00523387" w:rsidRDefault="00523387" w:rsidP="006A44FB">
      <w:pPr>
        <w:spacing w:after="61" w:line="240" w:lineRule="auto"/>
        <w:jc w:val="center"/>
        <w:rPr>
          <w:b/>
          <w:bCs/>
          <w:color w:val="auto"/>
          <w:lang w:val="it-IT"/>
        </w:rPr>
      </w:pPr>
    </w:p>
    <w:p w14:paraId="761386A3" w14:textId="5366818E" w:rsidR="00541CBD" w:rsidRDefault="00541CBD"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7D41735D" w:rsidR="0011144C" w:rsidRDefault="00523387" w:rsidP="006A44FB">
      <w:pPr>
        <w:spacing w:after="61" w:line="240" w:lineRule="auto"/>
        <w:jc w:val="center"/>
        <w:rPr>
          <w:b/>
          <w:bCs/>
          <w:color w:val="auto"/>
          <w:lang w:val="it-IT"/>
        </w:rPr>
      </w:pPr>
      <w:r>
        <w:rPr>
          <w:noProof/>
        </w:rPr>
        <w:drawing>
          <wp:inline distT="0" distB="0" distL="0" distR="0" wp14:anchorId="58BBAF42" wp14:editId="44D3B536">
            <wp:extent cx="3573780" cy="3242436"/>
            <wp:effectExtent l="0" t="0" r="762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8286" cy="3255598"/>
                    </a:xfrm>
                    <a:prstGeom prst="rect">
                      <a:avLst/>
                    </a:prstGeom>
                    <a:noFill/>
                    <a:ln>
                      <a:noFill/>
                    </a:ln>
                  </pic:spPr>
                </pic:pic>
              </a:graphicData>
            </a:graphic>
          </wp:inline>
        </w:drawing>
      </w:r>
    </w:p>
    <w:p w14:paraId="5F2FDF83" w14:textId="77777777" w:rsidR="00541CBD" w:rsidRDefault="00541CBD"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509C9645" w:rsidR="002A03AF" w:rsidRDefault="00523387" w:rsidP="006A44FB">
      <w:pPr>
        <w:spacing w:after="61" w:line="240" w:lineRule="auto"/>
        <w:jc w:val="center"/>
        <w:rPr>
          <w:b/>
          <w:bCs/>
          <w:color w:val="auto"/>
          <w:lang w:val="it-IT"/>
        </w:rPr>
      </w:pPr>
      <w:r>
        <w:rPr>
          <w:noProof/>
        </w:rPr>
        <w:drawing>
          <wp:inline distT="0" distB="0" distL="0" distR="0" wp14:anchorId="6044588A" wp14:editId="26E04E3C">
            <wp:extent cx="3985222" cy="304038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942" cy="3084415"/>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7777777" w:rsidR="00B0355B" w:rsidRDefault="00B0355B" w:rsidP="006A44FB">
      <w:pPr>
        <w:spacing w:after="61" w:line="240" w:lineRule="auto"/>
        <w:rPr>
          <w:b/>
          <w:bCs/>
          <w:color w:val="auto"/>
          <w:sz w:val="22"/>
          <w:szCs w:val="22"/>
          <w:lang w:val="it-IT"/>
        </w:rPr>
      </w:pPr>
    </w:p>
    <w:p w14:paraId="7A45ED50" w14:textId="578A1325" w:rsidR="002A03AF" w:rsidRPr="00B0355B" w:rsidRDefault="00BF2F91" w:rsidP="00140753">
      <w:pPr>
        <w:pStyle w:val="Titolo3"/>
        <w:rPr>
          <w:color w:val="auto"/>
          <w:lang w:val="it-IT"/>
        </w:rPr>
      </w:pPr>
      <w:bookmarkStart w:id="66" w:name="_Toc29645195"/>
      <w:r w:rsidRPr="00B0355B">
        <w:rPr>
          <w:color w:val="auto"/>
          <w:lang w:val="it-IT"/>
        </w:rPr>
        <w:lastRenderedPageBreak/>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6"/>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lastRenderedPageBreak/>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7" w:name="_Toc29645196"/>
      <w:r w:rsidRPr="00B30E50">
        <w:rPr>
          <w:color w:val="1F4E79"/>
          <w:u w:val="single"/>
          <w:lang w:val="it-IT"/>
        </w:rPr>
        <w:lastRenderedPageBreak/>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7"/>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0ED6F" w14:textId="77777777" w:rsidR="009458FB" w:rsidRDefault="009458FB">
      <w:pPr>
        <w:spacing w:after="0" w:line="240" w:lineRule="auto"/>
      </w:pPr>
      <w:r>
        <w:separator/>
      </w:r>
    </w:p>
  </w:endnote>
  <w:endnote w:type="continuationSeparator" w:id="0">
    <w:p w14:paraId="60434B52" w14:textId="77777777" w:rsidR="009458FB" w:rsidRDefault="00945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3CAA8" w14:textId="77777777" w:rsidR="009458FB" w:rsidRDefault="009458FB">
      <w:pPr>
        <w:spacing w:after="0" w:line="240" w:lineRule="auto"/>
      </w:pPr>
      <w:bookmarkStart w:id="0" w:name="_Hlk24201825"/>
      <w:bookmarkEnd w:id="0"/>
      <w:r>
        <w:separator/>
      </w:r>
    </w:p>
  </w:footnote>
  <w:footnote w:type="continuationSeparator" w:id="0">
    <w:p w14:paraId="4E9B2910" w14:textId="77777777" w:rsidR="009458FB" w:rsidRDefault="00945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F1FBD" w:rsidRPr="006669AE" w:rsidRDefault="00AF1FBD"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F1FBD" w:rsidRPr="00651376" w:rsidRDefault="00AF1FBD"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F1FBD" w:rsidRPr="006669AE" w:rsidRDefault="00AF1FBD"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F1FBD" w:rsidRPr="006669AE" w:rsidRDefault="00AF1FBD" w:rsidP="006669AE">
    <w:pPr>
      <w:pStyle w:val="Intestazione"/>
      <w:jc w:val="center"/>
      <w:rPr>
        <w:sz w:val="24"/>
        <w:szCs w:val="24"/>
        <w:lang w:val="it-IT"/>
      </w:rPr>
    </w:pPr>
  </w:p>
  <w:p w14:paraId="07B63875" w14:textId="210D3919"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r w:rsidRPr="009D3FEB">
      <w:rPr>
        <w:rFonts w:ascii="Century Gothic" w:hAnsi="Century Gothic"/>
        <w:color w:val="auto"/>
        <w:sz w:val="24"/>
        <w:szCs w:val="24"/>
        <w:lang w:val="it-IT"/>
      </w:rPr>
      <w:t>F.Ferrucci</w:t>
    </w:r>
    <w:proofErr w:type="spellEnd"/>
  </w:p>
  <w:p w14:paraId="696DB3E4" w14:textId="7BED4FE7" w:rsidR="00AF1FBD" w:rsidRPr="00D04389" w:rsidRDefault="00AF1F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387"/>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42A29"/>
    <w:rsid w:val="009442B9"/>
    <w:rsid w:val="0094470D"/>
    <w:rsid w:val="0094573F"/>
    <w:rsid w:val="009458FB"/>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7E4E51A-1156-48AF-90DF-C66486BE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3491</TotalTime>
  <Pages>84</Pages>
  <Words>12118</Words>
  <Characters>69078</Characters>
  <Application>Microsoft Office Word</Application>
  <DocSecurity>0</DocSecurity>
  <Lines>575</Lines>
  <Paragraphs>162</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FRANCESCO PAGANO</cp:lastModifiedBy>
  <cp:revision>159</cp:revision>
  <cp:lastPrinted>2019-12-16T15:21:00Z</cp:lastPrinted>
  <dcterms:created xsi:type="dcterms:W3CDTF">2019-11-24T19:04:00Z</dcterms:created>
  <dcterms:modified xsi:type="dcterms:W3CDTF">2020-01-13T23:48:00Z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