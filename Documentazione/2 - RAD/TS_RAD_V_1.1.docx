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DC6AF9"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F1FBD"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DC6AF9"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F1FBD"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440DE7"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440DE7"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440DE7"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DC6AF9"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AF1FBD">
          <w:pPr>
            <w:pStyle w:val="Sommario1"/>
            <w:numPr>
              <w:ilvl w:val="0"/>
              <w:numId w:val="0"/>
            </w:numPr>
            <w:ind w:left="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DC6AF9">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DC6AF9">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DC6AF9">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DC6AF9">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DC6AF9">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DC6AF9">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DC6AF9" w:rsidP="00AF1FBD">
          <w:pPr>
            <w:pStyle w:val="Sommario1"/>
            <w:numPr>
              <w:ilvl w:val="0"/>
              <w:numId w:val="0"/>
            </w:numPr>
            <w:ind w:left="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DC6AF9" w:rsidP="00AF1FBD">
          <w:pPr>
            <w:pStyle w:val="Sommario1"/>
            <w:numPr>
              <w:ilvl w:val="0"/>
              <w:numId w:val="0"/>
            </w:numPr>
            <w:ind w:left="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DC6AF9">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DC6AF9">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DC6AF9">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DC6AF9">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DC6AF9">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DC6AF9">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DC6AF9">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DC6AF9">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DC6AF9">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DC6AF9">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DC6AF9">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DC6AF9">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DC6AF9">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DC6AF9">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DC6AF9">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DC6AF9">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DC6AF9">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DC6AF9">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DC6AF9">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DC6AF9">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DC6AF9">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DC6AF9">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DC6AF9">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DC6AF9">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DC6AF9">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DC6AF9">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DC6AF9" w:rsidP="00AF1FBD">
          <w:pPr>
            <w:pStyle w:val="Sommario1"/>
            <w:numPr>
              <w:ilvl w:val="0"/>
              <w:numId w:val="0"/>
            </w:numPr>
            <w:ind w:left="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9645163"/>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9645164"/>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9645165"/>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1F375B0E" w:rsidR="00CA7A5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29ACF171" w14:textId="67CC8653" w:rsidR="00EB6FC6" w:rsidRPr="009D3FEB" w:rsidRDefault="00EB6FC6" w:rsidP="006A44FB">
      <w:pPr>
        <w:autoSpaceDE w:val="0"/>
        <w:autoSpaceDN w:val="0"/>
        <w:adjustRightInd w:val="0"/>
        <w:spacing w:after="61" w:line="240" w:lineRule="auto"/>
        <w:jc w:val="both"/>
        <w:rPr>
          <w:rFonts w:ascii="Garamond" w:hAnsi="Garamond" w:cs="Garamond"/>
          <w:color w:val="auto"/>
          <w:sz w:val="24"/>
          <w:szCs w:val="24"/>
          <w:lang w:val="it-IT"/>
        </w:rPr>
      </w:pPr>
      <w:r>
        <w:rPr>
          <w:rFonts w:ascii="Garamond" w:hAnsi="Garamond" w:cs="Garamond"/>
          <w:color w:val="auto"/>
          <w:sz w:val="24"/>
          <w:szCs w:val="24"/>
          <w:lang w:val="it-IT"/>
        </w:rPr>
        <w:t>- RNF: Requisito Non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bookmarkStart w:id="7" w:name="_GoBack"/>
      <w:bookmarkEnd w:id="7"/>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8" w:name="_Toc29645166"/>
      <w:r w:rsidRPr="009D3FEB">
        <w:rPr>
          <w:color w:val="auto"/>
        </w:rPr>
        <w:t xml:space="preserve">1.5 </w:t>
      </w:r>
      <w:proofErr w:type="spellStart"/>
      <w:r w:rsidR="004A29E6" w:rsidRPr="009D3FEB">
        <w:rPr>
          <w:color w:val="auto"/>
        </w:rPr>
        <w:t>Riferimenti</w:t>
      </w:r>
      <w:bookmarkEnd w:id="8"/>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9" w:name="_Toc29645167"/>
      <w:r w:rsidRPr="009D3FEB">
        <w:rPr>
          <w:color w:val="auto"/>
          <w:lang w:val="it-IT"/>
        </w:rPr>
        <w:t xml:space="preserve">1.6 </w:t>
      </w:r>
      <w:r w:rsidR="00A73D31">
        <w:rPr>
          <w:color w:val="auto"/>
          <w:lang w:val="it-IT"/>
        </w:rPr>
        <w:t>Organizzazione del Documento</w:t>
      </w:r>
      <w:bookmarkEnd w:id="9"/>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5561AD04" w:rsidR="00AB69D9" w:rsidRPr="009D3FEB" w:rsidRDefault="00EB6FC6"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Pr>
          <w:rFonts w:ascii="Garamond" w:hAnsi="Garamond" w:cs="Garamond"/>
          <w:color w:val="auto"/>
          <w:sz w:val="24"/>
          <w:szCs w:val="24"/>
          <w:lang w:val="it-IT"/>
        </w:rPr>
        <w:t>R</w:t>
      </w:r>
      <w:r w:rsidR="00AB69D9" w:rsidRPr="009D3FEB">
        <w:rPr>
          <w:rFonts w:ascii="Garamond" w:hAnsi="Garamond" w:cs="Garamond"/>
          <w:color w:val="auto"/>
          <w:sz w:val="24"/>
          <w:szCs w:val="24"/>
          <w:lang w:val="it-IT"/>
        </w:rPr>
        <w:t>NF[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54148AB7" w14:textId="755D7842" w:rsidR="00EB6ED6" w:rsidRDefault="00EB6ED6" w:rsidP="006A44FB">
      <w:pPr>
        <w:autoSpaceDE w:val="0"/>
        <w:autoSpaceDN w:val="0"/>
        <w:adjustRightInd w:val="0"/>
        <w:spacing w:after="61" w:line="240" w:lineRule="auto"/>
        <w:jc w:val="both"/>
        <w:rPr>
          <w:rFonts w:ascii="Garamond" w:hAnsi="Garamond" w:cs="Garamond"/>
          <w:color w:val="auto"/>
          <w:sz w:val="24"/>
          <w:szCs w:val="24"/>
          <w:lang w:val="it-IT"/>
        </w:rPr>
      </w:pP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10" w:name="_Toc29645168"/>
      <w:r w:rsidRPr="000745A4">
        <w:rPr>
          <w:color w:val="1F4E79"/>
          <w:u w:val="single"/>
          <w:lang w:val="it-IT"/>
        </w:rPr>
        <w:t xml:space="preserve">2. </w:t>
      </w:r>
      <w:r w:rsidR="004A29E6" w:rsidRPr="000745A4">
        <w:rPr>
          <w:color w:val="1F4E79"/>
          <w:u w:val="single"/>
          <w:lang w:val="it-IT"/>
        </w:rPr>
        <w:t>Sistema corrente</w:t>
      </w:r>
      <w:bookmarkEnd w:id="10"/>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lastRenderedPageBreak/>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1" w:name="_Toc29645169"/>
      <w:r w:rsidRPr="000745A4">
        <w:rPr>
          <w:color w:val="1F4E79"/>
          <w:u w:val="single"/>
          <w:lang w:val="it-IT"/>
        </w:rPr>
        <w:t xml:space="preserve">3. </w:t>
      </w:r>
      <w:r w:rsidR="004A29E6" w:rsidRPr="000745A4">
        <w:rPr>
          <w:color w:val="1F4E79"/>
          <w:u w:val="single"/>
          <w:lang w:val="it-IT"/>
        </w:rPr>
        <w:t>Sistema proposto</w:t>
      </w:r>
      <w:bookmarkEnd w:id="11"/>
    </w:p>
    <w:p w14:paraId="13C6DBFE" w14:textId="173A70F4" w:rsidR="006B4A8D" w:rsidRPr="009D3FEB" w:rsidRDefault="0026167D" w:rsidP="006A44FB">
      <w:pPr>
        <w:pStyle w:val="Titolo2"/>
        <w:spacing w:before="0" w:after="61"/>
        <w:jc w:val="both"/>
        <w:rPr>
          <w:color w:val="auto"/>
          <w:lang w:val="it-IT"/>
        </w:rPr>
      </w:pPr>
      <w:bookmarkStart w:id="12" w:name="_Toc29645170"/>
      <w:r w:rsidRPr="009D3FEB">
        <w:rPr>
          <w:color w:val="auto"/>
          <w:lang w:val="it-IT"/>
        </w:rPr>
        <w:t xml:space="preserve">3.1 </w:t>
      </w:r>
      <w:r w:rsidR="00D17A9A">
        <w:rPr>
          <w:color w:val="auto"/>
          <w:lang w:val="it-IT"/>
        </w:rPr>
        <w:t>Sintesi della sezione</w:t>
      </w:r>
      <w:bookmarkEnd w:id="12"/>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3" w:name="_Toc29645171"/>
      <w:r w:rsidRPr="009D3FEB">
        <w:rPr>
          <w:color w:val="auto"/>
          <w:lang w:val="it-IT"/>
        </w:rPr>
        <w:t xml:space="preserve">3.2 </w:t>
      </w:r>
      <w:r w:rsidR="004A29E6" w:rsidRPr="009D3FEB">
        <w:rPr>
          <w:color w:val="auto"/>
          <w:lang w:val="it-IT"/>
        </w:rPr>
        <w:t>Requisiti funzionali</w:t>
      </w:r>
      <w:bookmarkEnd w:id="13"/>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lastRenderedPageBreak/>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lastRenderedPageBreak/>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4"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4"/>
    </w:p>
    <w:p w14:paraId="4D145609" w14:textId="4C5E290E" w:rsidR="0026167D" w:rsidRPr="00335DC3" w:rsidRDefault="0026167D" w:rsidP="006A44FB">
      <w:pPr>
        <w:pStyle w:val="Titolo3"/>
        <w:spacing w:before="0" w:after="61" w:line="240" w:lineRule="auto"/>
        <w:jc w:val="both"/>
        <w:rPr>
          <w:color w:val="auto"/>
          <w:lang w:val="it-IT"/>
        </w:rPr>
      </w:pPr>
      <w:bookmarkStart w:id="15" w:name="_Toc29645173"/>
      <w:r w:rsidRPr="00335DC3">
        <w:rPr>
          <w:color w:val="auto"/>
          <w:lang w:val="it-IT"/>
        </w:rPr>
        <w:t xml:space="preserve">3.3.1 </w:t>
      </w:r>
      <w:r w:rsidR="004A29E6" w:rsidRPr="00335DC3">
        <w:rPr>
          <w:color w:val="auto"/>
          <w:lang w:val="it-IT"/>
        </w:rPr>
        <w:t>Usabilità</w:t>
      </w:r>
      <w:bookmarkEnd w:id="15"/>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56CBCA15" w:rsidR="00FD313E" w:rsidRDefault="00FD313E" w:rsidP="006A44FB">
      <w:pPr>
        <w:spacing w:after="61" w:line="240" w:lineRule="auto"/>
        <w:jc w:val="both"/>
        <w:rPr>
          <w:color w:val="auto"/>
          <w:lang w:val="it-IT"/>
        </w:rPr>
      </w:pPr>
    </w:p>
    <w:p w14:paraId="63147014" w14:textId="221C910D" w:rsidR="00EB6ED6" w:rsidRDefault="00EB6ED6" w:rsidP="006A44FB">
      <w:pPr>
        <w:spacing w:after="61" w:line="240" w:lineRule="auto"/>
        <w:jc w:val="both"/>
        <w:rPr>
          <w:color w:val="auto"/>
          <w:lang w:val="it-IT"/>
        </w:rPr>
      </w:pPr>
    </w:p>
    <w:p w14:paraId="3CF554C6" w14:textId="6C4347DA" w:rsidR="00EB6ED6" w:rsidRDefault="00EB6ED6" w:rsidP="006A44FB">
      <w:pPr>
        <w:spacing w:after="61" w:line="240" w:lineRule="auto"/>
        <w:jc w:val="both"/>
        <w:rPr>
          <w:color w:val="auto"/>
          <w:lang w:val="it-IT"/>
        </w:rPr>
      </w:pPr>
    </w:p>
    <w:p w14:paraId="6C286B28" w14:textId="77777777" w:rsidR="00EB6ED6" w:rsidRPr="00FD313E" w:rsidRDefault="00EB6ED6"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6"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6"/>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7" w:name="_Toc29645175"/>
      <w:r w:rsidRPr="00335DC3">
        <w:rPr>
          <w:color w:val="auto"/>
          <w:lang w:val="it-IT"/>
        </w:rPr>
        <w:t xml:space="preserve">3.3.3 </w:t>
      </w:r>
      <w:r w:rsidR="004A29E6" w:rsidRPr="00335DC3">
        <w:rPr>
          <w:color w:val="auto"/>
          <w:lang w:val="it-IT"/>
        </w:rPr>
        <w:t>Prestazioni</w:t>
      </w:r>
      <w:bookmarkEnd w:id="17"/>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8"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8"/>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9" w:name="_Toc29645177"/>
      <w:r w:rsidRPr="00335DC3">
        <w:rPr>
          <w:color w:val="auto"/>
          <w:lang w:val="it-IT"/>
        </w:rPr>
        <w:t xml:space="preserve">3.3.5 </w:t>
      </w:r>
      <w:r w:rsidR="004A29E6" w:rsidRPr="00335DC3">
        <w:rPr>
          <w:color w:val="auto"/>
          <w:lang w:val="it-IT"/>
        </w:rPr>
        <w:t>Implementazione</w:t>
      </w:r>
      <w:bookmarkEnd w:id="19"/>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20"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20"/>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1" w:name="_Toc29645179"/>
      <w:r w:rsidRPr="00335DC3">
        <w:rPr>
          <w:color w:val="auto"/>
          <w:lang w:val="it-IT"/>
        </w:rPr>
        <w:t>3.3.7 Packaging</w:t>
      </w:r>
      <w:bookmarkEnd w:id="21"/>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2" w:name="_Toc29645180"/>
      <w:r w:rsidRPr="00335DC3">
        <w:rPr>
          <w:color w:val="auto"/>
          <w:lang w:val="it-IT"/>
        </w:rPr>
        <w:t xml:space="preserve">3.3.8 </w:t>
      </w:r>
      <w:r w:rsidR="004A29E6" w:rsidRPr="00335DC3">
        <w:rPr>
          <w:color w:val="auto"/>
          <w:lang w:val="it-IT"/>
        </w:rPr>
        <w:t>Legali</w:t>
      </w:r>
      <w:bookmarkEnd w:id="22"/>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23C631B4" w:rsidR="00903B79" w:rsidRDefault="00903B79" w:rsidP="006A44FB">
      <w:pPr>
        <w:spacing w:after="61" w:line="240" w:lineRule="auto"/>
        <w:rPr>
          <w:color w:val="auto"/>
          <w:lang w:val="it-IT"/>
        </w:rPr>
      </w:pP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3" w:name="_Toc29645181"/>
      <w:r w:rsidRPr="00335DC3">
        <w:rPr>
          <w:color w:val="auto"/>
          <w:lang w:val="it-IT"/>
        </w:rPr>
        <w:t xml:space="preserve">3.4 </w:t>
      </w:r>
      <w:r w:rsidR="004A29E6" w:rsidRPr="00335DC3">
        <w:rPr>
          <w:color w:val="auto"/>
          <w:lang w:val="it-IT"/>
        </w:rPr>
        <w:t>Modello di sistema</w:t>
      </w:r>
      <w:bookmarkEnd w:id="23"/>
    </w:p>
    <w:p w14:paraId="4B6F2C5D" w14:textId="45766FB4" w:rsidR="00315EB1" w:rsidRPr="00903B79" w:rsidRDefault="0026167D" w:rsidP="006A44FB">
      <w:pPr>
        <w:pStyle w:val="Titolo3"/>
        <w:spacing w:before="0" w:after="61" w:line="240" w:lineRule="auto"/>
        <w:rPr>
          <w:color w:val="auto"/>
          <w:lang w:val="it-IT"/>
        </w:rPr>
      </w:pPr>
      <w:bookmarkStart w:id="24" w:name="_Toc29645182"/>
      <w:r w:rsidRPr="00335DC3">
        <w:rPr>
          <w:color w:val="auto"/>
          <w:lang w:val="it-IT"/>
        </w:rPr>
        <w:t xml:space="preserve">3.4.1 </w:t>
      </w:r>
      <w:r w:rsidR="004A29E6" w:rsidRPr="00335DC3">
        <w:rPr>
          <w:color w:val="auto"/>
          <w:lang w:val="it-IT"/>
        </w:rPr>
        <w:t>Scenari</w:t>
      </w:r>
      <w:bookmarkEnd w:id="24"/>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440DE7"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440DE7"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440DE7"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440DE7"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440DE7"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440DE7"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440DE7"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0535F8A" w:rsidR="00342133" w:rsidRDefault="00342133" w:rsidP="006A44FB">
      <w:pPr>
        <w:spacing w:after="61" w:line="240" w:lineRule="auto"/>
        <w:rPr>
          <w:lang w:val="it-IT"/>
        </w:rPr>
      </w:pPr>
    </w:p>
    <w:p w14:paraId="498527E5" w14:textId="77777777" w:rsidR="004A254B" w:rsidRDefault="004A254B"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440DE7"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440DE7"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440DE7"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440DE7"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440DE7"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440DE7"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440DE7"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440DE7"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440DE7"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440DE7"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440DE7"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440DE7"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440DE7"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440DE7"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440DE7"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440DE7"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440DE7"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440DE7"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440DE7"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440DE7"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440DE7"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1E808467" w14:textId="77777777" w:rsidR="00AF1FBD" w:rsidRDefault="00AF1FBD"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440DE7"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440DE7"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440DE7"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440DE7"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440DE7"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440DE7"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440DE7"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440DE7"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440DE7"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440DE7"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440DE7"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440DE7"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440DE7"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440DE7"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440DE7"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440DE7"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440DE7"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440DE7"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440DE7"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440DE7"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440DE7"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440DE7"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440DE7"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440DE7"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440DE7"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440DE7"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440DE7"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440DE7"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440DE7"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440DE7"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440DE7"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440DE7"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440DE7"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440DE7"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440DE7"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440DE7"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440DE7"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440DE7"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440DE7"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440DE7"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440DE7"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440DE7"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440DE7"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440DE7"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440DE7"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440DE7"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440DE7"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440DE7"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440DE7"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440DE7"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440DE7"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440DE7"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440DE7"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440DE7"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440DE7"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440DE7"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440DE7"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440DE7"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440DE7"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440DE7"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440DE7"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440DE7"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440DE7"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440DE7"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440DE7"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440DE7"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440DE7"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440DE7"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440DE7"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440DE7"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440DE7"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440DE7"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440DE7"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440DE7"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440DE7"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440DE7"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440DE7"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440DE7"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440DE7"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440DE7"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440DE7"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440DE7"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440DE7"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440DE7"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440DE7"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440DE7"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440DE7"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440DE7"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440DE7"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440DE7"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440DE7"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440DE7"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440DE7"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440DE7"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440DE7"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440DE7"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440DE7"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440DE7"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5" w:name="_Toc29645183"/>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440DE7"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440DE7"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440DE7"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440DE7"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440DE7"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lastRenderedPageBreak/>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440DE7"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440DE7"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6"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440DE7"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440DE7"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440DE7"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440DE7"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6"/>
      <w:tr w:rsidR="00AC349C" w:rsidRPr="00440DE7"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440DE7"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440DE7"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440DE7"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440DE7"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440DE7"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440DE7"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440DE7"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440DE7"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440DE7"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440DE7"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440DE7"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440DE7"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440DE7"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7"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440DE7"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440DE7"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440DE7"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7"/>
      <w:tr w:rsidR="00556953" w:rsidRPr="00440DE7"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440DE7"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440DE7"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440DE7"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440DE7"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440DE7"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440DE7"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440DE7"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440DE7"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440DE7"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8"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440DE7"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440DE7"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8"/>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440DE7"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440DE7"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440DE7"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440DE7"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440DE7"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440DE7"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9" w:name="_Hlk26436937"/>
            <w:bookmarkStart w:id="30"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440DE7"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440DE7"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440DE7"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440DE7"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440DE7"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440DE7"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1"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9"/>
      <w:bookmarkEnd w:id="30"/>
      <w:bookmarkEnd w:id="31"/>
      <w:tr w:rsidR="00C14C68" w:rsidRPr="00440DE7"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440DE7"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440DE7"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440DE7"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440DE7"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440DE7"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440DE7"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440DE7"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440DE7"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440DE7"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440DE7"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2"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440DE7"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440DE7"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2"/>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3"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3"/>
      <w:tr w:rsidR="0012345D" w:rsidRPr="00440DE7"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440DE7"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440DE7"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440DE7"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440DE7"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lastRenderedPageBreak/>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440DE7"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440DE7"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440DE7"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440DE7"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440DE7"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440DE7"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440DE7"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4"/>
      <w:bookmarkEnd w:id="35"/>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440DE7"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440DE7"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440DE7"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440DE7"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440DE7"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440DE7"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440DE7"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6"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440DE7"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7"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440DE7"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440DE7"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440DE7"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440DE7"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440DE7"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6"/>
      <w:tr w:rsidR="00D91370" w:rsidRPr="00440DE7"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7"/>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440DE7"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440DE7"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440DE7"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440DE7"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440DE7"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440DE7"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440DE7"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8"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440DE7"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440DE7"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8"/>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14296EB5" w14:textId="1488E1C6" w:rsidR="004A254B" w:rsidRDefault="004A254B"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440DE7"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440DE7"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440DE7"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440DE7"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440DE7"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440DE7"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9"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440DE7"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440DE7"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440DE7"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440DE7"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440DE7"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9"/>
      <w:tr w:rsidR="00F31C03" w:rsidRPr="00440DE7"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440DE7"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440DE7"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440DE7"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440DE7"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440DE7"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440DE7"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440DE7"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440DE7"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440DE7"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0"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440DE7"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1"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440DE7"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440DE7"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440DE7"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440DE7"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440DE7"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440DE7"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0"/>
      <w:bookmarkEnd w:id="41"/>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440DE7"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440DE7"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440DE7"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440DE7"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440DE7"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440DE7"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440DE7"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2"/>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170799B2" w:rsidR="00BF2550" w:rsidRDefault="00BF2550" w:rsidP="006A44FB">
      <w:pPr>
        <w:spacing w:after="61" w:line="240" w:lineRule="auto"/>
        <w:rPr>
          <w:lang w:val="it-IT"/>
        </w:rPr>
      </w:pPr>
    </w:p>
    <w:p w14:paraId="19A00853" w14:textId="2B6C16A5" w:rsidR="004A254B" w:rsidRDefault="004A254B" w:rsidP="006A44FB">
      <w:pPr>
        <w:spacing w:after="61" w:line="240" w:lineRule="auto"/>
        <w:rPr>
          <w:lang w:val="it-IT"/>
        </w:rPr>
      </w:pPr>
    </w:p>
    <w:p w14:paraId="6CAD7E26" w14:textId="56CD5936" w:rsidR="004A254B" w:rsidRDefault="004A254B" w:rsidP="006A44FB">
      <w:pPr>
        <w:spacing w:after="61" w:line="240" w:lineRule="auto"/>
        <w:rPr>
          <w:lang w:val="it-IT"/>
        </w:rPr>
      </w:pPr>
    </w:p>
    <w:p w14:paraId="1EE44B8E" w14:textId="37333F62" w:rsidR="004A254B" w:rsidRDefault="004A254B"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440DE7"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440DE7"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440DE7"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440DE7"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440DE7"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440DE7"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440DE7"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440DE7"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440DE7"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440DE7"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3"/>
      <w:tr w:rsidR="000816BC" w:rsidRPr="00440DE7"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440DE7"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440DE7"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440DE7"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440DE7"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440DE7"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440DE7"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440DE7"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440DE7"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440DE7"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440DE7"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4"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440DE7"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440DE7"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4"/>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440DE7"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440DE7"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440DE7"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440DE7"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440DE7"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440DE7"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440DE7"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440DE7"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440DE7"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5"/>
      <w:bookmarkEnd w:id="46"/>
      <w:tr w:rsidR="00FA1EB4" w:rsidRPr="00440DE7"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440DE7"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440DE7"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440DE7"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440DE7"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440DE7"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440DE7"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440DE7"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440DE7"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440DE7"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7"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440DE7"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440DE7"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7"/>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66251AD" w:rsidR="00C17774" w:rsidRDefault="00C17774" w:rsidP="006A44FB">
      <w:pPr>
        <w:spacing w:after="61" w:line="240" w:lineRule="auto"/>
        <w:rPr>
          <w:lang w:val="it-IT"/>
        </w:rPr>
      </w:pPr>
    </w:p>
    <w:p w14:paraId="74E41C4E" w14:textId="6E1EE0F5" w:rsidR="004A254B" w:rsidRDefault="004A254B" w:rsidP="006A44FB">
      <w:pPr>
        <w:spacing w:after="61" w:line="240" w:lineRule="auto"/>
        <w:rPr>
          <w:lang w:val="it-IT"/>
        </w:rPr>
      </w:pPr>
    </w:p>
    <w:p w14:paraId="31A90453" w14:textId="3C17BE97" w:rsidR="004A254B" w:rsidRDefault="004A254B" w:rsidP="006A44FB">
      <w:pPr>
        <w:spacing w:after="61" w:line="240" w:lineRule="auto"/>
        <w:rPr>
          <w:lang w:val="it-IT"/>
        </w:rPr>
      </w:pPr>
    </w:p>
    <w:p w14:paraId="75F789E8" w14:textId="34728E6E" w:rsidR="004A254B" w:rsidRDefault="004A254B" w:rsidP="006A44FB">
      <w:pPr>
        <w:spacing w:after="61" w:line="240" w:lineRule="auto"/>
        <w:rPr>
          <w:lang w:val="it-IT"/>
        </w:rPr>
      </w:pPr>
    </w:p>
    <w:p w14:paraId="29CEE343" w14:textId="00F137E4" w:rsidR="004A254B" w:rsidRDefault="004A254B" w:rsidP="006A44FB">
      <w:pPr>
        <w:spacing w:after="61" w:line="240" w:lineRule="auto"/>
        <w:rPr>
          <w:lang w:val="it-IT"/>
        </w:rPr>
      </w:pPr>
    </w:p>
    <w:p w14:paraId="40F9E24C" w14:textId="4D6B477D" w:rsidR="004A254B" w:rsidRDefault="004A254B" w:rsidP="006A44FB">
      <w:pPr>
        <w:spacing w:after="61" w:line="240" w:lineRule="auto"/>
        <w:rPr>
          <w:lang w:val="it-IT"/>
        </w:rPr>
      </w:pPr>
    </w:p>
    <w:p w14:paraId="27A26F76" w14:textId="1D9ACEAC" w:rsidR="004A254B" w:rsidRDefault="004A254B" w:rsidP="006A44FB">
      <w:pPr>
        <w:spacing w:after="61" w:line="240" w:lineRule="auto"/>
        <w:rPr>
          <w:lang w:val="it-IT"/>
        </w:rPr>
      </w:pPr>
    </w:p>
    <w:p w14:paraId="56F756ED" w14:textId="69CEB602" w:rsidR="004A254B" w:rsidRDefault="004A254B" w:rsidP="006A44FB">
      <w:pPr>
        <w:spacing w:after="61" w:line="240" w:lineRule="auto"/>
        <w:rPr>
          <w:lang w:val="it-IT"/>
        </w:rPr>
      </w:pPr>
    </w:p>
    <w:p w14:paraId="3A296ADB" w14:textId="77777777" w:rsidR="004A254B" w:rsidRDefault="004A254B" w:rsidP="006A44FB">
      <w:pPr>
        <w:spacing w:after="61" w:line="240" w:lineRule="auto"/>
        <w:rPr>
          <w:lang w:val="it-IT"/>
        </w:rPr>
      </w:pPr>
    </w:p>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440DE7"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440DE7"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440DE7"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440DE7"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440DE7"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440DE7"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8"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440DE7"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440DE7"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440DE7"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8"/>
      <w:tr w:rsidR="00B27701" w:rsidRPr="00440DE7"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440DE7"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440DE7"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440DE7"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440DE7"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440DE7"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440DE7"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49"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440DE7"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440DE7"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440DE7"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49"/>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4BF4A494" w:rsidR="00B27701" w:rsidRDefault="00B27701" w:rsidP="006A44FB">
      <w:pPr>
        <w:spacing w:after="61" w:line="240" w:lineRule="auto"/>
        <w:rPr>
          <w:lang w:val="it-IT"/>
        </w:rPr>
      </w:pPr>
    </w:p>
    <w:p w14:paraId="035AAC65" w14:textId="48943E03" w:rsidR="00F447D6" w:rsidRDefault="00F447D6" w:rsidP="006A44FB">
      <w:pPr>
        <w:spacing w:after="61" w:line="240" w:lineRule="auto"/>
        <w:rPr>
          <w:lang w:val="it-IT"/>
        </w:rPr>
      </w:pPr>
    </w:p>
    <w:p w14:paraId="7A1BD014" w14:textId="180A8B0D" w:rsidR="00F447D6" w:rsidRDefault="00F447D6" w:rsidP="006A44FB">
      <w:pPr>
        <w:spacing w:after="61" w:line="240" w:lineRule="auto"/>
        <w:rPr>
          <w:lang w:val="it-IT"/>
        </w:rPr>
      </w:pPr>
    </w:p>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440DE7"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440DE7"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440DE7"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440DE7"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440DE7"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440DE7"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440DE7"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440DE7"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440DE7"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440DE7"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440DE7"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440DE7"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440DE7"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440DE7"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0" w:name="_Hlk26523916"/>
            <w:bookmarkStart w:id="51"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440DE7"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2"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440DE7"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0"/>
      <w:bookmarkEnd w:id="52"/>
      <w:tr w:rsidR="008A4164" w:rsidRPr="00440DE7"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440DE7"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1"/>
      <w:tr w:rsidR="008A4164" w:rsidRPr="00440DE7"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440DE7"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440DE7"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440DE7"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440DE7"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440DE7"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440DE7"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440DE7"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440DE7"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440DE7"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440DE7"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440DE7"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440DE7"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3"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440DE7"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440DE7"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440DE7"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440DE7"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3"/>
      <w:tr w:rsidR="009D29B8" w:rsidRPr="00440DE7"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440DE7"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440DE7"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440DE7"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440DE7"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440DE7"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440DE7"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440DE7"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440DE7"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440DE7"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4"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440DE7"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440DE7"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440DE7"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4"/>
      <w:tr w:rsidR="00AF0EE6" w:rsidRPr="00440DE7"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440DE7"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440DE7"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440DE7"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440DE7"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440DE7"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440DE7"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440DE7"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440DE7"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440DE7"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5"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5"/>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lastRenderedPageBreak/>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5DC6C432" w14:textId="056E6C0B"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7D7F7D3D" w14:textId="1EF4844C" w:rsidR="00F437FD" w:rsidRDefault="00F437FD" w:rsidP="00F437FD">
      <w:pPr>
        <w:spacing w:after="61" w:line="240" w:lineRule="auto"/>
        <w:jc w:val="center"/>
        <w:rPr>
          <w:noProof/>
        </w:rPr>
      </w:pPr>
    </w:p>
    <w:p w14:paraId="25842A42" w14:textId="77777777" w:rsidR="00F437FD" w:rsidRPr="00F437FD" w:rsidRDefault="00F437FD" w:rsidP="00F437FD">
      <w:pPr>
        <w:spacing w:after="61" w:line="240" w:lineRule="auto"/>
        <w:jc w:val="center"/>
        <w:rPr>
          <w:noProof/>
        </w:rPr>
      </w:pPr>
    </w:p>
    <w:p w14:paraId="11B56F45" w14:textId="2C8691AA" w:rsidR="00000F15" w:rsidRPr="00F437FD" w:rsidRDefault="005A5EE6" w:rsidP="00F437FD">
      <w:pPr>
        <w:pStyle w:val="Titolo4"/>
        <w:spacing w:before="0" w:after="61" w:line="240" w:lineRule="auto"/>
        <w:rPr>
          <w:lang w:val="it-IT"/>
        </w:rPr>
      </w:pPr>
      <w:r w:rsidRPr="00A30834">
        <w:rPr>
          <w:rFonts w:asciiTheme="minorHAnsi" w:hAnsiTheme="minorHAnsi"/>
          <w:b/>
          <w:bCs/>
          <w:color w:val="auto"/>
          <w:sz w:val="22"/>
          <w:szCs w:val="22"/>
          <w:lang w:val="it-IT"/>
        </w:rPr>
        <w:lastRenderedPageBreak/>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468E5E74" w14:textId="3A621303"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lastRenderedPageBreak/>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lastRenderedPageBreak/>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6" w:name="_Toc29645185"/>
      <w:r w:rsidRPr="0007057E">
        <w:rPr>
          <w:color w:val="auto"/>
          <w:lang w:val="it-IT"/>
        </w:rPr>
        <w:lastRenderedPageBreak/>
        <w:t xml:space="preserve">3.4.3 </w:t>
      </w:r>
      <w:r w:rsidR="004A29E6" w:rsidRPr="0007057E">
        <w:rPr>
          <w:color w:val="auto"/>
          <w:lang w:val="it-IT"/>
        </w:rPr>
        <w:t>Modello ad oggetti</w:t>
      </w:r>
      <w:bookmarkEnd w:id="56"/>
    </w:p>
    <w:p w14:paraId="6C58189A" w14:textId="39B47652" w:rsidR="000A0BE4" w:rsidRPr="0007057E" w:rsidRDefault="000A0BE4" w:rsidP="00140753">
      <w:pPr>
        <w:pStyle w:val="Titolo3"/>
        <w:rPr>
          <w:color w:val="auto"/>
          <w:lang w:val="it-IT"/>
        </w:rPr>
      </w:pPr>
      <w:bookmarkStart w:id="57" w:name="_Toc29645186"/>
      <w:r w:rsidRPr="0007057E">
        <w:rPr>
          <w:color w:val="auto"/>
          <w:lang w:val="it-IT"/>
        </w:rPr>
        <w:t>3.4.3.1 Tabella riassuntiva di tutti gli oggetti</w:t>
      </w:r>
      <w:bookmarkEnd w:id="57"/>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440DE7"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440DE7"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440DE7"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440DE7"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440DE7"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440DE7"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440DE7"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440DE7"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440DE7"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440DE7"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440DE7"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440DE7"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440DE7"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440DE7"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440DE7"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440DE7"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440DE7"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440DE7"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440DE7"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440DE7"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440DE7"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440DE7"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440DE7"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440DE7"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440DE7"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440DE7"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440DE7"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440DE7"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440DE7"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440DE7"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440DE7"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440DE7"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440DE7"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440DE7"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440DE7"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440DE7"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440DE7"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8" w:name="_Toc29645187"/>
      <w:r w:rsidRPr="0007057E">
        <w:rPr>
          <w:color w:val="auto"/>
          <w:lang w:val="it-IT"/>
        </w:rPr>
        <w:t xml:space="preserve">3.4.3.2 Class </w:t>
      </w:r>
      <w:proofErr w:type="spellStart"/>
      <w:r w:rsidRPr="0007057E">
        <w:rPr>
          <w:color w:val="auto"/>
          <w:lang w:val="it-IT"/>
        </w:rPr>
        <w:t>Diagram</w:t>
      </w:r>
      <w:bookmarkEnd w:id="58"/>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59" w:name="_Toc29645188"/>
      <w:r w:rsidRPr="0007057E">
        <w:rPr>
          <w:color w:val="auto"/>
          <w:lang w:val="it-IT"/>
        </w:rPr>
        <w:t xml:space="preserve">3.4.3.3 Object </w:t>
      </w:r>
      <w:proofErr w:type="spellStart"/>
      <w:r w:rsidRPr="0007057E">
        <w:rPr>
          <w:color w:val="auto"/>
          <w:lang w:val="it-IT"/>
        </w:rPr>
        <w:t>Diagram</w:t>
      </w:r>
      <w:bookmarkEnd w:id="59"/>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136B988D" w14:textId="2D2C85C3" w:rsidR="006A44FB" w:rsidRDefault="006A44FB" w:rsidP="00916954">
      <w:pPr>
        <w:spacing w:after="61" w:line="240" w:lineRule="auto"/>
        <w:jc w:val="center"/>
        <w:rPr>
          <w:b/>
          <w:bCs/>
          <w:color w:val="auto"/>
          <w:lang w:val="it-IT"/>
        </w:rPr>
      </w:pP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7EC495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60"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60"/>
    </w:p>
    <w:p w14:paraId="509DD0F1" w14:textId="516583A5" w:rsidR="00A079E1" w:rsidRPr="00B0355B" w:rsidRDefault="00CC3F5D" w:rsidP="00140753">
      <w:pPr>
        <w:pStyle w:val="Titolo3"/>
        <w:rPr>
          <w:color w:val="auto"/>
          <w:lang w:val="it-IT"/>
        </w:rPr>
      </w:pPr>
      <w:bookmarkStart w:id="61" w:name="_Toc29645190"/>
      <w:r w:rsidRPr="00B0355B">
        <w:rPr>
          <w:color w:val="auto"/>
          <w:lang w:val="it-IT"/>
        </w:rPr>
        <w:t xml:space="preserve">3.4.4.1 </w:t>
      </w:r>
      <w:proofErr w:type="spellStart"/>
      <w:r w:rsidRPr="00B0355B">
        <w:rPr>
          <w:color w:val="auto"/>
          <w:lang w:val="it-IT"/>
        </w:rPr>
        <w:t>Statechart</w:t>
      </w:r>
      <w:bookmarkEnd w:id="61"/>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44A7F0D1" w:rsidR="00C30F9C"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69B45B5E" w14:textId="47222653" w:rsidR="00B0355B" w:rsidRDefault="00B0355B" w:rsidP="006A44FB">
      <w:pPr>
        <w:spacing w:after="61" w:line="240" w:lineRule="auto"/>
        <w:rPr>
          <w:b/>
          <w:bCs/>
          <w:color w:val="auto"/>
          <w:lang w:val="it-IT"/>
        </w:rPr>
      </w:pPr>
    </w:p>
    <w:p w14:paraId="04251DB1" w14:textId="0EA6F2FA" w:rsidR="00B0355B" w:rsidRDefault="00B0355B" w:rsidP="006A44FB">
      <w:pPr>
        <w:spacing w:after="61" w:line="240" w:lineRule="auto"/>
        <w:rPr>
          <w:b/>
          <w:bCs/>
          <w:color w:val="auto"/>
          <w:lang w:val="it-IT"/>
        </w:rPr>
      </w:pPr>
    </w:p>
    <w:p w14:paraId="35C4071C" w14:textId="1909DD66" w:rsidR="00B0355B" w:rsidRDefault="00B0355B" w:rsidP="006A44FB">
      <w:pPr>
        <w:spacing w:after="61" w:line="240" w:lineRule="auto"/>
        <w:rPr>
          <w:b/>
          <w:bCs/>
          <w:color w:val="auto"/>
          <w:lang w:val="it-IT"/>
        </w:rPr>
      </w:pPr>
    </w:p>
    <w:p w14:paraId="2A7F63CE" w14:textId="7C82693F" w:rsidR="00B0355B" w:rsidRDefault="00B0355B" w:rsidP="006A44FB">
      <w:pPr>
        <w:spacing w:after="61" w:line="240" w:lineRule="auto"/>
        <w:rPr>
          <w:b/>
          <w:bCs/>
          <w:color w:val="auto"/>
          <w:lang w:val="it-IT"/>
        </w:rPr>
      </w:pPr>
    </w:p>
    <w:p w14:paraId="320C8BAD" w14:textId="243395DE" w:rsidR="00B0355B" w:rsidRDefault="00B0355B" w:rsidP="006A44FB">
      <w:pPr>
        <w:spacing w:after="61" w:line="240" w:lineRule="auto"/>
        <w:rPr>
          <w:b/>
          <w:bCs/>
          <w:color w:val="auto"/>
          <w:lang w:val="it-IT"/>
        </w:rPr>
      </w:pPr>
    </w:p>
    <w:p w14:paraId="6A092842" w14:textId="53930242" w:rsidR="00B0355B" w:rsidRDefault="00B0355B" w:rsidP="006A44FB">
      <w:pPr>
        <w:spacing w:after="61" w:line="240" w:lineRule="auto"/>
        <w:rPr>
          <w:b/>
          <w:bCs/>
          <w:color w:val="auto"/>
          <w:lang w:val="it-IT"/>
        </w:rPr>
      </w:pPr>
    </w:p>
    <w:p w14:paraId="49CA823B" w14:textId="4C6F66DE" w:rsidR="00B0355B" w:rsidRDefault="00B0355B" w:rsidP="006A44FB">
      <w:pPr>
        <w:spacing w:after="61" w:line="240" w:lineRule="auto"/>
        <w:rPr>
          <w:b/>
          <w:bCs/>
          <w:color w:val="auto"/>
          <w:lang w:val="it-IT"/>
        </w:rPr>
      </w:pPr>
    </w:p>
    <w:p w14:paraId="68CA279D" w14:textId="058864DE" w:rsidR="00B0355B" w:rsidRDefault="00B0355B" w:rsidP="006A44FB">
      <w:pPr>
        <w:spacing w:after="61" w:line="240" w:lineRule="auto"/>
        <w:rPr>
          <w:b/>
          <w:bCs/>
          <w:color w:val="auto"/>
          <w:lang w:val="it-IT"/>
        </w:rPr>
      </w:pPr>
    </w:p>
    <w:p w14:paraId="5C923CC4" w14:textId="3B6C99FB" w:rsidR="00B0355B" w:rsidRDefault="00B0355B" w:rsidP="006A44FB">
      <w:pPr>
        <w:spacing w:after="61" w:line="240" w:lineRule="auto"/>
        <w:rPr>
          <w:b/>
          <w:bCs/>
          <w:color w:val="auto"/>
          <w:lang w:val="it-IT"/>
        </w:rPr>
      </w:pPr>
    </w:p>
    <w:p w14:paraId="505BFA90" w14:textId="01DB287A" w:rsidR="00B0355B" w:rsidRDefault="00B0355B" w:rsidP="006A44FB">
      <w:pPr>
        <w:spacing w:after="61" w:line="240" w:lineRule="auto"/>
        <w:rPr>
          <w:b/>
          <w:bCs/>
          <w:color w:val="auto"/>
          <w:lang w:val="it-IT"/>
        </w:rPr>
      </w:pPr>
    </w:p>
    <w:p w14:paraId="4FAC849F" w14:textId="0461191E" w:rsidR="00B0355B" w:rsidRDefault="00B0355B" w:rsidP="006A44FB">
      <w:pPr>
        <w:spacing w:after="61" w:line="240" w:lineRule="auto"/>
        <w:rPr>
          <w:b/>
          <w:bCs/>
          <w:color w:val="auto"/>
          <w:lang w:val="it-IT"/>
        </w:rPr>
      </w:pPr>
    </w:p>
    <w:p w14:paraId="1C0D39BD" w14:textId="3E119B92" w:rsidR="00B0355B" w:rsidRDefault="00B0355B" w:rsidP="006A44FB">
      <w:pPr>
        <w:spacing w:after="61" w:line="240" w:lineRule="auto"/>
        <w:rPr>
          <w:b/>
          <w:bCs/>
          <w:color w:val="auto"/>
          <w:lang w:val="it-IT"/>
        </w:rPr>
      </w:pPr>
    </w:p>
    <w:p w14:paraId="448A16EA" w14:textId="72E8B846" w:rsidR="00B0355B" w:rsidRDefault="00B0355B" w:rsidP="006A44FB">
      <w:pPr>
        <w:spacing w:after="61" w:line="240" w:lineRule="auto"/>
        <w:rPr>
          <w:b/>
          <w:bCs/>
          <w:color w:val="auto"/>
          <w:lang w:val="it-IT"/>
        </w:rPr>
      </w:pPr>
    </w:p>
    <w:p w14:paraId="64F2540E" w14:textId="659FB749" w:rsidR="00B0355B" w:rsidRDefault="00B0355B" w:rsidP="006A44FB">
      <w:pPr>
        <w:spacing w:after="61" w:line="240" w:lineRule="auto"/>
        <w:rPr>
          <w:b/>
          <w:bCs/>
          <w:color w:val="auto"/>
          <w:lang w:val="it-IT"/>
        </w:rPr>
      </w:pPr>
    </w:p>
    <w:p w14:paraId="3B475B9D" w14:textId="7B1E829E" w:rsidR="00B0355B" w:rsidRDefault="00B0355B" w:rsidP="006A44FB">
      <w:pPr>
        <w:spacing w:after="61" w:line="240" w:lineRule="auto"/>
        <w:rPr>
          <w:b/>
          <w:bCs/>
          <w:color w:val="auto"/>
          <w:lang w:val="it-IT"/>
        </w:rPr>
      </w:pPr>
    </w:p>
    <w:p w14:paraId="5C85CF79" w14:textId="25F29A36" w:rsidR="00B0355B" w:rsidRDefault="00B0355B" w:rsidP="006A44FB">
      <w:pPr>
        <w:spacing w:after="61" w:line="240" w:lineRule="auto"/>
        <w:rPr>
          <w:b/>
          <w:bCs/>
          <w:color w:val="auto"/>
          <w:lang w:val="it-IT"/>
        </w:rPr>
      </w:pPr>
    </w:p>
    <w:p w14:paraId="6712C4E2" w14:textId="4F0E4228" w:rsidR="00B0355B" w:rsidRDefault="00B0355B" w:rsidP="006A44FB">
      <w:pPr>
        <w:spacing w:after="61" w:line="240" w:lineRule="auto"/>
        <w:rPr>
          <w:b/>
          <w:bCs/>
          <w:color w:val="auto"/>
          <w:lang w:val="it-IT"/>
        </w:rPr>
      </w:pPr>
    </w:p>
    <w:p w14:paraId="710CD5AA" w14:textId="7938181E" w:rsidR="00B0355B" w:rsidRDefault="00B0355B" w:rsidP="006A44FB">
      <w:pPr>
        <w:spacing w:after="61" w:line="240" w:lineRule="auto"/>
        <w:rPr>
          <w:b/>
          <w:bCs/>
          <w:color w:val="auto"/>
          <w:lang w:val="it-IT"/>
        </w:rPr>
      </w:pPr>
    </w:p>
    <w:p w14:paraId="78021F45" w14:textId="61304863" w:rsidR="00B0355B" w:rsidRDefault="00B0355B" w:rsidP="006A44FB">
      <w:pPr>
        <w:spacing w:after="61" w:line="240" w:lineRule="auto"/>
        <w:rPr>
          <w:b/>
          <w:bCs/>
          <w:color w:val="auto"/>
          <w:lang w:val="it-IT"/>
        </w:rPr>
      </w:pPr>
    </w:p>
    <w:p w14:paraId="1455F3AE" w14:textId="1E21EE0E" w:rsidR="00B0355B" w:rsidRDefault="00B0355B" w:rsidP="006A44FB">
      <w:pPr>
        <w:spacing w:after="61" w:line="240" w:lineRule="auto"/>
        <w:rPr>
          <w:b/>
          <w:bCs/>
          <w:color w:val="auto"/>
          <w:lang w:val="it-IT"/>
        </w:rPr>
      </w:pPr>
    </w:p>
    <w:p w14:paraId="16B65526" w14:textId="7A5ABAC5" w:rsidR="00B0355B" w:rsidRDefault="00B0355B" w:rsidP="006A44FB">
      <w:pPr>
        <w:spacing w:after="61" w:line="240" w:lineRule="auto"/>
        <w:rPr>
          <w:b/>
          <w:bCs/>
          <w:color w:val="auto"/>
          <w:lang w:val="it-IT"/>
        </w:rPr>
      </w:pPr>
    </w:p>
    <w:p w14:paraId="05BC19A5" w14:textId="0B3E6F85" w:rsidR="00B0355B" w:rsidRDefault="00B0355B" w:rsidP="006A44FB">
      <w:pPr>
        <w:spacing w:after="61" w:line="240" w:lineRule="auto"/>
        <w:rPr>
          <w:b/>
          <w:bCs/>
          <w:color w:val="auto"/>
          <w:lang w:val="it-IT"/>
        </w:rPr>
      </w:pPr>
    </w:p>
    <w:p w14:paraId="754901C0" w14:textId="21BEAE84" w:rsidR="00B0355B" w:rsidRDefault="00B0355B" w:rsidP="006A44FB">
      <w:pPr>
        <w:spacing w:after="61" w:line="240" w:lineRule="auto"/>
        <w:rPr>
          <w:b/>
          <w:bCs/>
          <w:color w:val="auto"/>
          <w:lang w:val="it-IT"/>
        </w:rPr>
      </w:pPr>
    </w:p>
    <w:p w14:paraId="2B39CA28" w14:textId="66F505A9" w:rsidR="00B0355B" w:rsidRDefault="00B0355B" w:rsidP="006A44FB">
      <w:pPr>
        <w:spacing w:after="61" w:line="240" w:lineRule="auto"/>
        <w:rPr>
          <w:b/>
          <w:bCs/>
          <w:color w:val="auto"/>
          <w:lang w:val="it-IT"/>
        </w:rPr>
      </w:pPr>
    </w:p>
    <w:p w14:paraId="60E70B45" w14:textId="4AA1960E" w:rsidR="00B0355B" w:rsidRDefault="00B0355B" w:rsidP="006A44FB">
      <w:pPr>
        <w:spacing w:after="61" w:line="240" w:lineRule="auto"/>
        <w:rPr>
          <w:b/>
          <w:bCs/>
          <w:color w:val="auto"/>
          <w:lang w:val="it-IT"/>
        </w:rPr>
      </w:pPr>
    </w:p>
    <w:p w14:paraId="340663E3" w14:textId="53FF1506" w:rsidR="00B0355B" w:rsidRDefault="00B0355B" w:rsidP="006A44FB">
      <w:pPr>
        <w:spacing w:after="61" w:line="240" w:lineRule="auto"/>
        <w:rPr>
          <w:b/>
          <w:bCs/>
          <w:color w:val="auto"/>
          <w:lang w:val="it-IT"/>
        </w:rPr>
      </w:pPr>
    </w:p>
    <w:p w14:paraId="7BD658D9" w14:textId="08CCC278" w:rsidR="00B0355B" w:rsidRDefault="00B0355B" w:rsidP="006A44FB">
      <w:pPr>
        <w:spacing w:after="61" w:line="240" w:lineRule="auto"/>
        <w:rPr>
          <w:b/>
          <w:bCs/>
          <w:color w:val="auto"/>
          <w:lang w:val="it-IT"/>
        </w:rPr>
      </w:pPr>
    </w:p>
    <w:p w14:paraId="324D3D73" w14:textId="4CB0501B" w:rsidR="00B0355B" w:rsidRDefault="00B0355B"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2"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2"/>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3" w:name="_Toc29645192"/>
      <w:r w:rsidRPr="00B0355B">
        <w:rPr>
          <w:color w:val="auto"/>
          <w:lang w:val="it-IT"/>
        </w:rPr>
        <w:t xml:space="preserve">3.4.4.3 Activity </w:t>
      </w:r>
      <w:proofErr w:type="spellStart"/>
      <w:r w:rsidRPr="00B0355B">
        <w:rPr>
          <w:color w:val="auto"/>
          <w:lang w:val="it-IT"/>
        </w:rPr>
        <w:t>Diagram</w:t>
      </w:r>
      <w:bookmarkEnd w:id="63"/>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4"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4"/>
    </w:p>
    <w:p w14:paraId="420967CE" w14:textId="21DFC590" w:rsidR="00BF2F91" w:rsidRPr="00B0355B" w:rsidRDefault="00BF2F91" w:rsidP="00140753">
      <w:pPr>
        <w:pStyle w:val="Titolo3"/>
        <w:rPr>
          <w:color w:val="auto"/>
          <w:lang w:val="it-IT"/>
        </w:rPr>
      </w:pPr>
      <w:bookmarkStart w:id="65" w:name="_Toc29645194"/>
      <w:r w:rsidRPr="00B0355B">
        <w:rPr>
          <w:color w:val="auto"/>
          <w:lang w:val="it-IT"/>
        </w:rPr>
        <w:t xml:space="preserve">3.4.5.1 </w:t>
      </w:r>
      <w:proofErr w:type="spellStart"/>
      <w:r w:rsidRPr="00B0355B">
        <w:rPr>
          <w:color w:val="auto"/>
          <w:lang w:val="it-IT"/>
        </w:rPr>
        <w:t>Mock-ups</w:t>
      </w:r>
      <w:bookmarkEnd w:id="65"/>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5FB6253C" w:rsidR="00B85576" w:rsidRPr="00B85576" w:rsidRDefault="00523387" w:rsidP="00B0355B">
      <w:pPr>
        <w:ind w:firstLine="720"/>
        <w:jc w:val="center"/>
        <w:rPr>
          <w:lang w:val="it-IT"/>
        </w:rPr>
      </w:pPr>
      <w:r>
        <w:rPr>
          <w:noProof/>
        </w:rPr>
        <w:drawing>
          <wp:inline distT="0" distB="0" distL="0" distR="0" wp14:anchorId="42155F7D" wp14:editId="24D1533A">
            <wp:extent cx="3749040" cy="3461034"/>
            <wp:effectExtent l="0" t="0" r="381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991" cy="3489607"/>
                    </a:xfrm>
                    <a:prstGeom prst="rect">
                      <a:avLst/>
                    </a:prstGeom>
                    <a:noFill/>
                    <a:ln>
                      <a:noFill/>
                    </a:ln>
                  </pic:spPr>
                </pic:pic>
              </a:graphicData>
            </a:graphic>
          </wp:inline>
        </w:drawing>
      </w:r>
    </w:p>
    <w:p w14:paraId="066EADF4" w14:textId="77777777" w:rsidR="00440DE7" w:rsidRDefault="00440DE7" w:rsidP="006A44FB">
      <w:pPr>
        <w:spacing w:after="61" w:line="240" w:lineRule="auto"/>
        <w:rPr>
          <w:b/>
          <w:bCs/>
          <w:color w:val="auto"/>
          <w:lang w:val="it-IT"/>
        </w:rPr>
      </w:pPr>
    </w:p>
    <w:p w14:paraId="42B9066F" w14:textId="3092AFCA"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4F6E3698" w:rsidR="004C7EF9" w:rsidRDefault="00523387" w:rsidP="006A44FB">
      <w:pPr>
        <w:spacing w:after="61" w:line="240" w:lineRule="auto"/>
        <w:jc w:val="center"/>
        <w:rPr>
          <w:b/>
          <w:bCs/>
          <w:color w:val="auto"/>
          <w:lang w:val="it-IT"/>
        </w:rPr>
      </w:pPr>
      <w:r>
        <w:rPr>
          <w:b/>
          <w:bCs/>
          <w:color w:val="auto"/>
          <w:lang w:val="it-IT"/>
        </w:rPr>
        <w:t xml:space="preserve">            </w:t>
      </w:r>
      <w:r w:rsidR="00440DE7">
        <w:rPr>
          <w:noProof/>
        </w:rPr>
        <w:drawing>
          <wp:inline distT="0" distB="0" distL="0" distR="0" wp14:anchorId="7A5F4210" wp14:editId="1AE0791B">
            <wp:extent cx="3697114" cy="324755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6634" cy="3282273"/>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5CF265F9" w:rsidR="004C7EF9" w:rsidRDefault="00523387" w:rsidP="006A44FB">
      <w:pPr>
        <w:spacing w:after="61" w:line="240" w:lineRule="auto"/>
        <w:jc w:val="center"/>
        <w:rPr>
          <w:b/>
          <w:bCs/>
          <w:color w:val="auto"/>
          <w:lang w:val="it-IT"/>
        </w:rPr>
      </w:pPr>
      <w:r>
        <w:rPr>
          <w:noProof/>
        </w:rPr>
        <w:drawing>
          <wp:inline distT="0" distB="0" distL="0" distR="0" wp14:anchorId="7E3F9308" wp14:editId="564B6FDF">
            <wp:extent cx="3436653" cy="31775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971" cy="3202799"/>
                    </a:xfrm>
                    <a:prstGeom prst="rect">
                      <a:avLst/>
                    </a:prstGeom>
                    <a:noFill/>
                    <a:ln>
                      <a:noFill/>
                    </a:ln>
                  </pic:spPr>
                </pic:pic>
              </a:graphicData>
            </a:graphic>
          </wp:inline>
        </w:drawing>
      </w:r>
    </w:p>
    <w:p w14:paraId="0F1D108E" w14:textId="1106E278" w:rsidR="004C7EF9" w:rsidRDefault="004C7EF9" w:rsidP="006A44FB">
      <w:pPr>
        <w:spacing w:after="61" w:line="240" w:lineRule="auto"/>
        <w:rPr>
          <w:b/>
          <w:bCs/>
          <w:color w:val="auto"/>
          <w:lang w:val="it-IT"/>
        </w:rPr>
      </w:pPr>
    </w:p>
    <w:p w14:paraId="502AC7CC" w14:textId="77777777" w:rsidR="00440DE7" w:rsidRDefault="00440DE7" w:rsidP="006A44FB">
      <w:pPr>
        <w:spacing w:after="61" w:line="240" w:lineRule="auto"/>
        <w:rPr>
          <w:b/>
          <w:bCs/>
          <w:color w:val="auto"/>
          <w:lang w:val="it-IT"/>
        </w:rPr>
      </w:pPr>
    </w:p>
    <w:p w14:paraId="69B1262E" w14:textId="77777777" w:rsidR="00440DE7" w:rsidRDefault="00440DE7" w:rsidP="00440DE7">
      <w:pPr>
        <w:spacing w:after="61" w:line="240" w:lineRule="auto"/>
        <w:rPr>
          <w:b/>
          <w:bCs/>
          <w:color w:val="auto"/>
          <w:lang w:val="it-IT"/>
        </w:rPr>
      </w:pPr>
    </w:p>
    <w:p w14:paraId="672F7EE6" w14:textId="77777777" w:rsidR="00B30E50" w:rsidRDefault="00B30E50" w:rsidP="00440DE7">
      <w:pPr>
        <w:spacing w:after="61" w:line="240" w:lineRule="auto"/>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6DBF1248" w:rsidR="004C7EF9" w:rsidRDefault="00523387" w:rsidP="006A44FB">
      <w:pPr>
        <w:spacing w:after="61" w:line="240" w:lineRule="auto"/>
        <w:jc w:val="center"/>
        <w:rPr>
          <w:b/>
          <w:bCs/>
          <w:color w:val="auto"/>
          <w:lang w:val="it-IT"/>
        </w:rPr>
      </w:pPr>
      <w:r>
        <w:rPr>
          <w:noProof/>
        </w:rPr>
        <w:drawing>
          <wp:inline distT="0" distB="0" distL="0" distR="0" wp14:anchorId="52204376" wp14:editId="5F9B5D65">
            <wp:extent cx="3614740" cy="313182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579" cy="3183665"/>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7D412D5E" w:rsidR="007E171B" w:rsidRDefault="00523387" w:rsidP="00140753">
      <w:pPr>
        <w:spacing w:after="61" w:line="240" w:lineRule="auto"/>
        <w:jc w:val="center"/>
        <w:rPr>
          <w:b/>
          <w:bCs/>
          <w:color w:val="auto"/>
          <w:lang w:val="it-IT"/>
        </w:rPr>
      </w:pPr>
      <w:r>
        <w:rPr>
          <w:noProof/>
        </w:rPr>
        <w:drawing>
          <wp:inline distT="0" distB="0" distL="0" distR="0" wp14:anchorId="501916DF" wp14:editId="21992718">
            <wp:extent cx="3440337" cy="3185160"/>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0426" cy="3203759"/>
                    </a:xfrm>
                    <a:prstGeom prst="rect">
                      <a:avLst/>
                    </a:prstGeom>
                    <a:noFill/>
                    <a:ln>
                      <a:noFill/>
                    </a:ln>
                  </pic:spPr>
                </pic:pic>
              </a:graphicData>
            </a:graphic>
          </wp:inline>
        </w:drawing>
      </w:r>
    </w:p>
    <w:p w14:paraId="04F202EA" w14:textId="5F142DC0" w:rsidR="00B0355B" w:rsidRDefault="00B0355B" w:rsidP="006A44FB">
      <w:pPr>
        <w:spacing w:after="61" w:line="240" w:lineRule="auto"/>
        <w:rPr>
          <w:b/>
          <w:bCs/>
          <w:color w:val="auto"/>
          <w:lang w:val="it-IT"/>
        </w:rPr>
      </w:pPr>
    </w:p>
    <w:p w14:paraId="242BFCDD" w14:textId="46906328" w:rsidR="00440DE7" w:rsidRDefault="00440DE7" w:rsidP="006A44FB">
      <w:pPr>
        <w:spacing w:after="61" w:line="240" w:lineRule="auto"/>
        <w:rPr>
          <w:b/>
          <w:bCs/>
          <w:color w:val="auto"/>
          <w:lang w:val="it-IT"/>
        </w:rPr>
      </w:pPr>
    </w:p>
    <w:p w14:paraId="2C38CA34" w14:textId="19B1EA1C" w:rsidR="00440DE7" w:rsidRDefault="00440DE7" w:rsidP="006A44FB">
      <w:pPr>
        <w:spacing w:after="61" w:line="240" w:lineRule="auto"/>
        <w:rPr>
          <w:b/>
          <w:bCs/>
          <w:color w:val="auto"/>
          <w:lang w:val="it-IT"/>
        </w:rPr>
      </w:pPr>
    </w:p>
    <w:p w14:paraId="596EF702" w14:textId="77777777" w:rsidR="00440DE7" w:rsidRDefault="00440DE7" w:rsidP="006A44FB">
      <w:pPr>
        <w:spacing w:after="61" w:line="240" w:lineRule="auto"/>
        <w:rPr>
          <w:b/>
          <w:bCs/>
          <w:color w:val="auto"/>
          <w:lang w:val="it-IT"/>
        </w:rPr>
      </w:pPr>
    </w:p>
    <w:p w14:paraId="7D2EC6C0" w14:textId="4C129E62" w:rsidR="004C7EF9" w:rsidRDefault="00523387" w:rsidP="006A44FB">
      <w:pPr>
        <w:spacing w:after="61" w:line="240" w:lineRule="auto"/>
        <w:rPr>
          <w:b/>
          <w:bCs/>
          <w:color w:val="auto"/>
          <w:lang w:val="it-IT"/>
        </w:rPr>
      </w:pPr>
      <w:r>
        <w:rPr>
          <w:b/>
          <w:bCs/>
          <w:color w:val="auto"/>
          <w:lang w:val="it-IT"/>
        </w:rPr>
        <w:t>Aggiunta attività lavorativa</w:t>
      </w:r>
      <w:r w:rsidR="004C7EF9">
        <w:rPr>
          <w:b/>
          <w:bCs/>
          <w:color w:val="auto"/>
          <w:lang w:val="it-IT"/>
        </w:rPr>
        <w:t xml:space="preserve"> (U</w:t>
      </w:r>
      <w:r w:rsidR="008C323C">
        <w:rPr>
          <w:b/>
          <w:bCs/>
          <w:color w:val="auto"/>
          <w:lang w:val="it-IT"/>
        </w:rPr>
        <w:t>I</w:t>
      </w:r>
      <w:r w:rsidR="004C7EF9">
        <w:rPr>
          <w:b/>
          <w:bCs/>
          <w:color w:val="auto"/>
          <w:lang w:val="it-IT"/>
        </w:rPr>
        <w:t>_</w:t>
      </w:r>
      <w:r w:rsidR="00B85576">
        <w:rPr>
          <w:b/>
          <w:bCs/>
          <w:color w:val="auto"/>
          <w:lang w:val="it-IT"/>
        </w:rPr>
        <w:t>6</w:t>
      </w:r>
      <w:r w:rsidR="004C7EF9">
        <w:rPr>
          <w:b/>
          <w:bCs/>
          <w:color w:val="auto"/>
          <w:lang w:val="it-IT"/>
        </w:rPr>
        <w:t>)</w:t>
      </w:r>
    </w:p>
    <w:p w14:paraId="0152F01E" w14:textId="77777777" w:rsidR="00440DE7" w:rsidRDefault="00440DE7" w:rsidP="006A44FB">
      <w:pPr>
        <w:spacing w:after="61" w:line="240" w:lineRule="auto"/>
        <w:rPr>
          <w:b/>
          <w:bCs/>
          <w:color w:val="auto"/>
          <w:lang w:val="it-IT"/>
        </w:rPr>
      </w:pPr>
    </w:p>
    <w:p w14:paraId="307EB33F" w14:textId="07B828ED" w:rsidR="007E171B" w:rsidRDefault="00523387" w:rsidP="00140753">
      <w:pPr>
        <w:spacing w:after="61" w:line="240" w:lineRule="auto"/>
        <w:jc w:val="center"/>
        <w:rPr>
          <w:b/>
          <w:bCs/>
          <w:color w:val="auto"/>
          <w:lang w:val="it-IT"/>
        </w:rPr>
      </w:pPr>
      <w:r>
        <w:rPr>
          <w:noProof/>
        </w:rPr>
        <w:drawing>
          <wp:inline distT="0" distB="0" distL="0" distR="0" wp14:anchorId="5B4B136B" wp14:editId="1875995C">
            <wp:extent cx="3947160" cy="406202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252" cy="4107400"/>
                    </a:xfrm>
                    <a:prstGeom prst="rect">
                      <a:avLst/>
                    </a:prstGeom>
                    <a:noFill/>
                    <a:ln>
                      <a:noFill/>
                    </a:ln>
                  </pic:spPr>
                </pic:pic>
              </a:graphicData>
            </a:graphic>
          </wp:inline>
        </w:drawing>
      </w:r>
    </w:p>
    <w:p w14:paraId="6D35AA36" w14:textId="77777777" w:rsidR="00523387" w:rsidRDefault="00523387" w:rsidP="00B85576">
      <w:pPr>
        <w:spacing w:after="61" w:line="240" w:lineRule="auto"/>
        <w:rPr>
          <w:b/>
          <w:bCs/>
          <w:color w:val="auto"/>
          <w:lang w:val="it-IT"/>
        </w:rPr>
      </w:pPr>
    </w:p>
    <w:p w14:paraId="7E71C876" w14:textId="7197F241" w:rsidR="00B85576" w:rsidRDefault="00B85576" w:rsidP="00B85576">
      <w:pPr>
        <w:spacing w:after="61" w:line="240" w:lineRule="auto"/>
        <w:rPr>
          <w:b/>
          <w:bCs/>
          <w:color w:val="auto"/>
          <w:lang w:val="it-IT"/>
        </w:rPr>
      </w:pPr>
      <w:r>
        <w:rPr>
          <w:b/>
          <w:bCs/>
          <w:color w:val="auto"/>
          <w:lang w:val="it-IT"/>
        </w:rPr>
        <w:t>Visualizzazione Tutor (UI_7)</w:t>
      </w:r>
    </w:p>
    <w:p w14:paraId="28F32671" w14:textId="49BA50FC" w:rsidR="00B85576" w:rsidRDefault="00523387" w:rsidP="00140753">
      <w:pPr>
        <w:spacing w:after="61" w:line="240" w:lineRule="auto"/>
        <w:jc w:val="center"/>
        <w:rPr>
          <w:b/>
          <w:bCs/>
          <w:color w:val="auto"/>
          <w:lang w:val="it-IT"/>
        </w:rPr>
      </w:pPr>
      <w:r>
        <w:rPr>
          <w:noProof/>
        </w:rPr>
        <w:drawing>
          <wp:inline distT="0" distB="0" distL="0" distR="0" wp14:anchorId="17095213" wp14:editId="3766219D">
            <wp:extent cx="3959014" cy="3009900"/>
            <wp:effectExtent l="0" t="0" r="381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783" cy="3048498"/>
                    </a:xfrm>
                    <a:prstGeom prst="rect">
                      <a:avLst/>
                    </a:prstGeom>
                    <a:noFill/>
                    <a:ln>
                      <a:noFill/>
                    </a:ln>
                  </pic:spPr>
                </pic:pic>
              </a:graphicData>
            </a:graphic>
          </wp:inline>
        </w:drawing>
      </w:r>
    </w:p>
    <w:p w14:paraId="635CE95F" w14:textId="0626240D" w:rsidR="00B85576" w:rsidRDefault="00B85576" w:rsidP="00140753">
      <w:pPr>
        <w:spacing w:after="61" w:line="240" w:lineRule="auto"/>
        <w:jc w:val="center"/>
        <w:rPr>
          <w:b/>
          <w:bCs/>
          <w:color w:val="auto"/>
          <w:lang w:val="it-IT"/>
        </w:rPr>
      </w:pPr>
    </w:p>
    <w:p w14:paraId="0041A872" w14:textId="71E7C6D9" w:rsidR="00523387" w:rsidRDefault="00523387" w:rsidP="00140753">
      <w:pPr>
        <w:spacing w:after="61" w:line="240" w:lineRule="auto"/>
        <w:jc w:val="center"/>
        <w:rPr>
          <w:b/>
          <w:bCs/>
          <w:color w:val="auto"/>
          <w:lang w:val="it-IT"/>
        </w:rPr>
      </w:pPr>
    </w:p>
    <w:p w14:paraId="63C45DD4" w14:textId="65D2728F" w:rsidR="00523387" w:rsidRDefault="00523387" w:rsidP="00140753">
      <w:pPr>
        <w:spacing w:after="61" w:line="240" w:lineRule="auto"/>
        <w:jc w:val="center"/>
        <w:rPr>
          <w:b/>
          <w:bCs/>
          <w:color w:val="auto"/>
          <w:lang w:val="it-IT"/>
        </w:rPr>
      </w:pPr>
    </w:p>
    <w:p w14:paraId="5581B29D" w14:textId="77777777" w:rsidR="00440DE7" w:rsidRPr="00140753" w:rsidRDefault="00440DE7" w:rsidP="00140753">
      <w:pPr>
        <w:spacing w:after="61" w:line="240" w:lineRule="auto"/>
        <w:jc w:val="center"/>
        <w:rPr>
          <w:b/>
          <w:bCs/>
          <w:color w:val="auto"/>
          <w:lang w:val="it-IT"/>
        </w:rPr>
      </w:pPr>
    </w:p>
    <w:p w14:paraId="03B8FF65" w14:textId="6BAE0E18" w:rsidR="00B85576" w:rsidRDefault="00B85576" w:rsidP="00B85576">
      <w:pPr>
        <w:spacing w:after="61" w:line="240" w:lineRule="auto"/>
        <w:rPr>
          <w:b/>
          <w:bCs/>
          <w:color w:val="auto"/>
          <w:lang w:val="it-IT"/>
        </w:rPr>
      </w:pPr>
      <w:r>
        <w:rPr>
          <w:b/>
          <w:bCs/>
          <w:color w:val="auto"/>
          <w:lang w:val="it-IT"/>
        </w:rPr>
        <w:t>Convalida Attività Tutor (UI_8)</w:t>
      </w:r>
    </w:p>
    <w:p w14:paraId="0F5F9F7D" w14:textId="77777777" w:rsidR="00440DE7" w:rsidRDefault="00440DE7" w:rsidP="00B85576">
      <w:pPr>
        <w:spacing w:after="61" w:line="240" w:lineRule="auto"/>
        <w:rPr>
          <w:b/>
          <w:bCs/>
          <w:color w:val="auto"/>
          <w:lang w:val="it-IT"/>
        </w:rPr>
      </w:pPr>
    </w:p>
    <w:p w14:paraId="1852CD50" w14:textId="55D05508" w:rsidR="00541CBD" w:rsidRPr="00096E29" w:rsidRDefault="00523387" w:rsidP="00B85576">
      <w:pPr>
        <w:spacing w:after="61" w:line="240" w:lineRule="auto"/>
        <w:rPr>
          <w:b/>
          <w:bCs/>
          <w:color w:val="auto"/>
          <w:lang w:val="it-IT"/>
        </w:rPr>
      </w:pPr>
      <w:r>
        <w:rPr>
          <w:b/>
          <w:bCs/>
          <w:color w:val="auto"/>
          <w:lang w:val="it-IT"/>
        </w:rPr>
        <w:t xml:space="preserve">                        </w:t>
      </w:r>
      <w:r>
        <w:rPr>
          <w:noProof/>
        </w:rPr>
        <w:drawing>
          <wp:inline distT="0" distB="0" distL="0" distR="0" wp14:anchorId="5D318447" wp14:editId="25A13BD0">
            <wp:extent cx="4053541" cy="3162300"/>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3783" cy="3201496"/>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358070E1" w:rsidR="00541CBD" w:rsidRDefault="00541CBD" w:rsidP="006A44FB">
      <w:pPr>
        <w:spacing w:after="61" w:line="240" w:lineRule="auto"/>
        <w:jc w:val="center"/>
        <w:rPr>
          <w:b/>
          <w:bCs/>
          <w:color w:val="auto"/>
          <w:lang w:val="it-IT"/>
        </w:rPr>
      </w:pPr>
    </w:p>
    <w:p w14:paraId="1B774B2C" w14:textId="4A8B8BE2" w:rsidR="00523387" w:rsidRDefault="00523387"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7D41735D" w:rsidR="0011144C" w:rsidRDefault="00523387" w:rsidP="006A44FB">
      <w:pPr>
        <w:spacing w:after="61" w:line="240" w:lineRule="auto"/>
        <w:jc w:val="center"/>
        <w:rPr>
          <w:b/>
          <w:bCs/>
          <w:color w:val="auto"/>
          <w:lang w:val="it-IT"/>
        </w:rPr>
      </w:pPr>
      <w:r>
        <w:rPr>
          <w:noProof/>
        </w:rPr>
        <w:drawing>
          <wp:inline distT="0" distB="0" distL="0" distR="0" wp14:anchorId="58BBAF42" wp14:editId="44D3B536">
            <wp:extent cx="3573780" cy="3242436"/>
            <wp:effectExtent l="0" t="0" r="762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8286" cy="3255598"/>
                    </a:xfrm>
                    <a:prstGeom prst="rect">
                      <a:avLst/>
                    </a:prstGeom>
                    <a:noFill/>
                    <a:ln>
                      <a:noFill/>
                    </a:ln>
                  </pic:spPr>
                </pic:pic>
              </a:graphicData>
            </a:graphic>
          </wp:inline>
        </w:drawing>
      </w:r>
    </w:p>
    <w:p w14:paraId="5F2FDF83" w14:textId="6276401F" w:rsidR="00541CBD" w:rsidRDefault="00541CBD" w:rsidP="006A44FB">
      <w:pPr>
        <w:spacing w:after="61" w:line="240" w:lineRule="auto"/>
        <w:rPr>
          <w:b/>
          <w:bCs/>
          <w:color w:val="auto"/>
          <w:lang w:val="it-IT"/>
        </w:rPr>
      </w:pPr>
    </w:p>
    <w:p w14:paraId="6D86CA90" w14:textId="6715E654" w:rsidR="00440DE7" w:rsidRDefault="00440DE7" w:rsidP="006A44FB">
      <w:pPr>
        <w:spacing w:after="61" w:line="240" w:lineRule="auto"/>
        <w:rPr>
          <w:b/>
          <w:bCs/>
          <w:color w:val="auto"/>
          <w:lang w:val="it-IT"/>
        </w:rPr>
      </w:pPr>
    </w:p>
    <w:p w14:paraId="4E3213A2" w14:textId="72281600" w:rsidR="00440DE7" w:rsidRDefault="00440DE7" w:rsidP="006A44FB">
      <w:pPr>
        <w:spacing w:after="61" w:line="240" w:lineRule="auto"/>
        <w:rPr>
          <w:b/>
          <w:bCs/>
          <w:color w:val="auto"/>
          <w:lang w:val="it-IT"/>
        </w:rPr>
      </w:pPr>
    </w:p>
    <w:p w14:paraId="06E0EA46" w14:textId="77777777" w:rsidR="00440DE7" w:rsidRDefault="00440DE7"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509C9645" w:rsidR="002A03AF" w:rsidRDefault="00523387" w:rsidP="006A44FB">
      <w:pPr>
        <w:spacing w:after="61" w:line="240" w:lineRule="auto"/>
        <w:jc w:val="center"/>
        <w:rPr>
          <w:b/>
          <w:bCs/>
          <w:color w:val="auto"/>
          <w:lang w:val="it-IT"/>
        </w:rPr>
      </w:pPr>
      <w:r>
        <w:rPr>
          <w:noProof/>
        </w:rPr>
        <w:drawing>
          <wp:inline distT="0" distB="0" distL="0" distR="0" wp14:anchorId="6044588A" wp14:editId="26E04E3C">
            <wp:extent cx="3985222" cy="304038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942" cy="3084415"/>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D884509" w:rsidR="00B0355B" w:rsidRDefault="00B0355B" w:rsidP="006A44FB">
      <w:pPr>
        <w:spacing w:after="61" w:line="240" w:lineRule="auto"/>
        <w:rPr>
          <w:b/>
          <w:bCs/>
          <w:color w:val="auto"/>
          <w:sz w:val="22"/>
          <w:szCs w:val="22"/>
          <w:lang w:val="it-IT"/>
        </w:rPr>
      </w:pPr>
    </w:p>
    <w:p w14:paraId="6FCD60A7" w14:textId="3501E692" w:rsidR="00440DE7" w:rsidRDefault="00440DE7" w:rsidP="006A44FB">
      <w:pPr>
        <w:spacing w:after="61" w:line="240" w:lineRule="auto"/>
        <w:rPr>
          <w:b/>
          <w:bCs/>
          <w:color w:val="auto"/>
          <w:sz w:val="22"/>
          <w:szCs w:val="22"/>
          <w:lang w:val="it-IT"/>
        </w:rPr>
      </w:pPr>
    </w:p>
    <w:p w14:paraId="24F74B47" w14:textId="45444132" w:rsidR="00440DE7" w:rsidRDefault="00440DE7" w:rsidP="006A44FB">
      <w:pPr>
        <w:spacing w:after="61" w:line="240" w:lineRule="auto"/>
        <w:rPr>
          <w:b/>
          <w:bCs/>
          <w:color w:val="auto"/>
          <w:sz w:val="22"/>
          <w:szCs w:val="22"/>
          <w:lang w:val="it-IT"/>
        </w:rPr>
      </w:pPr>
    </w:p>
    <w:p w14:paraId="6686064F" w14:textId="77777777" w:rsidR="00440DE7" w:rsidRDefault="00440DE7" w:rsidP="006A44FB">
      <w:pPr>
        <w:spacing w:after="61" w:line="240" w:lineRule="auto"/>
        <w:rPr>
          <w:b/>
          <w:bCs/>
          <w:color w:val="auto"/>
          <w:sz w:val="22"/>
          <w:szCs w:val="22"/>
          <w:lang w:val="it-IT"/>
        </w:rPr>
      </w:pPr>
    </w:p>
    <w:p w14:paraId="7A45ED50" w14:textId="578A1325" w:rsidR="002A03AF" w:rsidRPr="00B0355B" w:rsidRDefault="00BF2F91" w:rsidP="00140753">
      <w:pPr>
        <w:pStyle w:val="Titolo3"/>
        <w:rPr>
          <w:color w:val="auto"/>
          <w:lang w:val="it-IT"/>
        </w:rPr>
      </w:pPr>
      <w:bookmarkStart w:id="66" w:name="_Toc29645195"/>
      <w:r w:rsidRPr="00B0355B">
        <w:rPr>
          <w:color w:val="auto"/>
          <w:lang w:val="it-IT"/>
        </w:rPr>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6"/>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7"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7"/>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4F071" w14:textId="77777777" w:rsidR="00DC6AF9" w:rsidRDefault="00DC6AF9">
      <w:pPr>
        <w:spacing w:after="0" w:line="240" w:lineRule="auto"/>
      </w:pPr>
      <w:r>
        <w:separator/>
      </w:r>
    </w:p>
  </w:endnote>
  <w:endnote w:type="continuationSeparator" w:id="0">
    <w:p w14:paraId="45FCEB01" w14:textId="77777777" w:rsidR="00DC6AF9" w:rsidRDefault="00DC6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BA59D" w14:textId="77777777" w:rsidR="00DC6AF9" w:rsidRDefault="00DC6AF9">
      <w:pPr>
        <w:spacing w:after="0" w:line="240" w:lineRule="auto"/>
      </w:pPr>
      <w:bookmarkStart w:id="0" w:name="_Hlk24201825"/>
      <w:bookmarkEnd w:id="0"/>
      <w:r>
        <w:separator/>
      </w:r>
    </w:p>
  </w:footnote>
  <w:footnote w:type="continuationSeparator" w:id="0">
    <w:p w14:paraId="182F3BC3" w14:textId="77777777" w:rsidR="00DC6AF9" w:rsidRDefault="00DC6A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F1FBD" w:rsidRPr="006669AE" w:rsidRDefault="00AF1FBD"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F1FBD" w:rsidRPr="00651376" w:rsidRDefault="00AF1FBD"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F1FBD" w:rsidRPr="006669AE" w:rsidRDefault="00AF1FBD"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F1FBD" w:rsidRPr="006669AE" w:rsidRDefault="00AF1FBD" w:rsidP="006669AE">
    <w:pPr>
      <w:pStyle w:val="Intestazione"/>
      <w:jc w:val="center"/>
      <w:rPr>
        <w:sz w:val="24"/>
        <w:szCs w:val="24"/>
        <w:lang w:val="it-IT"/>
      </w:rPr>
    </w:pPr>
  </w:p>
  <w:p w14:paraId="07B63875" w14:textId="210D3919"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r w:rsidRPr="009D3FEB">
      <w:rPr>
        <w:rFonts w:ascii="Century Gothic" w:hAnsi="Century Gothic"/>
        <w:color w:val="auto"/>
        <w:sz w:val="24"/>
        <w:szCs w:val="24"/>
        <w:lang w:val="it-IT"/>
      </w:rPr>
      <w:t>F.Ferrucci</w:t>
    </w:r>
    <w:proofErr w:type="spellEnd"/>
  </w:p>
  <w:p w14:paraId="696DB3E4" w14:textId="7BED4FE7" w:rsidR="00AF1FBD" w:rsidRPr="00D04389" w:rsidRDefault="00AF1F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0DE7"/>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387"/>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42A29"/>
    <w:rsid w:val="009442B9"/>
    <w:rsid w:val="0094470D"/>
    <w:rsid w:val="0094573F"/>
    <w:rsid w:val="009458FB"/>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0D"/>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C6AF9"/>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B6FC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1B7CAC4-2373-47B1-B1BD-243E28F5C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3499</TotalTime>
  <Pages>85</Pages>
  <Words>12124</Words>
  <Characters>69107</Characters>
  <Application>Microsoft Office Word</Application>
  <DocSecurity>0</DocSecurity>
  <Lines>575</Lines>
  <Paragraphs>162</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FRANCESCO PAGANO</cp:lastModifiedBy>
  <cp:revision>162</cp:revision>
  <cp:lastPrinted>2019-12-16T15:21:00Z</cp:lastPrinted>
  <dcterms:created xsi:type="dcterms:W3CDTF">2019-11-24T19:04:00Z</dcterms:created>
  <dcterms:modified xsi:type="dcterms:W3CDTF">2020-01-15T13:56:00Z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