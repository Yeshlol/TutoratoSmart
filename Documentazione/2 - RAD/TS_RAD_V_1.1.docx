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AA7592" w:rsidRPr="00357EA4" w:rsidRDefault="00AA7592" w:rsidP="00AF72AD">
                                <w:pPr>
                                  <w:pStyle w:val="Titolo"/>
                                  <w:jc w:val="right"/>
                                </w:pPr>
                                <w:r w:rsidRPr="00AF72AD">
                                  <w:rPr>
                                    <w:color w:val="1F4E79"/>
                                  </w:rPr>
                                  <w:t>RAD Requirement Analysis Document</w:t>
                                </w:r>
                              </w:p>
                              <w:p w14:paraId="709432F2" w14:textId="34F50839" w:rsidR="00AA7592" w:rsidRPr="00AF72AD" w:rsidRDefault="002D2669"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A7592"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AA7592" w:rsidRPr="00357EA4" w:rsidRDefault="00AA7592" w:rsidP="00AF72AD">
                          <w:pPr>
                            <w:pStyle w:val="Titolo"/>
                            <w:jc w:val="right"/>
                          </w:pPr>
                          <w:r w:rsidRPr="00AF72AD">
                            <w:rPr>
                              <w:color w:val="1F4E79"/>
                            </w:rPr>
                            <w:t>RAD Requirement Analysis Document</w:t>
                          </w:r>
                        </w:p>
                        <w:p w14:paraId="709432F2" w14:textId="34F50839" w:rsidR="00AA7592" w:rsidRPr="00AF72AD" w:rsidRDefault="002D2669"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A7592"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r w:rsidRPr="009D3FEB">
                  <w:rPr>
                    <w:rFonts w:ascii="Century Gothic" w:hAnsi="Century Gothic" w:cs="Arial"/>
                    <w:color w:val="auto"/>
                  </w:rPr>
                  <w:t>Riferimento</w:t>
                </w:r>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Versione</w:t>
                </w:r>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Destinatario</w:t>
                </w:r>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Prof.ssa F. Ferrucci</w:t>
                </w:r>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Presentato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Approvato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r>
            <w:rPr>
              <w:rFonts w:ascii="Century Gothic" w:hAnsi="Century Gothic"/>
              <w:color w:val="1F4E79"/>
              <w:sz w:val="36"/>
              <w:szCs w:val="36"/>
              <w:u w:val="single"/>
              <w:lang w:val="it-IT"/>
            </w:rPr>
            <w:t>Revision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AA7F46"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AA7F46"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diagram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AA7F46"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activity diagram e navigational path</w:t>
                </w:r>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mock-ups</w:t>
                </w:r>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object diagram</w:t>
                </w:r>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r w:rsidRPr="0095480A">
                  <w:rPr>
                    <w:rFonts w:asciiTheme="minorHAnsi" w:hAnsiTheme="minorHAnsi"/>
                    <w:sz w:val="22"/>
                    <w:szCs w:val="22"/>
                    <w:lang w:val="en-US"/>
                  </w:rPr>
                  <w:t>Revisione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r>
                  <w:rPr>
                    <w:rFonts w:asciiTheme="minorHAnsi" w:hAnsiTheme="minorHAnsi"/>
                    <w:sz w:val="22"/>
                    <w:szCs w:val="22"/>
                    <w:lang w:val="en-US"/>
                  </w:rPr>
                  <w:t>Aggiunta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[tutti]</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r>
                  <w:rPr>
                    <w:rFonts w:asciiTheme="minorHAnsi" w:hAnsiTheme="minorHAnsi"/>
                    <w:sz w:val="22"/>
                    <w:szCs w:val="22"/>
                    <w:lang w:val="en-US"/>
                  </w:rPr>
                  <w:t>Revisione activity diagram, statechart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2D2669"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07CF791C" w14:textId="02006410" w:rsidR="00194555" w:rsidRPr="00194555" w:rsidRDefault="00175F55" w:rsidP="00194555">
          <w:pPr>
            <w:pStyle w:val="Sommario1"/>
            <w:numPr>
              <w:ilvl w:val="0"/>
              <w:numId w:val="0"/>
            </w:numPr>
            <w:ind w:left="576" w:right="0"/>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7566667" w:history="1">
            <w:r w:rsidR="00194555" w:rsidRPr="00194555">
              <w:rPr>
                <w:rStyle w:val="Collegamentoipertestuale"/>
                <w:noProof/>
                <w:color w:val="auto"/>
                <w:lang w:val="it-IT"/>
              </w:rPr>
              <w:t>1. Introduzione</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_Toc27566667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4</w:t>
            </w:r>
            <w:r w:rsidR="00194555" w:rsidRPr="00194555">
              <w:rPr>
                <w:noProof/>
                <w:webHidden/>
                <w:color w:val="auto"/>
              </w:rPr>
              <w:fldChar w:fldCharType="end"/>
            </w:r>
          </w:hyperlink>
        </w:p>
        <w:p w14:paraId="3D65CD03" w14:textId="1BBB6BB2" w:rsidR="00194555" w:rsidRPr="00194555" w:rsidRDefault="002D2669" w:rsidP="00194555">
          <w:pPr>
            <w:pStyle w:val="Sommario2"/>
            <w:ind w:right="0"/>
            <w:rPr>
              <w:b w:val="0"/>
              <w:bCs w:val="0"/>
              <w:color w:val="auto"/>
              <w:sz w:val="22"/>
              <w:szCs w:val="22"/>
              <w:lang w:eastAsia="it-IT"/>
            </w:rPr>
          </w:pPr>
          <w:hyperlink w:anchor="_Toc27566668" w:history="1">
            <w:r w:rsidR="00194555" w:rsidRPr="00194555">
              <w:rPr>
                <w:rStyle w:val="Collegamentoipertestuale"/>
                <w:color w:val="auto"/>
              </w:rPr>
              <w:t>1.1 Obiettivo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_Toc27566668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0576BB85" w14:textId="4F2C19DD" w:rsidR="00194555" w:rsidRPr="00194555" w:rsidRDefault="002D2669" w:rsidP="00194555">
          <w:pPr>
            <w:pStyle w:val="Sommario2"/>
            <w:ind w:right="0"/>
            <w:rPr>
              <w:b w:val="0"/>
              <w:bCs w:val="0"/>
              <w:color w:val="auto"/>
              <w:sz w:val="22"/>
              <w:szCs w:val="22"/>
              <w:lang w:eastAsia="it-IT"/>
            </w:rPr>
          </w:pPr>
          <w:hyperlink w:anchor="_Toc27566669" w:history="1">
            <w:r w:rsidR="00194555" w:rsidRPr="00194555">
              <w:rPr>
                <w:rStyle w:val="Collegamentoipertestuale"/>
                <w:color w:val="auto"/>
              </w:rPr>
              <w:t>1.2 Ambito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_Toc27566669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37047F1C" w14:textId="7D9C984D" w:rsidR="00194555" w:rsidRPr="00194555" w:rsidRDefault="002D2669" w:rsidP="00194555">
          <w:pPr>
            <w:pStyle w:val="Sommario2"/>
            <w:ind w:right="0"/>
            <w:rPr>
              <w:b w:val="0"/>
              <w:bCs w:val="0"/>
              <w:color w:val="auto"/>
              <w:sz w:val="22"/>
              <w:szCs w:val="22"/>
              <w:lang w:eastAsia="it-IT"/>
            </w:rPr>
          </w:pPr>
          <w:hyperlink w:anchor="_Toc27566670" w:history="1">
            <w:r w:rsidR="00194555" w:rsidRPr="00194555">
              <w:rPr>
                <w:rStyle w:val="Collegamentoipertestuale"/>
                <w:color w:val="auto"/>
              </w:rPr>
              <w:t>1.3 Obiettivi e criteri di successo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_Toc27566670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428D2BF0" w14:textId="001848D2" w:rsidR="00194555" w:rsidRPr="00194555" w:rsidRDefault="002D2669" w:rsidP="00194555">
          <w:pPr>
            <w:pStyle w:val="Sommario2"/>
            <w:ind w:right="0"/>
            <w:rPr>
              <w:b w:val="0"/>
              <w:bCs w:val="0"/>
              <w:color w:val="auto"/>
              <w:sz w:val="22"/>
              <w:szCs w:val="22"/>
              <w:lang w:eastAsia="it-IT"/>
            </w:rPr>
          </w:pPr>
          <w:hyperlink w:anchor="_Toc27566671" w:history="1">
            <w:r w:rsidR="00194555" w:rsidRPr="00194555">
              <w:rPr>
                <w:rStyle w:val="Collegamentoipertestuale"/>
                <w:color w:val="auto"/>
              </w:rPr>
              <w:t>1.4 Definizioni, acronimi e abbreviazioni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_Toc27566671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3CDB7D11" w14:textId="0B9B60A7" w:rsidR="00194555" w:rsidRPr="00194555" w:rsidRDefault="002D2669" w:rsidP="00194555">
          <w:pPr>
            <w:pStyle w:val="Sommario2"/>
            <w:ind w:right="0"/>
            <w:rPr>
              <w:b w:val="0"/>
              <w:bCs w:val="0"/>
              <w:color w:val="auto"/>
              <w:sz w:val="22"/>
              <w:szCs w:val="22"/>
              <w:lang w:eastAsia="it-IT"/>
            </w:rPr>
          </w:pPr>
          <w:hyperlink w:anchor="_Toc27566672" w:history="1">
            <w:r w:rsidR="00194555" w:rsidRPr="00194555">
              <w:rPr>
                <w:rStyle w:val="Collegamentoipertestuale"/>
                <w:color w:val="auto"/>
              </w:rPr>
              <w:t>1.5 Riferimenti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_Toc27566672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4B59B7B6" w14:textId="7413B9A0" w:rsidR="00194555" w:rsidRPr="00194555" w:rsidRDefault="002D2669" w:rsidP="00194555">
          <w:pPr>
            <w:pStyle w:val="Sommario2"/>
            <w:ind w:right="0"/>
            <w:rPr>
              <w:b w:val="0"/>
              <w:bCs w:val="0"/>
              <w:color w:val="auto"/>
              <w:sz w:val="22"/>
              <w:szCs w:val="22"/>
              <w:lang w:eastAsia="it-IT"/>
            </w:rPr>
          </w:pPr>
          <w:hyperlink w:anchor="_Toc27566673" w:history="1">
            <w:r w:rsidR="00194555" w:rsidRPr="00194555">
              <w:rPr>
                <w:rStyle w:val="Collegamentoipertestuale"/>
                <w:color w:val="auto"/>
              </w:rPr>
              <w:t>1.6 Organizzazione del Documento</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_Toc27566673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4BE9A658" w14:textId="01567193" w:rsidR="00194555" w:rsidRPr="00194555" w:rsidRDefault="002D2669" w:rsidP="00194555">
          <w:pPr>
            <w:pStyle w:val="Sommario1"/>
            <w:numPr>
              <w:ilvl w:val="0"/>
              <w:numId w:val="0"/>
            </w:numPr>
            <w:ind w:left="576" w:right="0"/>
            <w:rPr>
              <w:b w:val="0"/>
              <w:bCs w:val="0"/>
              <w:noProof/>
              <w:color w:val="auto"/>
              <w:sz w:val="22"/>
              <w:szCs w:val="22"/>
              <w:lang w:val="it-IT" w:eastAsia="it-IT"/>
            </w:rPr>
          </w:pPr>
          <w:hyperlink w:anchor="_Toc27566674" w:history="1">
            <w:r w:rsidR="00194555" w:rsidRPr="00194555">
              <w:rPr>
                <w:rStyle w:val="Collegamentoipertestuale"/>
                <w:noProof/>
                <w:color w:val="auto"/>
                <w:lang w:val="it-IT"/>
              </w:rPr>
              <w:t>2. Sistema corrente</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_Toc27566674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6</w:t>
            </w:r>
            <w:r w:rsidR="00194555" w:rsidRPr="00194555">
              <w:rPr>
                <w:noProof/>
                <w:webHidden/>
                <w:color w:val="auto"/>
              </w:rPr>
              <w:fldChar w:fldCharType="end"/>
            </w:r>
          </w:hyperlink>
        </w:p>
        <w:p w14:paraId="5D9F6704" w14:textId="16BAC079" w:rsidR="00194555" w:rsidRPr="00194555" w:rsidRDefault="002D2669" w:rsidP="00194555">
          <w:pPr>
            <w:pStyle w:val="Sommario1"/>
            <w:numPr>
              <w:ilvl w:val="0"/>
              <w:numId w:val="0"/>
            </w:numPr>
            <w:ind w:left="576" w:right="0"/>
            <w:rPr>
              <w:b w:val="0"/>
              <w:bCs w:val="0"/>
              <w:noProof/>
              <w:color w:val="auto"/>
              <w:sz w:val="22"/>
              <w:szCs w:val="22"/>
              <w:lang w:val="it-IT" w:eastAsia="it-IT"/>
            </w:rPr>
          </w:pPr>
          <w:hyperlink w:anchor="_Toc27566675" w:history="1">
            <w:r w:rsidR="00194555" w:rsidRPr="00194555">
              <w:rPr>
                <w:rStyle w:val="Collegamentoipertestuale"/>
                <w:noProof/>
                <w:color w:val="auto"/>
                <w:lang w:val="it-IT"/>
              </w:rPr>
              <w:t>3. Sistema proposto</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_Toc27566675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7</w:t>
            </w:r>
            <w:r w:rsidR="00194555" w:rsidRPr="00194555">
              <w:rPr>
                <w:noProof/>
                <w:webHidden/>
                <w:color w:val="auto"/>
              </w:rPr>
              <w:fldChar w:fldCharType="end"/>
            </w:r>
          </w:hyperlink>
        </w:p>
        <w:p w14:paraId="473FF79E" w14:textId="3AB8D7A8" w:rsidR="00194555" w:rsidRPr="00194555" w:rsidRDefault="002D2669" w:rsidP="00194555">
          <w:pPr>
            <w:pStyle w:val="Sommario2"/>
            <w:ind w:right="0"/>
            <w:rPr>
              <w:b w:val="0"/>
              <w:bCs w:val="0"/>
              <w:color w:val="auto"/>
              <w:sz w:val="22"/>
              <w:szCs w:val="22"/>
              <w:lang w:eastAsia="it-IT"/>
            </w:rPr>
          </w:pPr>
          <w:hyperlink w:anchor="_Toc27566676" w:history="1">
            <w:r w:rsidR="00194555" w:rsidRPr="00194555">
              <w:rPr>
                <w:rStyle w:val="Collegamentoipertestuale"/>
                <w:color w:val="auto"/>
              </w:rPr>
              <w:t>3.1 Sintesi della sezione</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_Toc27566676 \h </w:instrText>
            </w:r>
            <w:r w:rsidR="00194555" w:rsidRPr="00194555">
              <w:rPr>
                <w:webHidden/>
                <w:color w:val="auto"/>
              </w:rPr>
            </w:r>
            <w:r w:rsidR="00194555" w:rsidRPr="00194555">
              <w:rPr>
                <w:webHidden/>
                <w:color w:val="auto"/>
              </w:rPr>
              <w:fldChar w:fldCharType="separate"/>
            </w:r>
            <w:r w:rsidR="00194555" w:rsidRPr="00194555">
              <w:rPr>
                <w:webHidden/>
                <w:color w:val="auto"/>
              </w:rPr>
              <w:t>7</w:t>
            </w:r>
            <w:r w:rsidR="00194555" w:rsidRPr="00194555">
              <w:rPr>
                <w:webHidden/>
                <w:color w:val="auto"/>
              </w:rPr>
              <w:fldChar w:fldCharType="end"/>
            </w:r>
          </w:hyperlink>
        </w:p>
        <w:p w14:paraId="7C0B4934" w14:textId="062E7B74" w:rsidR="00194555" w:rsidRPr="00194555" w:rsidRDefault="002D2669" w:rsidP="00194555">
          <w:pPr>
            <w:pStyle w:val="Sommario2"/>
            <w:ind w:right="0"/>
            <w:rPr>
              <w:b w:val="0"/>
              <w:bCs w:val="0"/>
              <w:color w:val="auto"/>
              <w:sz w:val="22"/>
              <w:szCs w:val="22"/>
              <w:lang w:eastAsia="it-IT"/>
            </w:rPr>
          </w:pPr>
          <w:hyperlink w:anchor="_Toc27566677" w:history="1">
            <w:r w:rsidR="00194555" w:rsidRPr="00194555">
              <w:rPr>
                <w:rStyle w:val="Collegamentoipertestuale"/>
                <w:color w:val="auto"/>
              </w:rPr>
              <w:t>3.2 Requisiti funzionali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_Toc27566677 \h </w:instrText>
            </w:r>
            <w:r w:rsidR="00194555" w:rsidRPr="00194555">
              <w:rPr>
                <w:webHidden/>
                <w:color w:val="auto"/>
              </w:rPr>
            </w:r>
            <w:r w:rsidR="00194555" w:rsidRPr="00194555">
              <w:rPr>
                <w:webHidden/>
                <w:color w:val="auto"/>
              </w:rPr>
              <w:fldChar w:fldCharType="separate"/>
            </w:r>
            <w:r w:rsidR="00194555" w:rsidRPr="00194555">
              <w:rPr>
                <w:webHidden/>
                <w:color w:val="auto"/>
              </w:rPr>
              <w:t>7</w:t>
            </w:r>
            <w:r w:rsidR="00194555" w:rsidRPr="00194555">
              <w:rPr>
                <w:webHidden/>
                <w:color w:val="auto"/>
              </w:rPr>
              <w:fldChar w:fldCharType="end"/>
            </w:r>
          </w:hyperlink>
        </w:p>
        <w:p w14:paraId="580443CE" w14:textId="7FAAFB42" w:rsidR="00194555" w:rsidRPr="00194555" w:rsidRDefault="002D2669" w:rsidP="00194555">
          <w:pPr>
            <w:pStyle w:val="Sommario2"/>
            <w:ind w:right="0"/>
            <w:rPr>
              <w:b w:val="0"/>
              <w:bCs w:val="0"/>
              <w:color w:val="auto"/>
              <w:sz w:val="22"/>
              <w:szCs w:val="22"/>
              <w:lang w:eastAsia="it-IT"/>
            </w:rPr>
          </w:pPr>
          <w:hyperlink w:anchor="_Toc27566678" w:history="1">
            <w:r w:rsidR="00194555" w:rsidRPr="00194555">
              <w:rPr>
                <w:rStyle w:val="Collegamentoipertestuale"/>
                <w:color w:val="auto"/>
              </w:rPr>
              <w:t>3.3 Requisiti non funzionali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_Toc27566678 \h </w:instrText>
            </w:r>
            <w:r w:rsidR="00194555" w:rsidRPr="00194555">
              <w:rPr>
                <w:webHidden/>
                <w:color w:val="auto"/>
              </w:rPr>
            </w:r>
            <w:r w:rsidR="00194555" w:rsidRPr="00194555">
              <w:rPr>
                <w:webHidden/>
                <w:color w:val="auto"/>
              </w:rPr>
              <w:fldChar w:fldCharType="separate"/>
            </w:r>
            <w:r w:rsidR="00194555" w:rsidRPr="00194555">
              <w:rPr>
                <w:webHidden/>
                <w:color w:val="auto"/>
              </w:rPr>
              <w:t>8</w:t>
            </w:r>
            <w:r w:rsidR="00194555" w:rsidRPr="00194555">
              <w:rPr>
                <w:webHidden/>
                <w:color w:val="auto"/>
              </w:rPr>
              <w:fldChar w:fldCharType="end"/>
            </w:r>
          </w:hyperlink>
        </w:p>
        <w:p w14:paraId="36AA0FAD" w14:textId="6E30837E" w:rsidR="00194555" w:rsidRPr="00194555" w:rsidRDefault="002D2669" w:rsidP="00194555">
          <w:pPr>
            <w:pStyle w:val="Sommario3"/>
            <w:ind w:right="0"/>
            <w:rPr>
              <w:sz w:val="22"/>
              <w:szCs w:val="22"/>
              <w:lang w:eastAsia="it-IT"/>
            </w:rPr>
          </w:pPr>
          <w:hyperlink w:anchor="_Toc27566679" w:history="1">
            <w:r w:rsidR="00194555" w:rsidRPr="00194555">
              <w:rPr>
                <w:rStyle w:val="Collegamentoipertestuale"/>
                <w:color w:val="auto"/>
              </w:rPr>
              <w:t>3.3.1 Usabilità</w:t>
            </w:r>
            <w:r w:rsidR="00194555" w:rsidRPr="00194555">
              <w:rPr>
                <w:webHidden/>
              </w:rPr>
              <w:tab/>
            </w:r>
            <w:r w:rsidR="00194555" w:rsidRPr="00194555">
              <w:rPr>
                <w:webHidden/>
              </w:rPr>
              <w:fldChar w:fldCharType="begin"/>
            </w:r>
            <w:r w:rsidR="00194555" w:rsidRPr="00194555">
              <w:rPr>
                <w:webHidden/>
              </w:rPr>
              <w:instrText xml:space="preserve"> PAGEREF _Toc27566679 \h </w:instrText>
            </w:r>
            <w:r w:rsidR="00194555" w:rsidRPr="00194555">
              <w:rPr>
                <w:webHidden/>
              </w:rPr>
            </w:r>
            <w:r w:rsidR="00194555" w:rsidRPr="00194555">
              <w:rPr>
                <w:webHidden/>
              </w:rPr>
              <w:fldChar w:fldCharType="separate"/>
            </w:r>
            <w:r w:rsidR="00194555" w:rsidRPr="00194555">
              <w:rPr>
                <w:webHidden/>
              </w:rPr>
              <w:t>8</w:t>
            </w:r>
            <w:r w:rsidR="00194555" w:rsidRPr="00194555">
              <w:rPr>
                <w:webHidden/>
              </w:rPr>
              <w:fldChar w:fldCharType="end"/>
            </w:r>
          </w:hyperlink>
        </w:p>
        <w:p w14:paraId="35283185" w14:textId="12E746D8" w:rsidR="00194555" w:rsidRPr="00194555" w:rsidRDefault="002D2669" w:rsidP="00194555">
          <w:pPr>
            <w:pStyle w:val="Sommario3"/>
            <w:ind w:right="0"/>
            <w:rPr>
              <w:sz w:val="22"/>
              <w:szCs w:val="22"/>
              <w:lang w:eastAsia="it-IT"/>
            </w:rPr>
          </w:pPr>
          <w:hyperlink w:anchor="_Toc27566680" w:history="1">
            <w:r w:rsidR="00194555" w:rsidRPr="00194555">
              <w:rPr>
                <w:rStyle w:val="Collegamentoipertestuale"/>
                <w:color w:val="auto"/>
              </w:rPr>
              <w:t>3.3.2 Affidabilità</w:t>
            </w:r>
            <w:r w:rsidR="00194555" w:rsidRPr="00194555">
              <w:rPr>
                <w:webHidden/>
              </w:rPr>
              <w:tab/>
            </w:r>
            <w:r w:rsidR="00194555" w:rsidRPr="00194555">
              <w:rPr>
                <w:webHidden/>
              </w:rPr>
              <w:fldChar w:fldCharType="begin"/>
            </w:r>
            <w:r w:rsidR="00194555" w:rsidRPr="00194555">
              <w:rPr>
                <w:webHidden/>
              </w:rPr>
              <w:instrText xml:space="preserve"> PAGEREF _Toc27566680 \h </w:instrText>
            </w:r>
            <w:r w:rsidR="00194555" w:rsidRPr="00194555">
              <w:rPr>
                <w:webHidden/>
              </w:rPr>
            </w:r>
            <w:r w:rsidR="00194555" w:rsidRPr="00194555">
              <w:rPr>
                <w:webHidden/>
              </w:rPr>
              <w:fldChar w:fldCharType="separate"/>
            </w:r>
            <w:r w:rsidR="00194555" w:rsidRPr="00194555">
              <w:rPr>
                <w:webHidden/>
              </w:rPr>
              <w:t>8</w:t>
            </w:r>
            <w:r w:rsidR="00194555" w:rsidRPr="00194555">
              <w:rPr>
                <w:webHidden/>
              </w:rPr>
              <w:fldChar w:fldCharType="end"/>
            </w:r>
          </w:hyperlink>
        </w:p>
        <w:p w14:paraId="620094B4" w14:textId="300E0DD9" w:rsidR="00194555" w:rsidRPr="00194555" w:rsidRDefault="002D2669" w:rsidP="00194555">
          <w:pPr>
            <w:pStyle w:val="Sommario3"/>
            <w:ind w:right="0"/>
            <w:rPr>
              <w:sz w:val="22"/>
              <w:szCs w:val="22"/>
              <w:lang w:eastAsia="it-IT"/>
            </w:rPr>
          </w:pPr>
          <w:hyperlink w:anchor="_Toc27566681" w:history="1">
            <w:r w:rsidR="00194555" w:rsidRPr="00194555">
              <w:rPr>
                <w:rStyle w:val="Collegamentoipertestuale"/>
                <w:color w:val="auto"/>
              </w:rPr>
              <w:t>3.3.3 Prestazioni</w:t>
            </w:r>
            <w:r w:rsidR="00194555" w:rsidRPr="00194555">
              <w:rPr>
                <w:webHidden/>
              </w:rPr>
              <w:tab/>
            </w:r>
            <w:r w:rsidR="00194555" w:rsidRPr="00194555">
              <w:rPr>
                <w:webHidden/>
              </w:rPr>
              <w:fldChar w:fldCharType="begin"/>
            </w:r>
            <w:r w:rsidR="00194555" w:rsidRPr="00194555">
              <w:rPr>
                <w:webHidden/>
              </w:rPr>
              <w:instrText xml:space="preserve"> PAGEREF _Toc27566681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4B55B1FB" w14:textId="2365C3C1" w:rsidR="00194555" w:rsidRPr="00194555" w:rsidRDefault="002D2669" w:rsidP="00194555">
          <w:pPr>
            <w:pStyle w:val="Sommario3"/>
            <w:ind w:right="0"/>
            <w:rPr>
              <w:sz w:val="22"/>
              <w:szCs w:val="22"/>
              <w:lang w:eastAsia="it-IT"/>
            </w:rPr>
          </w:pPr>
          <w:hyperlink w:anchor="_Toc27566682" w:history="1">
            <w:r w:rsidR="00194555" w:rsidRPr="00194555">
              <w:rPr>
                <w:rStyle w:val="Collegamentoipertestuale"/>
                <w:color w:val="auto"/>
              </w:rPr>
              <w:t>3.3.4 Supportabilità</w:t>
            </w:r>
            <w:r w:rsidR="00194555" w:rsidRPr="00194555">
              <w:rPr>
                <w:webHidden/>
              </w:rPr>
              <w:tab/>
            </w:r>
            <w:r w:rsidR="00194555" w:rsidRPr="00194555">
              <w:rPr>
                <w:webHidden/>
              </w:rPr>
              <w:fldChar w:fldCharType="begin"/>
            </w:r>
            <w:r w:rsidR="00194555" w:rsidRPr="00194555">
              <w:rPr>
                <w:webHidden/>
              </w:rPr>
              <w:instrText xml:space="preserve"> PAGEREF _Toc27566682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199B5F0" w14:textId="1073C54D" w:rsidR="00194555" w:rsidRPr="00194555" w:rsidRDefault="002D2669" w:rsidP="00194555">
          <w:pPr>
            <w:pStyle w:val="Sommario3"/>
            <w:ind w:right="0"/>
            <w:rPr>
              <w:sz w:val="22"/>
              <w:szCs w:val="22"/>
              <w:lang w:eastAsia="it-IT"/>
            </w:rPr>
          </w:pPr>
          <w:hyperlink w:anchor="_Toc27566683" w:history="1">
            <w:r w:rsidR="00194555" w:rsidRPr="00194555">
              <w:rPr>
                <w:rStyle w:val="Collegamentoipertestuale"/>
                <w:color w:val="auto"/>
              </w:rPr>
              <w:t>3.3.5 Implementazione</w:t>
            </w:r>
            <w:r w:rsidR="00194555" w:rsidRPr="00194555">
              <w:rPr>
                <w:webHidden/>
              </w:rPr>
              <w:tab/>
            </w:r>
            <w:r w:rsidR="00194555" w:rsidRPr="00194555">
              <w:rPr>
                <w:webHidden/>
              </w:rPr>
              <w:fldChar w:fldCharType="begin"/>
            </w:r>
            <w:r w:rsidR="00194555" w:rsidRPr="00194555">
              <w:rPr>
                <w:webHidden/>
              </w:rPr>
              <w:instrText xml:space="preserve"> PAGEREF _Toc27566683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70E5842A" w14:textId="2D0E7197" w:rsidR="00194555" w:rsidRPr="00194555" w:rsidRDefault="002D2669" w:rsidP="00194555">
          <w:pPr>
            <w:pStyle w:val="Sommario3"/>
            <w:ind w:right="0"/>
            <w:rPr>
              <w:sz w:val="22"/>
              <w:szCs w:val="22"/>
              <w:lang w:eastAsia="it-IT"/>
            </w:rPr>
          </w:pPr>
          <w:hyperlink w:anchor="_Toc27566684" w:history="1">
            <w:r w:rsidR="00194555" w:rsidRPr="00194555">
              <w:rPr>
                <w:rStyle w:val="Collegamentoipertestuale"/>
                <w:color w:val="auto"/>
              </w:rPr>
              <w:t>3.3.6 Interfacce</w:t>
            </w:r>
            <w:r w:rsidR="00194555" w:rsidRPr="00194555">
              <w:rPr>
                <w:webHidden/>
              </w:rPr>
              <w:tab/>
            </w:r>
            <w:r w:rsidR="00194555" w:rsidRPr="00194555">
              <w:rPr>
                <w:webHidden/>
              </w:rPr>
              <w:fldChar w:fldCharType="begin"/>
            </w:r>
            <w:r w:rsidR="00194555" w:rsidRPr="00194555">
              <w:rPr>
                <w:webHidden/>
              </w:rPr>
              <w:instrText xml:space="preserve"> PAGEREF _Toc27566684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00C2024" w14:textId="6FAAC7BA" w:rsidR="00194555" w:rsidRPr="00194555" w:rsidRDefault="002D2669" w:rsidP="00194555">
          <w:pPr>
            <w:pStyle w:val="Sommario3"/>
            <w:ind w:right="0"/>
            <w:rPr>
              <w:sz w:val="22"/>
              <w:szCs w:val="22"/>
              <w:lang w:eastAsia="it-IT"/>
            </w:rPr>
          </w:pPr>
          <w:hyperlink w:anchor="_Toc27566685" w:history="1">
            <w:r w:rsidR="00194555" w:rsidRPr="00194555">
              <w:rPr>
                <w:rStyle w:val="Collegamentoipertestuale"/>
                <w:color w:val="auto"/>
              </w:rPr>
              <w:t>3.3.7 Packaging</w:t>
            </w:r>
            <w:r w:rsidR="00194555" w:rsidRPr="00194555">
              <w:rPr>
                <w:webHidden/>
              </w:rPr>
              <w:tab/>
            </w:r>
            <w:r w:rsidR="00194555" w:rsidRPr="00194555">
              <w:rPr>
                <w:webHidden/>
              </w:rPr>
              <w:fldChar w:fldCharType="begin"/>
            </w:r>
            <w:r w:rsidR="00194555" w:rsidRPr="00194555">
              <w:rPr>
                <w:webHidden/>
              </w:rPr>
              <w:instrText xml:space="preserve"> PAGEREF _Toc27566685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5C39D9AC" w14:textId="5087F33E" w:rsidR="00194555" w:rsidRPr="00194555" w:rsidRDefault="002D2669" w:rsidP="00194555">
          <w:pPr>
            <w:pStyle w:val="Sommario3"/>
            <w:ind w:right="0"/>
            <w:rPr>
              <w:sz w:val="22"/>
              <w:szCs w:val="22"/>
              <w:lang w:eastAsia="it-IT"/>
            </w:rPr>
          </w:pPr>
          <w:hyperlink w:anchor="_Toc27566686" w:history="1">
            <w:r w:rsidR="00194555" w:rsidRPr="00194555">
              <w:rPr>
                <w:rStyle w:val="Collegamentoipertestuale"/>
                <w:color w:val="auto"/>
              </w:rPr>
              <w:t>3.3.8 Legali</w:t>
            </w:r>
            <w:r w:rsidR="00194555" w:rsidRPr="00194555">
              <w:rPr>
                <w:webHidden/>
              </w:rPr>
              <w:tab/>
            </w:r>
            <w:r w:rsidR="00194555" w:rsidRPr="00194555">
              <w:rPr>
                <w:webHidden/>
              </w:rPr>
              <w:fldChar w:fldCharType="begin"/>
            </w:r>
            <w:r w:rsidR="00194555" w:rsidRPr="00194555">
              <w:rPr>
                <w:webHidden/>
              </w:rPr>
              <w:instrText xml:space="preserve"> PAGEREF _Toc27566686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2607819" w14:textId="08B791FA" w:rsidR="00194555" w:rsidRPr="00194555" w:rsidRDefault="002D2669" w:rsidP="00194555">
          <w:pPr>
            <w:pStyle w:val="Sommario2"/>
            <w:ind w:right="0"/>
            <w:rPr>
              <w:b w:val="0"/>
              <w:bCs w:val="0"/>
              <w:color w:val="auto"/>
              <w:sz w:val="22"/>
              <w:szCs w:val="22"/>
              <w:lang w:eastAsia="it-IT"/>
            </w:rPr>
          </w:pPr>
          <w:hyperlink w:anchor="_Toc27566687" w:history="1">
            <w:r w:rsidR="00194555" w:rsidRPr="00194555">
              <w:rPr>
                <w:rStyle w:val="Collegamentoipertestuale"/>
                <w:color w:val="auto"/>
              </w:rPr>
              <w:t>3.4 Modello di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_Toc27566687 \h </w:instrText>
            </w:r>
            <w:r w:rsidR="00194555" w:rsidRPr="00194555">
              <w:rPr>
                <w:webHidden/>
                <w:color w:val="auto"/>
              </w:rPr>
            </w:r>
            <w:r w:rsidR="00194555" w:rsidRPr="00194555">
              <w:rPr>
                <w:webHidden/>
                <w:color w:val="auto"/>
              </w:rPr>
              <w:fldChar w:fldCharType="separate"/>
            </w:r>
            <w:r w:rsidR="00194555" w:rsidRPr="00194555">
              <w:rPr>
                <w:webHidden/>
                <w:color w:val="auto"/>
              </w:rPr>
              <w:t>10</w:t>
            </w:r>
            <w:r w:rsidR="00194555" w:rsidRPr="00194555">
              <w:rPr>
                <w:webHidden/>
                <w:color w:val="auto"/>
              </w:rPr>
              <w:fldChar w:fldCharType="end"/>
            </w:r>
          </w:hyperlink>
        </w:p>
        <w:p w14:paraId="39EC1E0A" w14:textId="767F8823" w:rsidR="00194555" w:rsidRPr="00194555" w:rsidRDefault="002D2669" w:rsidP="00194555">
          <w:pPr>
            <w:pStyle w:val="Sommario3"/>
            <w:ind w:right="0"/>
            <w:rPr>
              <w:sz w:val="22"/>
              <w:szCs w:val="22"/>
              <w:lang w:eastAsia="it-IT"/>
            </w:rPr>
          </w:pPr>
          <w:hyperlink w:anchor="_Toc27566688" w:history="1">
            <w:r w:rsidR="00194555" w:rsidRPr="00194555">
              <w:rPr>
                <w:rStyle w:val="Collegamentoipertestuale"/>
                <w:color w:val="auto"/>
              </w:rPr>
              <w:t>3.4.1 Scenari</w:t>
            </w:r>
            <w:r w:rsidR="00194555" w:rsidRPr="00194555">
              <w:rPr>
                <w:webHidden/>
              </w:rPr>
              <w:tab/>
            </w:r>
            <w:r w:rsidR="00194555" w:rsidRPr="00194555">
              <w:rPr>
                <w:webHidden/>
              </w:rPr>
              <w:fldChar w:fldCharType="begin"/>
            </w:r>
            <w:r w:rsidR="00194555" w:rsidRPr="00194555">
              <w:rPr>
                <w:webHidden/>
              </w:rPr>
              <w:instrText xml:space="preserve"> PAGEREF _Toc27566688 \h </w:instrText>
            </w:r>
            <w:r w:rsidR="00194555" w:rsidRPr="00194555">
              <w:rPr>
                <w:webHidden/>
              </w:rPr>
            </w:r>
            <w:r w:rsidR="00194555" w:rsidRPr="00194555">
              <w:rPr>
                <w:webHidden/>
              </w:rPr>
              <w:fldChar w:fldCharType="separate"/>
            </w:r>
            <w:r w:rsidR="00194555" w:rsidRPr="00194555">
              <w:rPr>
                <w:webHidden/>
              </w:rPr>
              <w:t>10</w:t>
            </w:r>
            <w:r w:rsidR="00194555" w:rsidRPr="00194555">
              <w:rPr>
                <w:webHidden/>
              </w:rPr>
              <w:fldChar w:fldCharType="end"/>
            </w:r>
          </w:hyperlink>
        </w:p>
        <w:p w14:paraId="32493FFF" w14:textId="4725F2E3" w:rsidR="00194555" w:rsidRPr="00194555" w:rsidRDefault="002D2669" w:rsidP="00194555">
          <w:pPr>
            <w:pStyle w:val="Sommario3"/>
            <w:ind w:right="0"/>
            <w:rPr>
              <w:sz w:val="22"/>
              <w:szCs w:val="22"/>
              <w:lang w:eastAsia="it-IT"/>
            </w:rPr>
          </w:pPr>
          <w:hyperlink w:anchor="_Toc27566689" w:history="1">
            <w:r w:rsidR="00194555" w:rsidRPr="00194555">
              <w:rPr>
                <w:rStyle w:val="Collegamentoipertestuale"/>
                <w:color w:val="auto"/>
              </w:rPr>
              <w:t>3.4.2 Use Case</w:t>
            </w:r>
            <w:r w:rsidR="00194555" w:rsidRPr="00194555">
              <w:rPr>
                <w:webHidden/>
              </w:rPr>
              <w:tab/>
            </w:r>
            <w:r w:rsidR="00194555" w:rsidRPr="00194555">
              <w:rPr>
                <w:webHidden/>
              </w:rPr>
              <w:fldChar w:fldCharType="begin"/>
            </w:r>
            <w:r w:rsidR="00194555" w:rsidRPr="00194555">
              <w:rPr>
                <w:webHidden/>
              </w:rPr>
              <w:instrText xml:space="preserve"> PAGEREF _Toc27566689 \h </w:instrText>
            </w:r>
            <w:r w:rsidR="00194555" w:rsidRPr="00194555">
              <w:rPr>
                <w:webHidden/>
              </w:rPr>
            </w:r>
            <w:r w:rsidR="00194555" w:rsidRPr="00194555">
              <w:rPr>
                <w:webHidden/>
              </w:rPr>
              <w:fldChar w:fldCharType="separate"/>
            </w:r>
            <w:r w:rsidR="00194555" w:rsidRPr="00194555">
              <w:rPr>
                <w:webHidden/>
              </w:rPr>
              <w:t>25</w:t>
            </w:r>
            <w:r w:rsidR="00194555" w:rsidRPr="00194555">
              <w:rPr>
                <w:webHidden/>
              </w:rPr>
              <w:fldChar w:fldCharType="end"/>
            </w:r>
          </w:hyperlink>
        </w:p>
        <w:p w14:paraId="3F28F5B9" w14:textId="3C058DE0" w:rsidR="00194555" w:rsidRPr="00194555" w:rsidRDefault="002D2669" w:rsidP="00194555">
          <w:pPr>
            <w:pStyle w:val="Sommario3"/>
            <w:ind w:right="0"/>
            <w:rPr>
              <w:sz w:val="22"/>
              <w:szCs w:val="22"/>
              <w:lang w:eastAsia="it-IT"/>
            </w:rPr>
          </w:pPr>
          <w:hyperlink w:anchor="_Toc27566690" w:history="1">
            <w:r w:rsidR="00194555" w:rsidRPr="00194555">
              <w:rPr>
                <w:rStyle w:val="Collegamentoipertestuale"/>
                <w:color w:val="auto"/>
              </w:rPr>
              <w:t>3.4.2.1 Use-case diagram</w:t>
            </w:r>
            <w:r w:rsidR="00194555" w:rsidRPr="00194555">
              <w:rPr>
                <w:webHidden/>
              </w:rPr>
              <w:tab/>
            </w:r>
            <w:r w:rsidR="00194555" w:rsidRPr="00194555">
              <w:rPr>
                <w:webHidden/>
              </w:rPr>
              <w:fldChar w:fldCharType="begin"/>
            </w:r>
            <w:r w:rsidR="00194555" w:rsidRPr="00194555">
              <w:rPr>
                <w:webHidden/>
              </w:rPr>
              <w:instrText xml:space="preserve"> PAGEREF _Toc27566690 \h </w:instrText>
            </w:r>
            <w:r w:rsidR="00194555" w:rsidRPr="00194555">
              <w:rPr>
                <w:webHidden/>
              </w:rPr>
            </w:r>
            <w:r w:rsidR="00194555" w:rsidRPr="00194555">
              <w:rPr>
                <w:webHidden/>
              </w:rPr>
              <w:fldChar w:fldCharType="separate"/>
            </w:r>
            <w:r w:rsidR="00194555" w:rsidRPr="00194555">
              <w:rPr>
                <w:webHidden/>
              </w:rPr>
              <w:t>48</w:t>
            </w:r>
            <w:r w:rsidR="00194555" w:rsidRPr="00194555">
              <w:rPr>
                <w:webHidden/>
              </w:rPr>
              <w:fldChar w:fldCharType="end"/>
            </w:r>
          </w:hyperlink>
        </w:p>
        <w:p w14:paraId="21679D1D" w14:textId="27B32CFB" w:rsidR="00194555" w:rsidRPr="00194555" w:rsidRDefault="002D2669" w:rsidP="00194555">
          <w:pPr>
            <w:pStyle w:val="Sommario3"/>
            <w:ind w:right="0"/>
            <w:rPr>
              <w:sz w:val="22"/>
              <w:szCs w:val="22"/>
              <w:lang w:eastAsia="it-IT"/>
            </w:rPr>
          </w:pPr>
          <w:hyperlink w:anchor="_Toc27566691" w:history="1">
            <w:r w:rsidR="00194555" w:rsidRPr="00194555">
              <w:rPr>
                <w:rStyle w:val="Collegamentoipertestuale"/>
                <w:color w:val="auto"/>
              </w:rPr>
              <w:t>3.4.3 Modello ad oggetti</w:t>
            </w:r>
            <w:r w:rsidR="00194555" w:rsidRPr="00194555">
              <w:rPr>
                <w:webHidden/>
              </w:rPr>
              <w:tab/>
            </w:r>
            <w:r w:rsidR="00194555" w:rsidRPr="00194555">
              <w:rPr>
                <w:webHidden/>
              </w:rPr>
              <w:fldChar w:fldCharType="begin"/>
            </w:r>
            <w:r w:rsidR="00194555" w:rsidRPr="00194555">
              <w:rPr>
                <w:webHidden/>
              </w:rPr>
              <w:instrText xml:space="preserve"> PAGEREF _Toc27566691 \h </w:instrText>
            </w:r>
            <w:r w:rsidR="00194555" w:rsidRPr="00194555">
              <w:rPr>
                <w:webHidden/>
              </w:rPr>
            </w:r>
            <w:r w:rsidR="00194555" w:rsidRPr="00194555">
              <w:rPr>
                <w:webHidden/>
              </w:rPr>
              <w:fldChar w:fldCharType="separate"/>
            </w:r>
            <w:r w:rsidR="00194555" w:rsidRPr="00194555">
              <w:rPr>
                <w:webHidden/>
              </w:rPr>
              <w:t>51</w:t>
            </w:r>
            <w:r w:rsidR="00194555" w:rsidRPr="00194555">
              <w:rPr>
                <w:webHidden/>
              </w:rPr>
              <w:fldChar w:fldCharType="end"/>
            </w:r>
          </w:hyperlink>
        </w:p>
        <w:p w14:paraId="1F033263" w14:textId="57C77EF5" w:rsidR="00194555" w:rsidRPr="00194555" w:rsidRDefault="002D2669" w:rsidP="00194555">
          <w:pPr>
            <w:pStyle w:val="Sommario3"/>
            <w:ind w:right="0"/>
            <w:rPr>
              <w:sz w:val="22"/>
              <w:szCs w:val="22"/>
              <w:lang w:eastAsia="it-IT"/>
            </w:rPr>
          </w:pPr>
          <w:hyperlink w:anchor="_Toc27566692" w:history="1">
            <w:r w:rsidR="00194555" w:rsidRPr="00194555">
              <w:rPr>
                <w:rStyle w:val="Collegamentoipertestuale"/>
                <w:color w:val="auto"/>
              </w:rPr>
              <w:t>3.4.4 Modello Dinamico</w:t>
            </w:r>
            <w:r w:rsidR="00194555" w:rsidRPr="00194555">
              <w:rPr>
                <w:webHidden/>
              </w:rPr>
              <w:tab/>
            </w:r>
            <w:r w:rsidR="00194555" w:rsidRPr="00194555">
              <w:rPr>
                <w:webHidden/>
              </w:rPr>
              <w:fldChar w:fldCharType="begin"/>
            </w:r>
            <w:r w:rsidR="00194555" w:rsidRPr="00194555">
              <w:rPr>
                <w:webHidden/>
              </w:rPr>
              <w:instrText xml:space="preserve"> PAGEREF _Toc27566692 \h </w:instrText>
            </w:r>
            <w:r w:rsidR="00194555" w:rsidRPr="00194555">
              <w:rPr>
                <w:webHidden/>
              </w:rPr>
            </w:r>
            <w:r w:rsidR="00194555" w:rsidRPr="00194555">
              <w:rPr>
                <w:webHidden/>
              </w:rPr>
              <w:fldChar w:fldCharType="separate"/>
            </w:r>
            <w:r w:rsidR="00194555" w:rsidRPr="00194555">
              <w:rPr>
                <w:webHidden/>
              </w:rPr>
              <w:t>60</w:t>
            </w:r>
            <w:r w:rsidR="00194555" w:rsidRPr="00194555">
              <w:rPr>
                <w:webHidden/>
              </w:rPr>
              <w:fldChar w:fldCharType="end"/>
            </w:r>
          </w:hyperlink>
        </w:p>
        <w:p w14:paraId="58B0B311" w14:textId="3190E7F3" w:rsidR="00194555" w:rsidRPr="00194555" w:rsidRDefault="002D2669" w:rsidP="00194555">
          <w:pPr>
            <w:pStyle w:val="Sommario3"/>
            <w:ind w:right="0"/>
            <w:rPr>
              <w:sz w:val="22"/>
              <w:szCs w:val="22"/>
              <w:lang w:eastAsia="it-IT"/>
            </w:rPr>
          </w:pPr>
          <w:hyperlink w:anchor="_Toc27566693" w:history="1">
            <w:r w:rsidR="00194555" w:rsidRPr="00194555">
              <w:rPr>
                <w:rStyle w:val="Collegamentoipertestuale"/>
                <w:color w:val="auto"/>
              </w:rPr>
              <w:t>3.4.5 Interfaccia Utente – Percorsi di Navigazione e Mock-up</w:t>
            </w:r>
            <w:r w:rsidR="00194555" w:rsidRPr="00194555">
              <w:rPr>
                <w:webHidden/>
              </w:rPr>
              <w:tab/>
            </w:r>
            <w:r w:rsidR="00194555" w:rsidRPr="00194555">
              <w:rPr>
                <w:webHidden/>
              </w:rPr>
              <w:fldChar w:fldCharType="begin"/>
            </w:r>
            <w:r w:rsidR="00194555" w:rsidRPr="00194555">
              <w:rPr>
                <w:webHidden/>
              </w:rPr>
              <w:instrText xml:space="preserve"> PAGEREF _Toc27566693 \h </w:instrText>
            </w:r>
            <w:r w:rsidR="00194555" w:rsidRPr="00194555">
              <w:rPr>
                <w:webHidden/>
              </w:rPr>
            </w:r>
            <w:r w:rsidR="00194555" w:rsidRPr="00194555">
              <w:rPr>
                <w:webHidden/>
              </w:rPr>
              <w:fldChar w:fldCharType="separate"/>
            </w:r>
            <w:r w:rsidR="00194555" w:rsidRPr="00194555">
              <w:rPr>
                <w:webHidden/>
              </w:rPr>
              <w:t>75</w:t>
            </w:r>
            <w:r w:rsidR="00194555" w:rsidRPr="00194555">
              <w:rPr>
                <w:webHidden/>
              </w:rPr>
              <w:fldChar w:fldCharType="end"/>
            </w:r>
          </w:hyperlink>
        </w:p>
        <w:p w14:paraId="0DD2685F" w14:textId="7DA4ABD0" w:rsidR="00194555" w:rsidRPr="00194555" w:rsidRDefault="002D2669" w:rsidP="00194555">
          <w:pPr>
            <w:pStyle w:val="Sommario1"/>
            <w:numPr>
              <w:ilvl w:val="0"/>
              <w:numId w:val="0"/>
            </w:numPr>
            <w:ind w:left="576" w:right="0"/>
            <w:rPr>
              <w:b w:val="0"/>
              <w:bCs w:val="0"/>
              <w:noProof/>
              <w:color w:val="auto"/>
              <w:sz w:val="22"/>
              <w:szCs w:val="22"/>
              <w:lang w:val="it-IT" w:eastAsia="it-IT"/>
            </w:rPr>
          </w:pPr>
          <w:hyperlink w:anchor="_Toc27566694" w:history="1">
            <w:r w:rsidR="00194555" w:rsidRPr="00194555">
              <w:rPr>
                <w:rStyle w:val="Collegamentoipertestuale"/>
                <w:noProof/>
                <w:color w:val="auto"/>
                <w:lang w:val="it-IT"/>
              </w:rPr>
              <w:t>4. Glossario</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_Toc27566694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81</w:t>
            </w:r>
            <w:r w:rsidR="00194555" w:rsidRPr="00194555">
              <w:rPr>
                <w:noProof/>
                <w:webHidden/>
                <w:color w:val="auto"/>
              </w:rPr>
              <w:fldChar w:fldCharType="end"/>
            </w:r>
          </w:hyperlink>
        </w:p>
        <w:p w14:paraId="0BFA9267" w14:textId="5BFACC24"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7566667"/>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268063FF" w:rsidR="0026167D" w:rsidRPr="009D3FEB" w:rsidRDefault="0026167D" w:rsidP="006A44FB">
      <w:pPr>
        <w:pStyle w:val="Titolo2"/>
        <w:spacing w:before="0" w:after="61"/>
        <w:rPr>
          <w:color w:val="auto"/>
          <w:lang w:val="it-IT"/>
        </w:rPr>
      </w:pPr>
      <w:bookmarkStart w:id="3" w:name="_Toc27566668"/>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7566669"/>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7566670"/>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Branch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Checkstyle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7566671"/>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748A61DB" w:rsidR="00D87B53" w:rsidRPr="00DE4397" w:rsidRDefault="008C323C" w:rsidP="006A44FB">
      <w:pPr>
        <w:autoSpaceDE w:val="0"/>
        <w:autoSpaceDN w:val="0"/>
        <w:adjustRightInd w:val="0"/>
        <w:spacing w:after="61" w:line="240" w:lineRule="auto"/>
        <w:jc w:val="both"/>
        <w:rPr>
          <w:rFonts w:ascii="Garamond" w:hAnsi="Garamond"/>
          <w:color w:val="auto"/>
          <w:sz w:val="24"/>
          <w:szCs w:val="24"/>
          <w:lang w:val="it-IT"/>
        </w:rPr>
      </w:pPr>
      <w:r w:rsidRPr="00DE4397">
        <w:rPr>
          <w:rFonts w:ascii="Garamond" w:hAnsi="Garamond"/>
          <w:color w:val="auto"/>
          <w:sz w:val="24"/>
          <w:szCs w:val="24"/>
          <w:lang w:val="it-IT"/>
        </w:rPr>
        <w:t>- UC: Use Case</w:t>
      </w:r>
      <w:r w:rsidR="00D87B53" w:rsidRPr="00DE4397">
        <w:rPr>
          <w:rFonts w:ascii="Garamond" w:hAnsi="Garamond"/>
          <w:color w:val="auto"/>
          <w:sz w:val="24"/>
          <w:szCs w:val="24"/>
          <w:lang w:val="it-IT"/>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SCD: StateChart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8C323C" w:rsidRDefault="008C323C" w:rsidP="006A44FB">
      <w:pPr>
        <w:autoSpaceDE w:val="0"/>
        <w:autoSpaceDN w:val="0"/>
        <w:adjustRightInd w:val="0"/>
        <w:spacing w:after="61" w:line="240" w:lineRule="auto"/>
        <w:jc w:val="both"/>
        <w:rPr>
          <w:rFonts w:ascii="Garamond" w:hAnsi="Garamond" w:cs="Garamond"/>
          <w:color w:val="auto"/>
          <w:sz w:val="24"/>
          <w:szCs w:val="24"/>
        </w:rPr>
      </w:pPr>
      <w:r>
        <w:rPr>
          <w:rFonts w:ascii="Garamond" w:hAnsi="Garamond"/>
          <w:color w:val="auto"/>
          <w:sz w:val="24"/>
          <w:szCs w:val="24"/>
        </w:rPr>
        <w:t>- UI: Mock-Up.</w:t>
      </w:r>
    </w:p>
    <w:p w14:paraId="52E5A069" w14:textId="77777777" w:rsidR="00CA7A5B" w:rsidRPr="008C323C" w:rsidRDefault="00CA7A5B" w:rsidP="006A44FB">
      <w:pPr>
        <w:autoSpaceDE w:val="0"/>
        <w:autoSpaceDN w:val="0"/>
        <w:adjustRightInd w:val="0"/>
        <w:spacing w:after="61" w:line="240" w:lineRule="auto"/>
        <w:jc w:val="both"/>
        <w:rPr>
          <w:color w:val="auto"/>
        </w:rPr>
      </w:pPr>
    </w:p>
    <w:p w14:paraId="07D6083B" w14:textId="77777777" w:rsidR="0026167D" w:rsidRPr="009D3FEB" w:rsidRDefault="0026167D" w:rsidP="006A44FB">
      <w:pPr>
        <w:pStyle w:val="Titolo2"/>
        <w:spacing w:before="0" w:after="61"/>
        <w:jc w:val="both"/>
        <w:rPr>
          <w:color w:val="auto"/>
        </w:rPr>
      </w:pPr>
      <w:bookmarkStart w:id="7" w:name="_Toc27566672"/>
      <w:r w:rsidRPr="009D3FEB">
        <w:rPr>
          <w:color w:val="auto"/>
        </w:rPr>
        <w:t xml:space="preserve">1.5 </w:t>
      </w:r>
      <w:r w:rsidR="004A29E6" w:rsidRPr="009D3FEB">
        <w:rPr>
          <w:color w:val="auto"/>
        </w:rPr>
        <w:t>Riferimenti</w:t>
      </w:r>
      <w:bookmarkEnd w:id="7"/>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Bernd Bruegge &amp; Allen H. Dutoit.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8" w:name="_Toc27566673"/>
      <w:r w:rsidRPr="009D3FEB">
        <w:rPr>
          <w:color w:val="auto"/>
          <w:lang w:val="it-IT"/>
        </w:rPr>
        <w:t xml:space="preserve">1.6 </w:t>
      </w:r>
      <w:r w:rsidR="00A73D31">
        <w:rPr>
          <w:color w:val="auto"/>
          <w:lang w:val="it-IT"/>
        </w:rPr>
        <w:t>Organizzazione del Documento</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numero] nomeDelRequisitoFunzionale</w:t>
      </w:r>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NFR[numero] nomeDelRequisitoNonFunzionale</w:t>
      </w:r>
    </w:p>
    <w:p w14:paraId="17B96942" w14:textId="2888F485" w:rsidR="00DC6534" w:rsidRPr="009D3FEB" w:rsidRDefault="00AB69D9" w:rsidP="006A44FB">
      <w:pPr>
        <w:autoSpaceDE w:val="0"/>
        <w:autoSpaceDN w:val="0"/>
        <w:adjustRightInd w:val="0"/>
        <w:spacing w:after="61" w:line="240" w:lineRule="auto"/>
        <w:jc w:val="both"/>
        <w:rPr>
          <w:rFonts w:ascii="Garamond" w:hAnsi="Garamond" w:cs="Garamond"/>
          <w:color w:val="auto"/>
          <w:lang w:val="it-IT"/>
        </w:rPr>
      </w:pPr>
      <w:r w:rsidRPr="009D3FEB">
        <w:rPr>
          <w:rFonts w:ascii="Garamond" w:hAnsi="Garamond" w:cs="Garamond"/>
          <w:color w:val="auto"/>
          <w:sz w:val="24"/>
          <w:szCs w:val="24"/>
          <w:lang w:val="it-IT"/>
        </w:rPr>
        <w:t xml:space="preserve">I Requisiti Non Funzionali seguono il modello FURPS+, essi sono: Usabilità, Affidabilità, Prestazioni, Supportabilità, Implementazione, Interfaccia, Packaging, Legali. </w:t>
      </w: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lastRenderedPageBreak/>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iene definito il design dell’interfaccia utente e le varie pagine dell’applicazione usando i relativi mockups.</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7566674"/>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affinchè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7566675"/>
      <w:r w:rsidRPr="000745A4">
        <w:rPr>
          <w:color w:val="1F4E79"/>
          <w:u w:val="single"/>
          <w:lang w:val="it-IT"/>
        </w:rPr>
        <w:t xml:space="preserve">3. </w:t>
      </w:r>
      <w:r w:rsidR="004A29E6" w:rsidRPr="000745A4">
        <w:rPr>
          <w:color w:val="1F4E79"/>
          <w:u w:val="single"/>
          <w:lang w:val="it-IT"/>
        </w:rPr>
        <w:t>Sistema proposto</w:t>
      </w:r>
      <w:bookmarkEnd w:id="10"/>
    </w:p>
    <w:p w14:paraId="13C6DBFE" w14:textId="173A70F4" w:rsidR="006B4A8D" w:rsidRPr="009D3FEB" w:rsidRDefault="0026167D" w:rsidP="006A44FB">
      <w:pPr>
        <w:pStyle w:val="Titolo2"/>
        <w:spacing w:before="0" w:after="61"/>
        <w:jc w:val="both"/>
        <w:rPr>
          <w:color w:val="auto"/>
          <w:lang w:val="it-IT"/>
        </w:rPr>
      </w:pPr>
      <w:bookmarkStart w:id="11" w:name="_Toc27566676"/>
      <w:r w:rsidRPr="009D3FEB">
        <w:rPr>
          <w:color w:val="auto"/>
          <w:lang w:val="it-IT"/>
        </w:rPr>
        <w:t xml:space="preserve">3.1 </w:t>
      </w:r>
      <w:r w:rsidR="00D17A9A">
        <w:rPr>
          <w:color w:val="auto"/>
          <w:lang w:val="it-IT"/>
        </w:rPr>
        <w:t>Sintesi della sezione</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4A35D29B"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del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68F84D6A"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Specificare i giorni e orari di sportello consentiti.</w:t>
      </w:r>
    </w:p>
    <w:p w14:paraId="1964AF86"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7566677"/>
      <w:r w:rsidRPr="009D3FEB">
        <w:rPr>
          <w:color w:val="auto"/>
          <w:lang w:val="it-IT"/>
        </w:rPr>
        <w:t xml:space="preserve">3.2 </w:t>
      </w:r>
      <w:r w:rsidR="004A29E6" w:rsidRPr="009D3FEB">
        <w:rPr>
          <w:color w:val="auto"/>
          <w:lang w:val="it-IT"/>
        </w:rPr>
        <w:t>Requisiti funzionali</w:t>
      </w:r>
      <w:bookmarkEnd w:id="12"/>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Student</w:t>
      </w:r>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Per Student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43FEF15E" w14:textId="267E6A8F" w:rsidR="00151903" w:rsidRDefault="00151903" w:rsidP="00106F4C">
      <w:pPr>
        <w:pStyle w:val="Paragrafoelenco"/>
        <w:spacing w:after="61" w:line="240" w:lineRule="auto"/>
        <w:jc w:val="both"/>
        <w:rPr>
          <w:color w:val="auto"/>
          <w:sz w:val="24"/>
          <w:szCs w:val="24"/>
          <w:lang w:val="it-IT"/>
        </w:rPr>
      </w:pP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RF_TCM: Tutoring Commission Member</w:t>
      </w:r>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Member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464A3A43" w14:textId="6BA442C5" w:rsidR="00AA7592" w:rsidRDefault="00442A54"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Pr="00AA7592">
        <w:rPr>
          <w:color w:val="auto"/>
          <w:sz w:val="24"/>
          <w:szCs w:val="24"/>
          <w:lang w:val="it-IT"/>
        </w:rPr>
        <w:t>1</w:t>
      </w:r>
      <w:r w:rsidR="00AA7592">
        <w:rPr>
          <w:color w:val="auto"/>
          <w:sz w:val="24"/>
          <w:szCs w:val="24"/>
          <w:lang w:val="it-IT"/>
        </w:rPr>
        <w:t>: Specifica giorni/orari sportello.</w:t>
      </w:r>
    </w:p>
    <w:p w14:paraId="3E0A1619" w14:textId="4B9D0D52" w:rsidR="006975EB"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w:t>
      </w:r>
      <w:r w:rsidR="006975EB" w:rsidRPr="00AA7592">
        <w:rPr>
          <w:color w:val="auto"/>
          <w:sz w:val="24"/>
          <w:szCs w:val="24"/>
          <w:lang w:val="it-IT"/>
        </w:rPr>
        <w:t xml:space="preserve">ermettere </w:t>
      </w:r>
      <w:r>
        <w:rPr>
          <w:color w:val="auto"/>
          <w:sz w:val="24"/>
          <w:szCs w:val="24"/>
          <w:lang w:val="it-IT"/>
        </w:rPr>
        <w:t>ai membri della Commissione di</w:t>
      </w:r>
      <w:r w:rsidR="006975EB" w:rsidRPr="00AA7592">
        <w:rPr>
          <w:color w:val="auto"/>
          <w:sz w:val="24"/>
          <w:szCs w:val="24"/>
          <w:lang w:val="it-IT"/>
        </w:rPr>
        <w:t xml:space="preserve"> specifica</w:t>
      </w:r>
      <w:r>
        <w:rPr>
          <w:color w:val="auto"/>
          <w:sz w:val="24"/>
          <w:szCs w:val="24"/>
          <w:lang w:val="it-IT"/>
        </w:rPr>
        <w:t xml:space="preserve">re </w:t>
      </w:r>
      <w:r w:rsidR="006975EB" w:rsidRPr="00AA7592">
        <w:rPr>
          <w:color w:val="auto"/>
          <w:sz w:val="24"/>
          <w:szCs w:val="24"/>
          <w:lang w:val="it-IT"/>
        </w:rPr>
        <w:t>i giorni e</w:t>
      </w:r>
      <w:r>
        <w:rPr>
          <w:color w:val="auto"/>
          <w:sz w:val="24"/>
          <w:szCs w:val="24"/>
          <w:lang w:val="it-IT"/>
        </w:rPr>
        <w:t xml:space="preserve"> gli</w:t>
      </w:r>
      <w:r w:rsidR="006975EB" w:rsidRPr="00AA7592">
        <w:rPr>
          <w:color w:val="auto"/>
          <w:sz w:val="24"/>
          <w:szCs w:val="24"/>
          <w:lang w:val="it-IT"/>
        </w:rPr>
        <w:t xml:space="preserve"> orari dello sportello di tutorato. Priorità </w:t>
      </w:r>
      <w:r>
        <w:rPr>
          <w:color w:val="auto"/>
          <w:sz w:val="24"/>
          <w:szCs w:val="24"/>
          <w:lang w:val="it-IT"/>
        </w:rPr>
        <w:t>a</w:t>
      </w:r>
      <w:r w:rsidR="006975EB" w:rsidRPr="00AA7592">
        <w:rPr>
          <w:color w:val="auto"/>
          <w:sz w:val="24"/>
          <w:szCs w:val="24"/>
          <w:lang w:val="it-IT"/>
        </w:rPr>
        <w:t>lta</w:t>
      </w:r>
      <w:r>
        <w:rPr>
          <w:color w:val="auto"/>
          <w:sz w:val="24"/>
          <w:szCs w:val="24"/>
          <w:lang w:val="it-IT"/>
        </w:rPr>
        <w:t>.</w:t>
      </w:r>
    </w:p>
    <w:p w14:paraId="30E462DD" w14:textId="77777777"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_TCM_2: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77777777"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RF_TCM_3: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2E5AAC26"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_TCM_4: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33EBBB73"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RF_TCM_5: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AE02BF2"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RF_TCM_6: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77777777"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_TCM_7: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7566678"/>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7566679"/>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user-friendly.</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77777777" w:rsidR="00FD313E" w:rsidRPr="00FD313E" w:rsidRDefault="00FD313E"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5" w:name="_Toc27566680"/>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6" w:name="_Toc27566681"/>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7" w:name="_Toc27566682"/>
      <w:r w:rsidRPr="00335DC3">
        <w:rPr>
          <w:color w:val="auto"/>
          <w:lang w:val="it-IT"/>
        </w:rPr>
        <w:t xml:space="preserve">3.3.4 </w:t>
      </w:r>
      <w:r w:rsidR="004A29E6" w:rsidRPr="00335DC3">
        <w:rPr>
          <w:color w:val="auto"/>
          <w:lang w:val="it-IT"/>
        </w:rPr>
        <w:t>Supportabilit</w:t>
      </w:r>
      <w:r w:rsidR="004E355F">
        <w:rPr>
          <w:color w:val="auto"/>
          <w:lang w:val="it-IT"/>
        </w:rPr>
        <w:t>à</w:t>
      </w:r>
      <w:bookmarkEnd w:id="17"/>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8" w:name="_Toc27566683"/>
      <w:r w:rsidRPr="00335DC3">
        <w:rPr>
          <w:color w:val="auto"/>
          <w:lang w:val="it-IT"/>
        </w:rPr>
        <w:t xml:space="preserve">3.3.5 </w:t>
      </w:r>
      <w:r w:rsidR="004A29E6" w:rsidRPr="00335DC3">
        <w:rPr>
          <w:color w:val="auto"/>
          <w:lang w:val="it-IT"/>
        </w:rPr>
        <w:t>Implementazione</w:t>
      </w:r>
      <w:bookmarkEnd w:id="18"/>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19" w:name="_Toc27566684"/>
      <w:r w:rsidRPr="00335DC3">
        <w:rPr>
          <w:color w:val="auto"/>
          <w:lang w:val="it-IT"/>
        </w:rPr>
        <w:t xml:space="preserve">3.3.6 </w:t>
      </w:r>
      <w:r w:rsidR="004A29E6" w:rsidRPr="00335DC3">
        <w:rPr>
          <w:color w:val="auto"/>
          <w:lang w:val="it-IT"/>
        </w:rPr>
        <w:t>Interfacc</w:t>
      </w:r>
      <w:r w:rsidR="00D17A9A">
        <w:rPr>
          <w:color w:val="auto"/>
          <w:lang w:val="it-IT"/>
        </w:rPr>
        <w:t>e</w:t>
      </w:r>
      <w:bookmarkEnd w:id="19"/>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0" w:name="_Toc27566685"/>
      <w:r w:rsidRPr="00335DC3">
        <w:rPr>
          <w:color w:val="auto"/>
          <w:lang w:val="it-IT"/>
        </w:rPr>
        <w:t>3.3.7 Packaging</w:t>
      </w:r>
      <w:bookmarkEnd w:id="20"/>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1" w:name="_Toc27566686"/>
      <w:r w:rsidRPr="00335DC3">
        <w:rPr>
          <w:color w:val="auto"/>
          <w:lang w:val="it-IT"/>
        </w:rPr>
        <w:t xml:space="preserve">3.3.8 </w:t>
      </w:r>
      <w:r w:rsidR="004A29E6" w:rsidRPr="00335DC3">
        <w:rPr>
          <w:color w:val="auto"/>
          <w:lang w:val="it-IT"/>
        </w:rPr>
        <w:t>Legali</w:t>
      </w:r>
      <w:bookmarkEnd w:id="21"/>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0902561D" w:rsidR="00903B79" w:rsidRDefault="00903B79"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1D44CE3" w14:textId="77777777" w:rsidR="00903B79" w:rsidRPr="00FD313E"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2" w:name="_Toc27566687"/>
      <w:r w:rsidRPr="00335DC3">
        <w:rPr>
          <w:color w:val="auto"/>
          <w:lang w:val="it-IT"/>
        </w:rPr>
        <w:t xml:space="preserve">3.4 </w:t>
      </w:r>
      <w:r w:rsidR="004A29E6" w:rsidRPr="00335DC3">
        <w:rPr>
          <w:color w:val="auto"/>
          <w:lang w:val="it-IT"/>
        </w:rPr>
        <w:t>Modello di sistema</w:t>
      </w:r>
      <w:bookmarkEnd w:id="22"/>
    </w:p>
    <w:p w14:paraId="4B6F2C5D" w14:textId="45766FB4" w:rsidR="00315EB1" w:rsidRPr="00903B79" w:rsidRDefault="0026167D" w:rsidP="006A44FB">
      <w:pPr>
        <w:pStyle w:val="Titolo3"/>
        <w:spacing w:before="0" w:after="61" w:line="240" w:lineRule="auto"/>
        <w:rPr>
          <w:color w:val="auto"/>
          <w:lang w:val="it-IT"/>
        </w:rPr>
      </w:pPr>
      <w:bookmarkStart w:id="23" w:name="_Toc27566688"/>
      <w:r w:rsidRPr="00335DC3">
        <w:rPr>
          <w:color w:val="auto"/>
          <w:lang w:val="it-IT"/>
        </w:rPr>
        <w:t xml:space="preserve">3.4.1 </w:t>
      </w:r>
      <w:r w:rsidR="004A29E6" w:rsidRPr="00335DC3">
        <w:rPr>
          <w:color w:val="auto"/>
          <w:lang w:val="it-IT"/>
        </w:rPr>
        <w:t>Scenari</w:t>
      </w:r>
      <w:bookmarkEnd w:id="23"/>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AA7F46"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AA7F46"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AA7F46"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AA7F46"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AA7F46"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AA7F46"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AA7F46"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82FF8D6" w:rsidR="00342133" w:rsidRDefault="00342133"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70B3916C" w14:textId="33DEBF5E"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AA7F46"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AA7F46"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AC349C"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C349C" w:rsidRPr="00AA7F46"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55748AD0"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si reca nella pagina apposita per l’inoltro della richiesta di tutorato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AC349C" w:rsidRPr="00AA7F46"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AC349C" w:rsidRPr="00AA7F46"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AC349C" w:rsidRPr="00AA7F46"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AC349C" w:rsidRPr="00AA7F46"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805BAA" w:rsidRPr="00AA7F46"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r w:rsidR="00211382" w:rsidRPr="00AA7F46" w14:paraId="26410BB3" w14:textId="77777777" w:rsidTr="0089134C">
        <w:trPr>
          <w:cantSplit/>
        </w:trPr>
        <w:tc>
          <w:tcPr>
            <w:tcW w:w="3070" w:type="dxa"/>
            <w:shd w:val="clear" w:color="auto" w:fill="1F4E79"/>
          </w:tcPr>
          <w:p w14:paraId="6A731077" w14:textId="77777777" w:rsidR="00211382" w:rsidRPr="00DE42E7" w:rsidRDefault="00211382" w:rsidP="006A44FB">
            <w:pPr>
              <w:spacing w:after="61"/>
              <w:rPr>
                <w:rFonts w:asciiTheme="majorHAnsi" w:hAnsiTheme="majorHAnsi"/>
                <w:lang w:val="it-IT"/>
              </w:rPr>
            </w:pPr>
          </w:p>
        </w:tc>
        <w:tc>
          <w:tcPr>
            <w:tcW w:w="3070" w:type="dxa"/>
          </w:tcPr>
          <w:p w14:paraId="5B4B84C3" w14:textId="77777777" w:rsidR="00211382" w:rsidRPr="004713C4" w:rsidRDefault="00211382" w:rsidP="006A44FB">
            <w:pPr>
              <w:spacing w:after="61"/>
              <w:jc w:val="both"/>
              <w:rPr>
                <w:rFonts w:asciiTheme="majorHAnsi" w:hAnsiTheme="majorHAnsi"/>
                <w:color w:val="auto"/>
                <w:lang w:val="it-IT"/>
              </w:rPr>
            </w:pPr>
          </w:p>
        </w:tc>
        <w:tc>
          <w:tcPr>
            <w:tcW w:w="3071" w:type="dxa"/>
          </w:tcPr>
          <w:p w14:paraId="7B311D61" w14:textId="77D7E5FF" w:rsidR="00211382" w:rsidRPr="004713C4" w:rsidRDefault="0021138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notifica i tutor attivi </w:t>
            </w:r>
            <w:r w:rsidR="0044301E">
              <w:rPr>
                <w:rFonts w:asciiTheme="majorHAnsi" w:hAnsiTheme="majorHAnsi"/>
                <w:color w:val="auto"/>
                <w:sz w:val="22"/>
                <w:szCs w:val="22"/>
                <w:lang w:val="it-IT"/>
              </w:rPr>
              <w:t>del</w:t>
            </w:r>
            <w:r>
              <w:rPr>
                <w:rFonts w:asciiTheme="majorHAnsi" w:hAnsiTheme="majorHAnsi"/>
                <w:color w:val="auto"/>
                <w:sz w:val="22"/>
                <w:szCs w:val="22"/>
                <w:lang w:val="it-IT"/>
              </w:rPr>
              <w:t>la nuova richiesta.</w:t>
            </w:r>
          </w:p>
        </w:tc>
      </w:tr>
    </w:tbl>
    <w:p w14:paraId="46FEBF88" w14:textId="282A0083" w:rsidR="009D2299" w:rsidRDefault="009D2299"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AA7F46"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AA7F46"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AA7F46"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AA7F46"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AA7F46"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AA7F46"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AA7F46"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AA7F46"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AA7F46"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AA7F46"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AA7F46"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AA7F46"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AA7F46"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106F4C" w:rsidRPr="00AA7F46" w14:paraId="1804C349" w14:textId="77777777" w:rsidTr="001B4B36">
        <w:trPr>
          <w:cantSplit/>
        </w:trPr>
        <w:tc>
          <w:tcPr>
            <w:tcW w:w="3070" w:type="dxa"/>
            <w:vMerge/>
            <w:shd w:val="clear" w:color="auto" w:fill="1F4E79"/>
          </w:tcPr>
          <w:p w14:paraId="15E4BEA5" w14:textId="77777777" w:rsidR="00893195" w:rsidRPr="00DE42E7" w:rsidRDefault="00893195" w:rsidP="006A44FB">
            <w:pPr>
              <w:spacing w:after="61"/>
              <w:rPr>
                <w:rFonts w:asciiTheme="majorHAnsi" w:hAnsiTheme="majorHAnsi"/>
                <w:lang w:val="it-IT"/>
              </w:rPr>
            </w:pPr>
          </w:p>
        </w:tc>
        <w:tc>
          <w:tcPr>
            <w:tcW w:w="3070" w:type="dxa"/>
          </w:tcPr>
          <w:p w14:paraId="03727F7C"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5A916CB8" w14:textId="3C804A6F" w:rsidR="00893195" w:rsidRPr="004713C4"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 xml:space="preserve">istema notifica </w:t>
            </w:r>
            <w:r w:rsidR="00C50331">
              <w:rPr>
                <w:rFonts w:asciiTheme="majorHAnsi" w:hAnsiTheme="majorHAnsi"/>
                <w:color w:val="auto"/>
                <w:sz w:val="22"/>
                <w:szCs w:val="22"/>
                <w:lang w:val="it-IT"/>
              </w:rPr>
              <w:t>i</w:t>
            </w:r>
            <w:r>
              <w:rPr>
                <w:rFonts w:asciiTheme="majorHAnsi" w:hAnsiTheme="majorHAnsi"/>
                <w:color w:val="auto"/>
                <w:sz w:val="22"/>
                <w:szCs w:val="22"/>
                <w:lang w:val="it-IT"/>
              </w:rPr>
              <w:t xml:space="preserve"> tutor </w:t>
            </w:r>
            <w:r w:rsidR="0044301E">
              <w:rPr>
                <w:rFonts w:asciiTheme="majorHAnsi" w:hAnsiTheme="majorHAnsi"/>
                <w:color w:val="auto"/>
                <w:sz w:val="22"/>
                <w:szCs w:val="22"/>
                <w:lang w:val="it-IT"/>
              </w:rPr>
              <w:t>del</w:t>
            </w:r>
            <w:r>
              <w:rPr>
                <w:rFonts w:asciiTheme="majorHAnsi" w:hAnsiTheme="majorHAnsi"/>
                <w:color w:val="auto"/>
                <w:sz w:val="22"/>
                <w:szCs w:val="22"/>
                <w:lang w:val="it-IT"/>
              </w:rPr>
              <w:t>l’avvenuta modifica o cancellazione d</w:t>
            </w:r>
            <w:r w:rsidR="00C50331">
              <w:rPr>
                <w:rFonts w:asciiTheme="majorHAnsi" w:hAnsiTheme="majorHAnsi"/>
                <w:color w:val="auto"/>
                <w:sz w:val="22"/>
                <w:szCs w:val="22"/>
                <w:lang w:val="it-IT"/>
              </w:rPr>
              <w:t>ell’</w:t>
            </w:r>
            <w:r>
              <w:rPr>
                <w:rFonts w:asciiTheme="majorHAnsi" w:hAnsiTheme="majorHAnsi"/>
                <w:color w:val="auto"/>
                <w:sz w:val="22"/>
                <w:szCs w:val="22"/>
                <w:lang w:val="it-IT"/>
              </w:rPr>
              <w:t>appuntamento.</w:t>
            </w:r>
          </w:p>
        </w:tc>
      </w:tr>
    </w:tbl>
    <w:p w14:paraId="3EF54FEF" w14:textId="64085E7C"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AA7F46"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AA7F46"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AA7F46"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AA7F46"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5E1B4D96" w14:textId="77777777"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AA7F46"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AA7F46"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AA7F46"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AA7F46"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AA7F46"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AA7F46"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r w:rsidR="007B6D4F" w:rsidRPr="00AA7F46" w14:paraId="45A386BC" w14:textId="77777777" w:rsidTr="00746644">
        <w:trPr>
          <w:cantSplit/>
        </w:trPr>
        <w:tc>
          <w:tcPr>
            <w:tcW w:w="3070" w:type="dxa"/>
            <w:shd w:val="clear" w:color="auto" w:fill="1F4E79"/>
          </w:tcPr>
          <w:p w14:paraId="67195235" w14:textId="77777777" w:rsidR="005247D9" w:rsidRDefault="005247D9" w:rsidP="006A44FB">
            <w:pPr>
              <w:spacing w:after="61"/>
              <w:rPr>
                <w:lang w:val="it-IT"/>
              </w:rPr>
            </w:pPr>
          </w:p>
        </w:tc>
        <w:tc>
          <w:tcPr>
            <w:tcW w:w="3070" w:type="dxa"/>
          </w:tcPr>
          <w:p w14:paraId="51739A90" w14:textId="77777777" w:rsidR="005247D9" w:rsidRPr="00683512" w:rsidRDefault="005247D9" w:rsidP="006A44FB">
            <w:pPr>
              <w:spacing w:after="61"/>
              <w:jc w:val="both"/>
              <w:rPr>
                <w:rFonts w:asciiTheme="majorHAnsi" w:hAnsiTheme="majorHAnsi"/>
                <w:color w:val="auto"/>
                <w:sz w:val="22"/>
                <w:szCs w:val="22"/>
                <w:lang w:val="it-IT"/>
              </w:rPr>
            </w:pPr>
          </w:p>
        </w:tc>
        <w:tc>
          <w:tcPr>
            <w:tcW w:w="3071" w:type="dxa"/>
          </w:tcPr>
          <w:p w14:paraId="5AFD61F3" w14:textId="376BF63C" w:rsidR="005247D9" w:rsidRDefault="005247D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lo studente della conferma.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AA7F46"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AA7F46"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AA7F46"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6DAC2F5B"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AA7F46"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4436F6E9"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AA7F46"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AA7F46"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AA7F46"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AA7F46"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AA7F46"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AA7F46"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AA7F46"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AA7F46"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AA7F46"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AA7F46"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AA7F46"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AA7F46"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AA7F46"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AA7F46"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AA7F46"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AA7F46"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1B740306" w14:textId="4CA4CB7B" w:rsidR="00680B89" w:rsidRDefault="00680B89" w:rsidP="006A44FB">
      <w:pPr>
        <w:spacing w:after="61" w:line="240" w:lineRule="auto"/>
        <w:rPr>
          <w:lang w:val="it-IT"/>
        </w:rPr>
      </w:pPr>
    </w:p>
    <w:p w14:paraId="691F0067" w14:textId="77777777" w:rsidR="00680B89" w:rsidRDefault="00680B8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AA7F46"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AA7F46"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AA7F46"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AA7F46"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AA7F46"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AA7F46"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AA7F46"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AA7F46"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8358E3" w:rsidRPr="00AA7F46" w14:paraId="520B0AD7" w14:textId="77777777" w:rsidTr="009442B9">
        <w:trPr>
          <w:cantSplit/>
        </w:trPr>
        <w:tc>
          <w:tcPr>
            <w:tcW w:w="3070" w:type="dxa"/>
            <w:shd w:val="clear" w:color="auto" w:fill="1F4E79"/>
          </w:tcPr>
          <w:p w14:paraId="5555B57E" w14:textId="77777777" w:rsidR="008358E3" w:rsidRPr="00DE42E7" w:rsidRDefault="008358E3" w:rsidP="006A44FB">
            <w:pPr>
              <w:spacing w:after="61"/>
              <w:rPr>
                <w:rFonts w:asciiTheme="majorHAnsi" w:hAnsiTheme="majorHAnsi"/>
                <w:lang w:val="it-IT"/>
              </w:rPr>
            </w:pPr>
          </w:p>
        </w:tc>
        <w:tc>
          <w:tcPr>
            <w:tcW w:w="3070" w:type="dxa"/>
          </w:tcPr>
          <w:p w14:paraId="54207498"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7C25D28B" w14:textId="796CC5E0"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i membri della Commissione di Tutorato di una nuova attività da valutare.</w:t>
            </w:r>
          </w:p>
        </w:tc>
      </w:tr>
      <w:tr w:rsidR="00B4374A" w:rsidRPr="00AA7F46"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AA7F46"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AA7F46"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AA7F46"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AA7F46"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54ABE501" w14:textId="617D3B2B" w:rsidR="00342133" w:rsidRDefault="00342133" w:rsidP="006A44FB">
      <w:pPr>
        <w:spacing w:after="61" w:line="240" w:lineRule="auto"/>
        <w:rPr>
          <w:lang w:val="it-IT"/>
        </w:rPr>
      </w:pPr>
    </w:p>
    <w:p w14:paraId="1C53B85D" w14:textId="52D49629" w:rsidR="00342133" w:rsidRDefault="0034213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AA7F46"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AA7F46"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AA7F46"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AA7F46"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AA7F46"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AA7F46"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AA7F46"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AA7F46"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3520019B"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AD254C">
              <w:rPr>
                <w:rFonts w:asciiTheme="majorHAnsi" w:hAnsiTheme="majorHAnsi"/>
                <w:color w:val="auto"/>
                <w:sz w:val="22"/>
                <w:szCs w:val="22"/>
                <w:lang w:val="it-IT"/>
              </w:rPr>
              <w:t xml:space="preserve"> e mostra la schermata con le informazioni dell’attivit</w:t>
            </w:r>
            <w:r w:rsidR="00180C56">
              <w:rPr>
                <w:rFonts w:asciiTheme="majorHAnsi" w:hAnsiTheme="majorHAnsi"/>
                <w:color w:val="auto"/>
                <w:sz w:val="22"/>
                <w:szCs w:val="22"/>
                <w:lang w:val="it-IT"/>
              </w:rPr>
              <w:t>à modificata</w:t>
            </w:r>
            <w:r>
              <w:rPr>
                <w:rFonts w:asciiTheme="majorHAnsi" w:hAnsiTheme="majorHAnsi"/>
                <w:color w:val="auto"/>
                <w:sz w:val="22"/>
                <w:szCs w:val="22"/>
                <w:lang w:val="it-IT"/>
              </w:rPr>
              <w:t>.</w:t>
            </w:r>
          </w:p>
        </w:tc>
      </w:tr>
    </w:tbl>
    <w:p w14:paraId="753FBDE0" w14:textId="77777777" w:rsidR="00E566FB" w:rsidRDefault="00E566FB" w:rsidP="006A44FB">
      <w:pPr>
        <w:spacing w:after="61" w:line="240" w:lineRule="auto"/>
        <w:rPr>
          <w:lang w:val="it-IT"/>
        </w:rPr>
      </w:pPr>
    </w:p>
    <w:p w14:paraId="1DBD4BF8" w14:textId="4775266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AA7F46"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AA7F46"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AA7F46"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AA7F46"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AA7F46"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AA7F46"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AA7F46"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AA7F46"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AA7F46"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4C9ED70D"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istema restituisce al tutor il file</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AA7F46"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AA7F46"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AA7F46"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AA7F46"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74E7515A"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gli appuntamenti accettati</w:t>
            </w:r>
            <w:r>
              <w:rPr>
                <w:rFonts w:asciiTheme="majorHAnsi" w:hAnsiTheme="majorHAnsi"/>
                <w:color w:val="auto"/>
                <w:sz w:val="22"/>
                <w:szCs w:val="22"/>
                <w:lang w:val="it-IT"/>
              </w:rPr>
              <w:t>.</w:t>
            </w:r>
          </w:p>
        </w:tc>
      </w:tr>
    </w:tbl>
    <w:p w14:paraId="1EA960F1" w14:textId="442360D5" w:rsidR="00267778" w:rsidRDefault="00267778" w:rsidP="006A44FB">
      <w:pPr>
        <w:spacing w:after="61" w:line="240" w:lineRule="auto"/>
        <w:rPr>
          <w:lang w:val="it-IT"/>
        </w:rPr>
      </w:pPr>
    </w:p>
    <w:p w14:paraId="12AEAD4D"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AA7F46" w14:paraId="394A2F7E" w14:textId="77777777" w:rsidTr="0029107B">
        <w:trPr>
          <w:cantSplit/>
        </w:trPr>
        <w:tc>
          <w:tcPr>
            <w:tcW w:w="3070" w:type="dxa"/>
            <w:shd w:val="clear" w:color="auto" w:fill="1F4E79"/>
          </w:tcPr>
          <w:p w14:paraId="7774BEA2"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4C233CD" w14:textId="413A9B8B"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6</w:t>
            </w:r>
            <w:r w:rsidRPr="000B53F9">
              <w:rPr>
                <w:rFonts w:asciiTheme="majorHAnsi" w:hAnsiTheme="majorHAnsi"/>
                <w:color w:val="auto"/>
                <w:sz w:val="22"/>
                <w:szCs w:val="22"/>
                <w:lang w:val="it-IT"/>
              </w:rPr>
              <w:t>_</w:t>
            </w:r>
            <w:r>
              <w:rPr>
                <w:rFonts w:asciiTheme="majorHAnsi" w:hAnsiTheme="majorHAnsi"/>
                <w:color w:val="auto"/>
                <w:sz w:val="22"/>
                <w:szCs w:val="22"/>
                <w:lang w:val="it-IT"/>
              </w:rPr>
              <w:t>SPECIFICA_GIORNI/ORARI_SPORTELLO</w:t>
            </w:r>
          </w:p>
        </w:tc>
      </w:tr>
      <w:tr w:rsidR="004121A2" w14:paraId="4592F642" w14:textId="77777777" w:rsidTr="0029107B">
        <w:trPr>
          <w:cantSplit/>
        </w:trPr>
        <w:tc>
          <w:tcPr>
            <w:tcW w:w="3070" w:type="dxa"/>
            <w:shd w:val="clear" w:color="auto" w:fill="1F4E79"/>
          </w:tcPr>
          <w:p w14:paraId="6E0CBD74"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79CCEC52"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AA7F46" w14:paraId="20C168DF" w14:textId="77777777" w:rsidTr="0029107B">
        <w:trPr>
          <w:cantSplit/>
        </w:trPr>
        <w:tc>
          <w:tcPr>
            <w:tcW w:w="3070" w:type="dxa"/>
            <w:shd w:val="clear" w:color="auto" w:fill="1F4E79"/>
          </w:tcPr>
          <w:p w14:paraId="31FE0E2E"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A72CA22"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stabilisce i giorni e gli orari durante i quali lo sportello di tutorato è attivo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i giorni e gli orari in cui lo sportello di tutorato è attivo</w:t>
            </w:r>
            <w:r w:rsidRPr="000B53F9">
              <w:rPr>
                <w:rFonts w:asciiTheme="majorHAnsi" w:hAnsiTheme="majorHAnsi"/>
                <w:color w:val="auto"/>
                <w:sz w:val="22"/>
                <w:szCs w:val="22"/>
                <w:lang w:val="it-IT"/>
              </w:rPr>
              <w:t xml:space="preserve">. </w:t>
            </w:r>
          </w:p>
        </w:tc>
      </w:tr>
      <w:tr w:rsidR="004121A2" w:rsidRPr="00AA7F46" w14:paraId="30AA0A6A" w14:textId="77777777" w:rsidTr="0029107B">
        <w:trPr>
          <w:cantSplit/>
        </w:trPr>
        <w:tc>
          <w:tcPr>
            <w:tcW w:w="3070" w:type="dxa"/>
            <w:shd w:val="clear" w:color="auto" w:fill="1F4E79"/>
          </w:tcPr>
          <w:p w14:paraId="36E109DB"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243DE0A"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dinamicamente i giorni e gli orari in cui lo sportello di tutorato è attivo</w:t>
            </w:r>
            <w:r w:rsidRPr="000B53F9">
              <w:rPr>
                <w:rFonts w:asciiTheme="majorHAnsi" w:hAnsiTheme="majorHAnsi"/>
                <w:color w:val="auto"/>
                <w:sz w:val="22"/>
                <w:szCs w:val="22"/>
                <w:lang w:val="it-IT"/>
              </w:rPr>
              <w:t>.</w:t>
            </w:r>
          </w:p>
        </w:tc>
      </w:tr>
      <w:tr w:rsidR="004121A2" w14:paraId="0F8EB390" w14:textId="77777777" w:rsidTr="0029107B">
        <w:trPr>
          <w:cantSplit/>
        </w:trPr>
        <w:tc>
          <w:tcPr>
            <w:tcW w:w="3070" w:type="dxa"/>
            <w:vMerge w:val="restart"/>
            <w:shd w:val="clear" w:color="auto" w:fill="1F4E79"/>
          </w:tcPr>
          <w:p w14:paraId="065E43D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695CBBC8"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59CE876"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AA7F46" w14:paraId="209E42EE" w14:textId="77777777" w:rsidTr="0029107B">
        <w:trPr>
          <w:cantSplit/>
        </w:trPr>
        <w:tc>
          <w:tcPr>
            <w:tcW w:w="3070" w:type="dxa"/>
            <w:vMerge/>
            <w:shd w:val="clear" w:color="auto" w:fill="1F4E79"/>
          </w:tcPr>
          <w:p w14:paraId="708B53BB" w14:textId="77777777" w:rsidR="004121A2" w:rsidRDefault="004121A2" w:rsidP="006A44FB">
            <w:pPr>
              <w:spacing w:after="61"/>
              <w:rPr>
                <w:lang w:val="it-IT"/>
              </w:rPr>
            </w:pPr>
          </w:p>
        </w:tc>
        <w:tc>
          <w:tcPr>
            <w:tcW w:w="3070" w:type="dxa"/>
          </w:tcPr>
          <w:p w14:paraId="2C182485"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specifica dei giorni e orari dello sportello di tutorato.</w:t>
            </w:r>
          </w:p>
        </w:tc>
        <w:tc>
          <w:tcPr>
            <w:tcW w:w="3071" w:type="dxa"/>
          </w:tcPr>
          <w:p w14:paraId="353DD843"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AA7F46" w14:paraId="2BB88EE7" w14:textId="77777777" w:rsidTr="0029107B">
        <w:trPr>
          <w:cantSplit/>
        </w:trPr>
        <w:tc>
          <w:tcPr>
            <w:tcW w:w="3070" w:type="dxa"/>
            <w:vMerge/>
            <w:shd w:val="clear" w:color="auto" w:fill="1F4E79"/>
          </w:tcPr>
          <w:p w14:paraId="727A6DF6" w14:textId="77777777" w:rsidR="004121A2" w:rsidRDefault="004121A2" w:rsidP="006A44FB">
            <w:pPr>
              <w:spacing w:after="61"/>
              <w:rPr>
                <w:lang w:val="it-IT"/>
              </w:rPr>
            </w:pPr>
          </w:p>
        </w:tc>
        <w:tc>
          <w:tcPr>
            <w:tcW w:w="3070" w:type="dxa"/>
          </w:tcPr>
          <w:p w14:paraId="5DD97DD6" w14:textId="77777777" w:rsidR="004121A2"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i giorni e gli orari in cui è attivo lo sportello di tutorato.</w:t>
            </w:r>
          </w:p>
        </w:tc>
        <w:tc>
          <w:tcPr>
            <w:tcW w:w="3071" w:type="dxa"/>
          </w:tcPr>
          <w:p w14:paraId="7BBD642A"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AA7F46" w14:paraId="21B5ABE5" w14:textId="77777777" w:rsidTr="0029107B">
        <w:trPr>
          <w:cantSplit/>
        </w:trPr>
        <w:tc>
          <w:tcPr>
            <w:tcW w:w="3070" w:type="dxa"/>
            <w:vMerge/>
            <w:shd w:val="clear" w:color="auto" w:fill="1F4E79"/>
          </w:tcPr>
          <w:p w14:paraId="624F0045" w14:textId="77777777" w:rsidR="004121A2" w:rsidRDefault="004121A2" w:rsidP="006A44FB">
            <w:pPr>
              <w:spacing w:after="61"/>
              <w:rPr>
                <w:lang w:val="it-IT"/>
              </w:rPr>
            </w:pPr>
          </w:p>
        </w:tc>
        <w:tc>
          <w:tcPr>
            <w:tcW w:w="3070" w:type="dxa"/>
          </w:tcPr>
          <w:p w14:paraId="0BCA346E"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674A1FDF"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memorizza i giorni e relativi orari specificati. </w:t>
            </w:r>
          </w:p>
        </w:tc>
      </w:tr>
      <w:tr w:rsidR="004121A2" w:rsidRPr="00AA7F46" w14:paraId="7BA59628" w14:textId="77777777" w:rsidTr="0029107B">
        <w:trPr>
          <w:cantSplit/>
        </w:trPr>
        <w:tc>
          <w:tcPr>
            <w:tcW w:w="3070" w:type="dxa"/>
            <w:vMerge/>
            <w:shd w:val="clear" w:color="auto" w:fill="1F4E79"/>
          </w:tcPr>
          <w:p w14:paraId="519029A9" w14:textId="77777777" w:rsidR="004121A2" w:rsidRDefault="004121A2" w:rsidP="006A44FB">
            <w:pPr>
              <w:spacing w:after="61"/>
              <w:rPr>
                <w:lang w:val="it-IT"/>
              </w:rPr>
            </w:pPr>
          </w:p>
        </w:tc>
        <w:tc>
          <w:tcPr>
            <w:tcW w:w="3070" w:type="dxa"/>
          </w:tcPr>
          <w:p w14:paraId="229B1E73"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33EBE464"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messaggio di specifica giorni/ora completata.</w:t>
            </w:r>
          </w:p>
        </w:tc>
      </w:tr>
    </w:tbl>
    <w:p w14:paraId="09E37E66" w14:textId="36771CB9" w:rsidR="004121A2" w:rsidRDefault="004121A2" w:rsidP="006A44FB">
      <w:pPr>
        <w:spacing w:after="61" w:line="240" w:lineRule="auto"/>
        <w:rPr>
          <w:lang w:val="it-IT"/>
        </w:rPr>
      </w:pPr>
    </w:p>
    <w:p w14:paraId="1295BD8D" w14:textId="7B0A2788" w:rsidR="004121A2" w:rsidRDefault="004121A2" w:rsidP="006A44FB">
      <w:pPr>
        <w:spacing w:after="61" w:line="240" w:lineRule="auto"/>
        <w:rPr>
          <w:lang w:val="it-IT"/>
        </w:rPr>
      </w:pPr>
    </w:p>
    <w:p w14:paraId="4F9B98BF" w14:textId="1F3FB978" w:rsidR="009F6B3B" w:rsidRDefault="009F6B3B" w:rsidP="006A44FB">
      <w:pPr>
        <w:spacing w:after="61" w:line="240" w:lineRule="auto"/>
        <w:rPr>
          <w:lang w:val="it-IT"/>
        </w:rPr>
      </w:pPr>
    </w:p>
    <w:p w14:paraId="6ABB0184" w14:textId="23360563" w:rsidR="009F6B3B" w:rsidRDefault="009F6B3B" w:rsidP="006A44FB">
      <w:pPr>
        <w:spacing w:after="61" w:line="240" w:lineRule="auto"/>
        <w:rPr>
          <w:lang w:val="it-IT"/>
        </w:rPr>
      </w:pPr>
    </w:p>
    <w:p w14:paraId="6A797809" w14:textId="50FEDFA3" w:rsidR="009F6B3B" w:rsidRDefault="009F6B3B" w:rsidP="006A44FB">
      <w:pPr>
        <w:spacing w:after="61" w:line="240" w:lineRule="auto"/>
        <w:rPr>
          <w:lang w:val="it-IT"/>
        </w:rPr>
      </w:pPr>
    </w:p>
    <w:p w14:paraId="5CD65F68" w14:textId="271707E7" w:rsidR="009F6B3B" w:rsidRDefault="009F6B3B" w:rsidP="006A44FB">
      <w:pPr>
        <w:spacing w:after="61" w:line="240" w:lineRule="auto"/>
        <w:rPr>
          <w:lang w:val="it-IT"/>
        </w:rPr>
      </w:pPr>
    </w:p>
    <w:p w14:paraId="3996EAB5" w14:textId="6DB6E7A9" w:rsidR="009F6B3B" w:rsidRDefault="009F6B3B"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63B29FA"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17</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AA7F46"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AA7F46"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AA7F46"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AA7F46"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AA7F46"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AA7F46"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4821E550"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AA7F46"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AA7F46"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AA7F46"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AA7F46"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6C04ABFE" w14:textId="151A0ED1" w:rsidR="009F6B3B" w:rsidRDefault="009F6B3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2E781997"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19</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AA7F46"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AA7F46"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AA7F46"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AA7F46"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1A89FD86"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BF2550">
              <w:rPr>
                <w:rFonts w:asciiTheme="majorHAnsi" w:hAnsiTheme="majorHAnsi"/>
                <w:color w:val="auto"/>
                <w:sz w:val="22"/>
                <w:szCs w:val="22"/>
                <w:lang w:val="it-IT"/>
              </w:rPr>
              <w:t>20</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AA7F46"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AA7F46"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AA7F46"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AA7F46"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AA7F46"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0FFA89AE"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notifica </w:t>
            </w:r>
            <w:r>
              <w:rPr>
                <w:rFonts w:asciiTheme="majorHAnsi" w:hAnsiTheme="majorHAnsi"/>
                <w:color w:val="auto"/>
                <w:sz w:val="22"/>
                <w:szCs w:val="22"/>
                <w:lang w:val="it-IT"/>
              </w:rPr>
              <w:t xml:space="preserve">il </w:t>
            </w:r>
            <w:r w:rsidRPr="00025871">
              <w:rPr>
                <w:rFonts w:asciiTheme="majorHAnsi" w:hAnsiTheme="majorHAnsi"/>
                <w:color w:val="auto"/>
                <w:sz w:val="22"/>
                <w:szCs w:val="22"/>
                <w:lang w:val="it-IT"/>
              </w:rPr>
              <w:t xml:space="preserve">tutor </w:t>
            </w:r>
            <w:r>
              <w:rPr>
                <w:rFonts w:asciiTheme="majorHAnsi" w:hAnsiTheme="majorHAnsi"/>
                <w:color w:val="auto"/>
                <w:sz w:val="22"/>
                <w:szCs w:val="22"/>
                <w:lang w:val="it-IT"/>
              </w:rPr>
              <w:t>del</w:t>
            </w:r>
            <w:r w:rsidRPr="00025871">
              <w:rPr>
                <w:rFonts w:asciiTheme="majorHAnsi" w:hAnsiTheme="majorHAnsi"/>
                <w:color w:val="auto"/>
                <w:sz w:val="22"/>
                <w:szCs w:val="22"/>
                <w:lang w:val="it-IT"/>
              </w:rPr>
              <w:t>la convalida dell</w:t>
            </w:r>
            <w:r w:rsidR="009F6B3B">
              <w:rPr>
                <w:rFonts w:asciiTheme="majorHAnsi" w:hAnsiTheme="majorHAnsi"/>
                <w:color w:val="auto"/>
                <w:sz w:val="22"/>
                <w:szCs w:val="22"/>
                <w:lang w:val="it-IT"/>
              </w:rPr>
              <w:t>’</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w:t>
            </w:r>
            <w:r w:rsidR="009F6B3B">
              <w:rPr>
                <w:rFonts w:asciiTheme="majorHAnsi" w:hAnsiTheme="majorHAnsi"/>
                <w:color w:val="auto"/>
                <w:sz w:val="22"/>
                <w:szCs w:val="22"/>
                <w:lang w:val="it-IT"/>
              </w:rPr>
              <w:t>registrata</w:t>
            </w:r>
            <w:r>
              <w:rPr>
                <w:rFonts w:asciiTheme="majorHAnsi" w:hAnsiTheme="majorHAnsi"/>
                <w:color w:val="auto"/>
                <w:sz w:val="22"/>
                <w:szCs w:val="22"/>
                <w:lang w:val="it-IT"/>
              </w:rPr>
              <w:t>.</w:t>
            </w:r>
          </w:p>
        </w:tc>
      </w:tr>
      <w:tr w:rsidR="009F6B3B" w:rsidRPr="00AA7F46"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7EC87E6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21</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AA7F46"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AA7F46"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AA7F46"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AA7F46"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AA7F46"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AA7F46"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AA7F46"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76BB3222"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BF2550">
              <w:rPr>
                <w:rFonts w:asciiTheme="majorHAnsi" w:hAnsiTheme="majorHAnsi"/>
                <w:color w:val="auto"/>
                <w:sz w:val="22"/>
                <w:szCs w:val="22"/>
                <w:lang w:val="it-IT"/>
              </w:rPr>
              <w:t>2</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AA7F46"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AA7F46"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AA7F46"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AA7F46"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AA7F46"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AA7F46"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6752E5F" w14:textId="5ACB5825" w:rsidR="00233FF2" w:rsidRDefault="00233FF2" w:rsidP="006A44FB">
      <w:pPr>
        <w:spacing w:after="61" w:line="240" w:lineRule="auto"/>
        <w:rPr>
          <w:lang w:val="it-IT"/>
        </w:rPr>
      </w:pPr>
    </w:p>
    <w:p w14:paraId="73E73F61" w14:textId="77777777" w:rsidR="004121A2" w:rsidRDefault="004121A2"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4" w:name="_Toc27566689"/>
      <w:r w:rsidRPr="008C67C8">
        <w:rPr>
          <w:color w:val="auto"/>
          <w:lang w:val="it-IT"/>
        </w:rPr>
        <w:t>3.4.2 Use Case</w:t>
      </w:r>
      <w:bookmarkEnd w:id="24"/>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AA7F46"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AA7F46"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AA7F46"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AA7F46"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AA7F46"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206ECCCA"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AA7F46"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AA7F46"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5"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AA7F46"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AA7F46"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AA7F46"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AA7F46"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5"/>
      <w:tr w:rsidR="00AC349C" w:rsidRPr="00AA7F46"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AA7F46"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lastRenderedPageBreak/>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AA7F46"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AA7F46"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AA7F46"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AA7F46"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AA7F46"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AA7F46"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AA7F46"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AA7F46"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AA7F46"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AA7F46"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53FFF8E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AA7F46"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AA7F46"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6"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56D4F9B9"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inserisce l’eventuale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AA7F46"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35FF42DC"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p>
        </w:tc>
      </w:tr>
      <w:tr w:rsidR="003A09AC" w:rsidRPr="00AA7F46"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AA7F46"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tr w:rsidR="003A09AC" w:rsidRPr="00AA7F46" w14:paraId="4DDFC781" w14:textId="77777777" w:rsidTr="003F2A89">
        <w:trPr>
          <w:cantSplit/>
        </w:trPr>
        <w:tc>
          <w:tcPr>
            <w:tcW w:w="674" w:type="dxa"/>
            <w:shd w:val="clear" w:color="auto" w:fill="1F4E79"/>
          </w:tcPr>
          <w:p w14:paraId="0532CF8D" w14:textId="4F8EA11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9511976" w14:textId="2049C602"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74A710E" w14:textId="79405FA7"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5</w:t>
            </w:r>
            <w:r>
              <w:rPr>
                <w:rFonts w:asciiTheme="majorHAnsi" w:hAnsiTheme="majorHAnsi"/>
                <w:color w:val="auto"/>
                <w:sz w:val="22"/>
                <w:szCs w:val="22"/>
                <w:lang w:val="it-IT"/>
              </w:rPr>
              <w:t>: Notifica i tutor della nuova richiesta di ricevimento.</w:t>
            </w:r>
          </w:p>
        </w:tc>
      </w:tr>
      <w:bookmarkEnd w:id="26"/>
      <w:tr w:rsidR="00556953" w:rsidRPr="00AA7F46"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AA7F46"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AA7F46"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AA7F46"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AA7F46"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AA7F46"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AA7F46"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AA7F46"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AA7F46"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AA7F46"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7"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65ADBC85"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visualizzazione stato</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AA7F46"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AA7F46"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7"/>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076B3019" w14:textId="77777777" w:rsidR="00C63188" w:rsidRDefault="00C63188" w:rsidP="006A44FB">
            <w:pPr>
              <w:spacing w:after="61"/>
              <w:jc w:val="center"/>
              <w:rPr>
                <w:lang w:val="it-IT"/>
              </w:rPr>
            </w:pPr>
          </w:p>
        </w:tc>
      </w:tr>
    </w:tbl>
    <w:p w14:paraId="30A5320D" w14:textId="4C7DF1D7"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AA7F46"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AA7F46"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AA7F46"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AA7F46"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AA7F46"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7BFEA456"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AA7F46"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8" w:name="_Hlk26436937"/>
            <w:bookmarkStart w:id="29"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AA7F46"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AA7F46"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AA7F46"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AA7F46"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AA7F46"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AA7F46"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0"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8"/>
      <w:tr w:rsidR="00ED0010" w:rsidRPr="00AA7F46" w14:paraId="09B57E14" w14:textId="77777777" w:rsidTr="008279EC">
        <w:trPr>
          <w:cantSplit/>
        </w:trPr>
        <w:tc>
          <w:tcPr>
            <w:tcW w:w="697" w:type="dxa"/>
            <w:shd w:val="clear" w:color="auto" w:fill="1F4E79"/>
          </w:tcPr>
          <w:p w14:paraId="4D7D134E" w14:textId="0E20A0BF"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525A8315" w14:textId="3DC396B2"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75639E1C" w14:textId="71DFC547" w:rsidR="00ED0010" w:rsidRPr="002C7372" w:rsidRDefault="00ED0010" w:rsidP="006A44FB">
            <w:pPr>
              <w:spacing w:after="61"/>
              <w:jc w:val="center"/>
              <w:rPr>
                <w:rFonts w:asciiTheme="majorHAnsi" w:hAnsiTheme="majorHAnsi"/>
                <w:color w:val="auto"/>
                <w:sz w:val="22"/>
                <w:szCs w:val="22"/>
                <w:lang w:val="it-IT"/>
              </w:rPr>
            </w:pPr>
            <w:bookmarkStart w:id="31" w:name="_Hlk26442965"/>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8</w:t>
            </w:r>
            <w:r w:rsidRPr="002C7372">
              <w:rPr>
                <w:rFonts w:asciiTheme="majorHAnsi" w:hAnsiTheme="majorHAnsi"/>
                <w:color w:val="auto"/>
                <w:sz w:val="22"/>
                <w:szCs w:val="22"/>
                <w:lang w:val="it-IT"/>
              </w:rPr>
              <w:t>: Notifica i</w:t>
            </w:r>
            <w:r w:rsidR="008A06F7">
              <w:rPr>
                <w:rFonts w:asciiTheme="majorHAnsi" w:hAnsiTheme="majorHAnsi"/>
                <w:color w:val="auto"/>
                <w:sz w:val="22"/>
                <w:szCs w:val="22"/>
                <w:lang w:val="it-IT"/>
              </w:rPr>
              <w:t xml:space="preserve"> t</w:t>
            </w:r>
            <w:r w:rsidRPr="002C7372">
              <w:rPr>
                <w:rFonts w:asciiTheme="majorHAnsi" w:hAnsiTheme="majorHAnsi"/>
                <w:color w:val="auto"/>
                <w:sz w:val="22"/>
                <w:szCs w:val="22"/>
                <w:lang w:val="it-IT"/>
              </w:rPr>
              <w:t>utor dell</w:t>
            </w:r>
            <w:r w:rsidR="008A06F7">
              <w:rPr>
                <w:rFonts w:asciiTheme="majorHAnsi" w:hAnsiTheme="majorHAnsi"/>
                <w:color w:val="auto"/>
                <w:sz w:val="22"/>
                <w:szCs w:val="22"/>
                <w:lang w:val="it-IT"/>
              </w:rPr>
              <w:t xml:space="preserve">a richiesta di </w:t>
            </w:r>
            <w:r w:rsidRPr="002C7372">
              <w:rPr>
                <w:rFonts w:asciiTheme="majorHAnsi" w:hAnsiTheme="majorHAnsi"/>
                <w:color w:val="auto"/>
                <w:sz w:val="22"/>
                <w:szCs w:val="22"/>
                <w:lang w:val="it-IT"/>
              </w:rPr>
              <w:t>appuntamento</w:t>
            </w:r>
            <w:r w:rsidR="00D527EF">
              <w:rPr>
                <w:rFonts w:asciiTheme="majorHAnsi" w:hAnsiTheme="majorHAnsi"/>
                <w:color w:val="auto"/>
                <w:sz w:val="22"/>
                <w:szCs w:val="22"/>
                <w:lang w:val="it-IT"/>
              </w:rPr>
              <w:t xml:space="preserve"> modificata</w:t>
            </w:r>
            <w:r w:rsidR="003A7B00" w:rsidRPr="002C7372">
              <w:rPr>
                <w:rFonts w:asciiTheme="majorHAnsi" w:hAnsiTheme="majorHAnsi"/>
                <w:color w:val="auto"/>
                <w:sz w:val="22"/>
                <w:szCs w:val="22"/>
                <w:lang w:val="it-IT"/>
              </w:rPr>
              <w:t>.</w:t>
            </w:r>
            <w:bookmarkEnd w:id="31"/>
          </w:p>
        </w:tc>
      </w:tr>
      <w:bookmarkEnd w:id="29"/>
      <w:bookmarkEnd w:id="30"/>
      <w:tr w:rsidR="00C14C68" w:rsidRPr="00AA7F46"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AA7F46"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AA7F46"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AA7F46"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AA7F46"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AA7F46"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AA7F46"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0F281B88" w14:textId="0640091A"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AA7F46"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AA7F46"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AA7F46"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AA7F46"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2"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AA7F46"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AA7F46"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2"/>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3"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3"/>
      <w:tr w:rsidR="0012345D" w:rsidRPr="00AA7F46"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AA7F46"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AA7F46"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AA7F46"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AA7F46"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0E9A5C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AA7F46"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AA7F46"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AA7F46"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AA7F46"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AA7F46"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AA7F46"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AA7F46"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24558B" w:rsidRPr="00AA7F46" w14:paraId="39D10A60" w14:textId="77777777" w:rsidTr="009C58E6">
        <w:trPr>
          <w:cantSplit/>
        </w:trPr>
        <w:tc>
          <w:tcPr>
            <w:tcW w:w="675" w:type="dxa"/>
            <w:shd w:val="clear" w:color="auto" w:fill="1F4E79"/>
          </w:tcPr>
          <w:p w14:paraId="775C57EB" w14:textId="060B2FCE" w:rsidR="0024558B" w:rsidRPr="00233FF2" w:rsidRDefault="00113967"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8</w:t>
            </w:r>
          </w:p>
        </w:tc>
        <w:tc>
          <w:tcPr>
            <w:tcW w:w="1276" w:type="dxa"/>
            <w:shd w:val="clear" w:color="auto" w:fill="1F4E79"/>
          </w:tcPr>
          <w:p w14:paraId="2CA5C40A" w14:textId="73BD42DE"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r w:rsidRPr="00233FF2">
              <w:rPr>
                <w:rFonts w:asciiTheme="majorHAnsi" w:hAnsiTheme="majorHAnsi"/>
                <w:b/>
                <w:bCs/>
                <w:color w:val="FFFFFF" w:themeColor="background1"/>
                <w:sz w:val="24"/>
                <w:szCs w:val="24"/>
                <w:lang w:val="it-IT"/>
              </w:rPr>
              <w:t>:</w:t>
            </w:r>
          </w:p>
        </w:tc>
        <w:tc>
          <w:tcPr>
            <w:tcW w:w="7336" w:type="dxa"/>
            <w:gridSpan w:val="3"/>
          </w:tcPr>
          <w:p w14:paraId="6E5E7C3C" w14:textId="633A700D" w:rsidR="0024558B" w:rsidRPr="0072350F" w:rsidRDefault="0024558B" w:rsidP="006A44FB">
            <w:pPr>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8</w:t>
            </w:r>
            <w:r w:rsidRPr="0072350F">
              <w:rPr>
                <w:rFonts w:asciiTheme="majorHAnsi" w:hAnsiTheme="majorHAnsi"/>
                <w:color w:val="auto"/>
                <w:sz w:val="22"/>
                <w:szCs w:val="22"/>
                <w:lang w:val="it-IT"/>
              </w:rPr>
              <w:t>:</w:t>
            </w:r>
            <w:r>
              <w:rPr>
                <w:rFonts w:asciiTheme="majorHAnsi" w:hAnsiTheme="majorHAnsi"/>
                <w:color w:val="auto"/>
                <w:sz w:val="22"/>
                <w:szCs w:val="22"/>
                <w:lang w:val="it-IT"/>
              </w:rPr>
              <w:t xml:space="preserve"> Notifica lo studente dell’avvenuta </w:t>
            </w:r>
            <w:r w:rsidR="006A0140">
              <w:rPr>
                <w:rFonts w:asciiTheme="majorHAnsi" w:hAnsiTheme="majorHAnsi"/>
                <w:color w:val="auto"/>
                <w:sz w:val="22"/>
                <w:szCs w:val="22"/>
                <w:lang w:val="it-IT"/>
              </w:rPr>
              <w:t>accettazione</w:t>
            </w:r>
            <w:r>
              <w:rPr>
                <w:rFonts w:asciiTheme="majorHAnsi" w:hAnsiTheme="majorHAnsi"/>
                <w:color w:val="auto"/>
                <w:sz w:val="22"/>
                <w:szCs w:val="22"/>
                <w:lang w:val="it-IT"/>
              </w:rPr>
              <w:t xml:space="preserve"> di appuntamento.</w:t>
            </w:r>
          </w:p>
        </w:tc>
      </w:tr>
      <w:bookmarkEnd w:id="34"/>
      <w:bookmarkEnd w:id="35"/>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AA7F46"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AA7F46"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AA7F46"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AA7F46"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AA7F46"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AA7F46"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w:t>
            </w:r>
            <w:r w:rsidR="006938E5">
              <w:rPr>
                <w:rFonts w:asciiTheme="majorHAnsi" w:hAnsiTheme="majorHAnsi"/>
                <w:b/>
                <w:bCs/>
                <w:color w:val="FFFFFF" w:themeColor="background1"/>
                <w:sz w:val="24"/>
                <w:szCs w:val="24"/>
                <w:lang w:val="it-IT"/>
              </w:rPr>
              <w:t xml:space="preserve"> F</w:t>
            </w:r>
            <w:r>
              <w:rPr>
                <w:rFonts w:asciiTheme="majorHAnsi" w:hAnsiTheme="majorHAnsi"/>
                <w:b/>
                <w:bCs/>
                <w:color w:val="FFFFFF" w:themeColor="background1"/>
                <w:sz w:val="24"/>
                <w:szCs w:val="24"/>
                <w:lang w:val="it-IT"/>
              </w:rPr>
              <w:t>ailure</w:t>
            </w:r>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272624EA"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AA7F46"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6"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AA7F46"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7"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AA7F46"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AA7F46"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AA7F46"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1A7563C4"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datti immessi siano validi.</w:t>
            </w:r>
          </w:p>
        </w:tc>
      </w:tr>
      <w:tr w:rsidR="00442A54" w:rsidRPr="00AA7F46"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AA7F46"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6"/>
      <w:tr w:rsidR="00D91370" w:rsidRPr="00AA7F46"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7"/>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AA7F46"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AA7F46"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AA7F46"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AA7F46"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AA7F46"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AA7F46"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AA7F46"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8"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AA7F46"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AA7F46"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8"/>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Special Requirements</w:t>
            </w:r>
          </w:p>
        </w:tc>
        <w:tc>
          <w:tcPr>
            <w:tcW w:w="7284" w:type="dxa"/>
            <w:gridSpan w:val="3"/>
          </w:tcPr>
          <w:p w14:paraId="24477C53" w14:textId="77777777" w:rsidR="00873A9C" w:rsidRDefault="00873A9C" w:rsidP="006A44FB">
            <w:pPr>
              <w:spacing w:after="61"/>
              <w:jc w:val="center"/>
              <w:rPr>
                <w:lang w:val="it-IT"/>
              </w:rPr>
            </w:pPr>
          </w:p>
        </w:tc>
      </w:tr>
    </w:tbl>
    <w:p w14:paraId="537DCAC4" w14:textId="6A4F4145" w:rsidR="00873A9C" w:rsidRDefault="00873A9C" w:rsidP="006A44FB">
      <w:pPr>
        <w:spacing w:after="61" w:line="240" w:lineRule="auto"/>
        <w:rPr>
          <w:lang w:val="it-IT"/>
        </w:rPr>
      </w:pPr>
    </w:p>
    <w:p w14:paraId="0516ECBD"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AA7F46"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AA7F46"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AA7F46"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51C4945B" w14:textId="7DE6D84F"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AA7F46"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AA7F46"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566C53E2"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AA7F46"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9"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AA7F46"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AA7F46"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AA7F46"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AA7F46"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AA7F46"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9"/>
      <w:tr w:rsidR="00F31C03" w:rsidRPr="00AA7F46"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AA7F46"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AA7F46"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AA7F46"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AA7F46"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AA7F46"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AA7F46"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AA7F46"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AA7F46"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Generalization of</w:t>
            </w:r>
          </w:p>
        </w:tc>
        <w:tc>
          <w:tcPr>
            <w:tcW w:w="7357" w:type="dxa"/>
            <w:gridSpan w:val="3"/>
          </w:tcPr>
          <w:p w14:paraId="2839A13B" w14:textId="2CCCC808" w:rsidR="000E27EC" w:rsidRPr="00276E1D" w:rsidRDefault="008262B1" w:rsidP="006A44FB">
            <w:pPr>
              <w:spacing w:after="61"/>
              <w:jc w:val="center"/>
              <w:rPr>
                <w:rFonts w:asciiTheme="majorHAnsi" w:hAnsiTheme="majorHAnsi"/>
                <w:color w:val="auto"/>
                <w:lang w:val="it-IT"/>
              </w:rPr>
            </w:pPr>
            <w:r>
              <w:rPr>
                <w:rFonts w:asciiTheme="majorHAnsi" w:hAnsiTheme="majorHAnsi"/>
                <w:color w:val="auto"/>
                <w:sz w:val="22"/>
                <w:szCs w:val="22"/>
                <w:lang w:val="it-IT"/>
              </w:rPr>
              <w:t>UC_</w:t>
            </w:r>
            <w:r w:rsidR="00E61F0C">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E27EC" w:rsidRPr="00AA7F46"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0"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AA7F46"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1"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AA7F46"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AA7F46"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AA7F46"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AA7F46"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AA7F46"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AA7F46"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0"/>
      <w:bookmarkEnd w:id="41"/>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AA7F46"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AA7F46"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A7F46"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AA7F46"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AA7F46"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A7F46"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AA7F46"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AA7F46"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AA7F46"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2"/>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AA7F46"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AA7F46"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A7F46"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AA7F46"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AA7F46"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19AAD2FE"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AA7F46"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AA7F46"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AA7F46"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AA7F46"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AA7F46"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AA7F46"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AA7F46"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5357B56F"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con le </w:t>
            </w:r>
            <w:r w:rsidRPr="0067362B">
              <w:rPr>
                <w:rFonts w:asciiTheme="majorHAnsi" w:hAnsiTheme="majorHAnsi"/>
                <w:color w:val="auto"/>
                <w:sz w:val="22"/>
                <w:szCs w:val="22"/>
                <w:lang w:val="it-IT"/>
              </w:rPr>
              <w:t>informazioni</w:t>
            </w:r>
            <w:r>
              <w:rPr>
                <w:rFonts w:asciiTheme="majorHAnsi" w:hAnsiTheme="majorHAnsi"/>
                <w:color w:val="auto"/>
                <w:sz w:val="22"/>
                <w:szCs w:val="22"/>
                <w:lang w:val="it-IT"/>
              </w:rPr>
              <w:t xml:space="preserve"> dell’attività appena aggiunta.</w:t>
            </w:r>
          </w:p>
        </w:tc>
      </w:tr>
      <w:bookmarkEnd w:id="43"/>
      <w:tr w:rsidR="000816BC" w:rsidRPr="00AA7F46"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AA7F46"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AA7F46"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AA7F46"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AA7F46"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AA7F46"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AA7F46"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AA7F46"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AA7F46"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AA7F46"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4"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AA7F46"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AA7F46"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4"/>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AA7F46"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AA7F46"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AA7F46"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AA7F46"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AA7F46"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AA7F46"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AA7F46"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AA7F46"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AA7F46"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5"/>
      <w:bookmarkEnd w:id="46"/>
      <w:tr w:rsidR="00FA1EB4" w:rsidRPr="00AA7F46"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AA7F46"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AA7F46"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AA7F46"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AA7F46"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AA7F46"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AA7F46"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AA7F46"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AA7F46"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AA7F46"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7"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AA7F46"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AA7F46"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7"/>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1DAF894" w:rsidR="00C17774" w:rsidRDefault="00C17774"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C17774" w14:paraId="262D817C" w14:textId="77777777" w:rsidTr="00903B79">
        <w:trPr>
          <w:cantSplit/>
          <w:trHeight w:val="216"/>
        </w:trPr>
        <w:tc>
          <w:tcPr>
            <w:tcW w:w="2439" w:type="dxa"/>
            <w:gridSpan w:val="2"/>
            <w:vMerge w:val="restart"/>
            <w:shd w:val="clear" w:color="auto" w:fill="1F4E79"/>
          </w:tcPr>
          <w:p w14:paraId="7DFDE539" w14:textId="43A42C6C" w:rsidR="00C17774" w:rsidRPr="009D25C7" w:rsidRDefault="00C1777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6</w:t>
            </w:r>
          </w:p>
        </w:tc>
        <w:tc>
          <w:tcPr>
            <w:tcW w:w="3353" w:type="dxa"/>
            <w:vMerge w:val="restart"/>
          </w:tcPr>
          <w:p w14:paraId="104FA762"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Specifica giorni/orari sportello.</w:t>
            </w:r>
          </w:p>
        </w:tc>
        <w:tc>
          <w:tcPr>
            <w:tcW w:w="1717" w:type="dxa"/>
          </w:tcPr>
          <w:p w14:paraId="5AD50ED3"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3AA6A5A5"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C17774" w14:paraId="395F4247" w14:textId="77777777" w:rsidTr="00903B79">
        <w:trPr>
          <w:cantSplit/>
          <w:trHeight w:val="216"/>
        </w:trPr>
        <w:tc>
          <w:tcPr>
            <w:tcW w:w="2439" w:type="dxa"/>
            <w:gridSpan w:val="2"/>
            <w:vMerge/>
            <w:shd w:val="clear" w:color="auto" w:fill="1F4E79"/>
          </w:tcPr>
          <w:p w14:paraId="3ACD44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6FB742B7"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64874A95"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8" w:type="dxa"/>
          </w:tcPr>
          <w:p w14:paraId="354529BF"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17774" w:rsidRPr="00E41AEB" w14:paraId="4C454C99" w14:textId="77777777" w:rsidTr="00903B79">
        <w:trPr>
          <w:cantSplit/>
          <w:trHeight w:val="216"/>
        </w:trPr>
        <w:tc>
          <w:tcPr>
            <w:tcW w:w="2439" w:type="dxa"/>
            <w:gridSpan w:val="2"/>
            <w:vMerge/>
            <w:shd w:val="clear" w:color="auto" w:fill="1F4E79"/>
          </w:tcPr>
          <w:p w14:paraId="167E78FC"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0CF41133"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0A44871B"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01FFC56B"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17774" w:rsidRPr="00AA7F46" w14:paraId="46C79C9C" w14:textId="77777777" w:rsidTr="00903B79">
        <w:trPr>
          <w:cantSplit/>
        </w:trPr>
        <w:tc>
          <w:tcPr>
            <w:tcW w:w="2439" w:type="dxa"/>
            <w:gridSpan w:val="2"/>
            <w:shd w:val="clear" w:color="auto" w:fill="1F4E79"/>
          </w:tcPr>
          <w:p w14:paraId="1998624D"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05FFF0DA"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alla Commissione di Tutorato di poter specificare dinamicamente i giorni e gli orari in cui l’attività di sportello di tutorato è attiva.</w:t>
            </w:r>
          </w:p>
        </w:tc>
      </w:tr>
      <w:tr w:rsidR="00C17774" w:rsidRPr="00AA7F46" w14:paraId="5006579F" w14:textId="77777777" w:rsidTr="00903B79">
        <w:trPr>
          <w:cantSplit/>
        </w:trPr>
        <w:tc>
          <w:tcPr>
            <w:tcW w:w="2439" w:type="dxa"/>
            <w:gridSpan w:val="2"/>
            <w:shd w:val="clear" w:color="auto" w:fill="1F4E79"/>
          </w:tcPr>
          <w:p w14:paraId="72CFD619"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8" w:type="dxa"/>
            <w:gridSpan w:val="3"/>
          </w:tcPr>
          <w:p w14:paraId="2A557D96" w14:textId="77777777" w:rsidR="00C17774" w:rsidRPr="0072350F" w:rsidRDefault="00C17774"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CBFAAC0"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w:t>
            </w:r>
            <w:r>
              <w:rPr>
                <w:rFonts w:asciiTheme="majorHAnsi" w:hAnsiTheme="majorHAnsi"/>
                <w:color w:val="auto"/>
                <w:sz w:val="22"/>
                <w:szCs w:val="22"/>
                <w:lang w:val="it-IT"/>
              </w:rPr>
              <w:t>specificare i giorni/orari dello sportello di tutorato</w:t>
            </w:r>
            <w:r w:rsidRPr="0072350F">
              <w:rPr>
                <w:rFonts w:asciiTheme="majorHAnsi" w:hAnsiTheme="majorHAnsi"/>
                <w:color w:val="auto"/>
                <w:sz w:val="22"/>
                <w:szCs w:val="22"/>
                <w:lang w:val="it-IT"/>
              </w:rPr>
              <w:t>.</w:t>
            </w:r>
          </w:p>
        </w:tc>
      </w:tr>
      <w:tr w:rsidR="00C17774" w14:paraId="2F5A7095" w14:textId="77777777" w:rsidTr="00903B79">
        <w:trPr>
          <w:cantSplit/>
        </w:trPr>
        <w:tc>
          <w:tcPr>
            <w:tcW w:w="2439" w:type="dxa"/>
            <w:gridSpan w:val="2"/>
            <w:shd w:val="clear" w:color="auto" w:fill="1F4E79"/>
          </w:tcPr>
          <w:p w14:paraId="1E5C60BB"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8" w:type="dxa"/>
            <w:gridSpan w:val="3"/>
          </w:tcPr>
          <w:p w14:paraId="58F7A3F9"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17774" w:rsidRPr="00AA7F46" w14:paraId="41686B73" w14:textId="77777777" w:rsidTr="00903B79">
        <w:trPr>
          <w:cantSplit/>
        </w:trPr>
        <w:tc>
          <w:tcPr>
            <w:tcW w:w="2439" w:type="dxa"/>
            <w:gridSpan w:val="2"/>
            <w:shd w:val="clear" w:color="auto" w:fill="1F4E79"/>
          </w:tcPr>
          <w:p w14:paraId="3B9DD7E6"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31706F3E"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specifica giorni/orari sportello di tutorato.</w:t>
            </w:r>
          </w:p>
        </w:tc>
      </w:tr>
      <w:tr w:rsidR="00C17774" w:rsidRPr="00AA7F46" w14:paraId="6BB9682D" w14:textId="77777777" w:rsidTr="00903B79">
        <w:trPr>
          <w:cantSplit/>
        </w:trPr>
        <w:tc>
          <w:tcPr>
            <w:tcW w:w="2439" w:type="dxa"/>
            <w:gridSpan w:val="2"/>
            <w:shd w:val="clear" w:color="auto" w:fill="1F4E79"/>
          </w:tcPr>
          <w:p w14:paraId="5DEEF1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8" w:type="dxa"/>
            <w:gridSpan w:val="3"/>
          </w:tcPr>
          <w:p w14:paraId="32A12947" w14:textId="653AE363"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Commissione vengono memorizzati correttamente.</w:t>
            </w:r>
          </w:p>
        </w:tc>
      </w:tr>
      <w:tr w:rsidR="00C17774" w:rsidRPr="00AA7F46" w14:paraId="1D6FE7C5" w14:textId="77777777" w:rsidTr="00903B79">
        <w:trPr>
          <w:cantSplit/>
        </w:trPr>
        <w:tc>
          <w:tcPr>
            <w:tcW w:w="2439" w:type="dxa"/>
            <w:gridSpan w:val="2"/>
            <w:shd w:val="clear" w:color="auto" w:fill="1F4E79"/>
          </w:tcPr>
          <w:p w14:paraId="42DE68F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8" w:type="dxa"/>
            <w:gridSpan w:val="3"/>
          </w:tcPr>
          <w:p w14:paraId="696D33FA" w14:textId="5AB185CA"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w:t>
            </w:r>
            <w:r w:rsidR="00942A29">
              <w:rPr>
                <w:rFonts w:asciiTheme="majorHAnsi" w:hAnsiTheme="majorHAnsi"/>
                <w:color w:val="auto"/>
                <w:sz w:val="22"/>
                <w:szCs w:val="22"/>
                <w:lang w:val="it-IT"/>
              </w:rPr>
              <w:t xml:space="preserve">Commissione </w:t>
            </w:r>
            <w:r>
              <w:rPr>
                <w:rFonts w:asciiTheme="majorHAnsi" w:hAnsiTheme="majorHAnsi"/>
                <w:color w:val="auto"/>
                <w:sz w:val="22"/>
                <w:szCs w:val="22"/>
                <w:lang w:val="it-IT"/>
              </w:rPr>
              <w:t>non vengono memorizzati.</w:t>
            </w:r>
          </w:p>
        </w:tc>
      </w:tr>
      <w:tr w:rsidR="00C17774" w14:paraId="3B3AD57F" w14:textId="77777777" w:rsidTr="00903B79">
        <w:trPr>
          <w:cantSplit/>
        </w:trPr>
        <w:tc>
          <w:tcPr>
            <w:tcW w:w="2439" w:type="dxa"/>
            <w:gridSpan w:val="2"/>
            <w:shd w:val="clear" w:color="auto" w:fill="1F4E79"/>
          </w:tcPr>
          <w:p w14:paraId="691B444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5616940F"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17774" w14:paraId="0032C8F6" w14:textId="77777777" w:rsidTr="00903B79">
        <w:trPr>
          <w:cantSplit/>
        </w:trPr>
        <w:tc>
          <w:tcPr>
            <w:tcW w:w="2439" w:type="dxa"/>
            <w:gridSpan w:val="2"/>
            <w:shd w:val="clear" w:color="auto" w:fill="1F4E79"/>
          </w:tcPr>
          <w:p w14:paraId="5B1D3F01"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8" w:type="dxa"/>
            <w:gridSpan w:val="3"/>
          </w:tcPr>
          <w:p w14:paraId="0C06E95A"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anno</w:t>
            </w:r>
          </w:p>
        </w:tc>
      </w:tr>
      <w:tr w:rsidR="00C17774" w14:paraId="3762C2CC" w14:textId="77777777" w:rsidTr="00903B79">
        <w:trPr>
          <w:cantSplit/>
        </w:trPr>
        <w:tc>
          <w:tcPr>
            <w:tcW w:w="2439" w:type="dxa"/>
            <w:gridSpan w:val="2"/>
            <w:shd w:val="clear" w:color="auto" w:fill="1F4E79"/>
          </w:tcPr>
          <w:p w14:paraId="37543FBD"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8" w:type="dxa"/>
            <w:gridSpan w:val="3"/>
          </w:tcPr>
          <w:p w14:paraId="361DFC3F" w14:textId="7941FE92"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C17774" w14:paraId="68DF674B" w14:textId="77777777" w:rsidTr="00903B79">
        <w:trPr>
          <w:cantSplit/>
        </w:trPr>
        <w:tc>
          <w:tcPr>
            <w:tcW w:w="2439" w:type="dxa"/>
            <w:gridSpan w:val="2"/>
            <w:shd w:val="clear" w:color="auto" w:fill="1F4E79"/>
          </w:tcPr>
          <w:p w14:paraId="62D7D1A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8" w:type="dxa"/>
            <w:gridSpan w:val="3"/>
          </w:tcPr>
          <w:p w14:paraId="0C927000" w14:textId="77777777" w:rsidR="00C17774" w:rsidRPr="0072350F" w:rsidRDefault="00C17774"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C17774" w:rsidRPr="00AA7F46" w14:paraId="2BB7D217" w14:textId="77777777" w:rsidTr="00903B79">
        <w:trPr>
          <w:cantSplit/>
        </w:trPr>
        <w:tc>
          <w:tcPr>
            <w:tcW w:w="9287" w:type="dxa"/>
            <w:gridSpan w:val="5"/>
            <w:shd w:val="clear" w:color="auto" w:fill="1F4E79"/>
          </w:tcPr>
          <w:p w14:paraId="5D8AAA65"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17774" w:rsidRPr="00AA7F46" w14:paraId="55FB2709" w14:textId="77777777" w:rsidTr="00903B79">
        <w:trPr>
          <w:cantSplit/>
        </w:trPr>
        <w:tc>
          <w:tcPr>
            <w:tcW w:w="653" w:type="dxa"/>
            <w:shd w:val="clear" w:color="auto" w:fill="1F4E79"/>
          </w:tcPr>
          <w:p w14:paraId="46037753" w14:textId="77777777" w:rsidR="00C17774" w:rsidRPr="00A55B55" w:rsidRDefault="00C17774" w:rsidP="006A44FB">
            <w:pPr>
              <w:spacing w:after="61"/>
              <w:jc w:val="center"/>
              <w:rPr>
                <w:rFonts w:asciiTheme="majorHAnsi" w:hAnsiTheme="majorHAnsi"/>
                <w:b/>
                <w:bCs/>
                <w:color w:val="FFFFFF" w:themeColor="background1"/>
                <w:sz w:val="24"/>
                <w:szCs w:val="24"/>
                <w:lang w:val="it-IT"/>
              </w:rPr>
            </w:pPr>
            <w:bookmarkStart w:id="48" w:name="_Hlk26088111"/>
            <w:r w:rsidRPr="00F21401">
              <w:rPr>
                <w:rFonts w:asciiTheme="majorHAnsi" w:hAnsiTheme="majorHAnsi"/>
                <w:b/>
                <w:bCs/>
                <w:color w:val="FFFFFF" w:themeColor="background1"/>
                <w:sz w:val="24"/>
                <w:szCs w:val="24"/>
                <w:lang w:val="it-IT"/>
              </w:rPr>
              <w:t>1</w:t>
            </w:r>
          </w:p>
        </w:tc>
        <w:tc>
          <w:tcPr>
            <w:tcW w:w="1786" w:type="dxa"/>
            <w:shd w:val="clear" w:color="auto" w:fill="1F4E79"/>
          </w:tcPr>
          <w:p w14:paraId="0E05831F" w14:textId="77777777" w:rsidR="00C17774" w:rsidRPr="00A55B55" w:rsidRDefault="00C17774"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0483F92F" w14:textId="77777777" w:rsidR="00C17774" w:rsidRPr="00EC57B7"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Pr>
                <w:rFonts w:asciiTheme="majorHAnsi" w:hAnsiTheme="majorHAnsi"/>
                <w:color w:val="auto"/>
                <w:sz w:val="22"/>
                <w:szCs w:val="22"/>
                <w:lang w:val="it-IT"/>
              </w:rPr>
              <w:t>Seleziona i giorni e orari in cui lo sportello di tutorato è attivo.</w:t>
            </w:r>
          </w:p>
        </w:tc>
      </w:tr>
      <w:tr w:rsidR="00C17774" w:rsidRPr="00AA7F46" w14:paraId="015AA131" w14:textId="77777777" w:rsidTr="00903B79">
        <w:trPr>
          <w:cantSplit/>
        </w:trPr>
        <w:tc>
          <w:tcPr>
            <w:tcW w:w="653" w:type="dxa"/>
            <w:shd w:val="clear" w:color="auto" w:fill="1F4E79"/>
          </w:tcPr>
          <w:p w14:paraId="1F156F7F"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4630BD8"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6CA137E" w14:textId="77777777" w:rsidR="00C17774"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Effettua il salvataggio dei dati relativi ai giorni/orari dello sportello.</w:t>
            </w:r>
          </w:p>
        </w:tc>
      </w:tr>
      <w:tr w:rsidR="00C17774" w:rsidRPr="00AA7F46" w14:paraId="10A97C04" w14:textId="77777777" w:rsidTr="00903B79">
        <w:trPr>
          <w:cantSplit/>
        </w:trPr>
        <w:tc>
          <w:tcPr>
            <w:tcW w:w="653" w:type="dxa"/>
            <w:shd w:val="clear" w:color="auto" w:fill="1F4E79"/>
          </w:tcPr>
          <w:p w14:paraId="0CE6952B"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4F5473A"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0BA2851" w14:textId="77777777" w:rsidR="00C17774"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3</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specifica giorni/orari completata.</w:t>
            </w:r>
          </w:p>
        </w:tc>
      </w:tr>
      <w:bookmarkEnd w:id="48"/>
      <w:tr w:rsidR="00C17774" w14:paraId="2113DDD6" w14:textId="77777777" w:rsidTr="00903B79">
        <w:trPr>
          <w:cantSplit/>
        </w:trPr>
        <w:tc>
          <w:tcPr>
            <w:tcW w:w="9287" w:type="dxa"/>
            <w:gridSpan w:val="5"/>
            <w:shd w:val="clear" w:color="auto" w:fill="1F4E79"/>
          </w:tcPr>
          <w:p w14:paraId="5107534F"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17774" w14:paraId="2FBC9254" w14:textId="77777777" w:rsidTr="00903B79">
        <w:trPr>
          <w:cantSplit/>
        </w:trPr>
        <w:tc>
          <w:tcPr>
            <w:tcW w:w="2439" w:type="dxa"/>
            <w:gridSpan w:val="2"/>
            <w:shd w:val="clear" w:color="auto" w:fill="1F4E79"/>
          </w:tcPr>
          <w:p w14:paraId="12320FF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259A690B" w14:textId="77777777" w:rsidR="00C17774" w:rsidRDefault="00C17774"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6B3B36C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17</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AA7F46"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AA7F46"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A7F46"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AA7F46"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AA7F46"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AA7F46"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AA7F46"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9"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AA7F46"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AA7F46"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AA7F46"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9"/>
      <w:tr w:rsidR="00B27701" w:rsidRPr="00AA7F46"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AA7F46"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AA7F46"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58C0616"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18</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AA7F46"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AA7F46"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A7F46"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AA7F46"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AA7F46"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A7F46"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50"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AA7F46"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AA7F46"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AA7F46"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50"/>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77777777"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05DD8F98"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B27701">
              <w:rPr>
                <w:rFonts w:asciiTheme="majorHAnsi" w:hAnsiTheme="majorHAnsi"/>
                <w:b/>
                <w:bCs/>
                <w:color w:val="FFFFFF" w:themeColor="background1"/>
                <w:sz w:val="24"/>
                <w:szCs w:val="24"/>
                <w:lang w:val="it-IT"/>
              </w:rPr>
              <w:t>9</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AA7F46"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AA7F46"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A7F46"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AA7F46"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Exit Condition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AA7F46"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AA7F46"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66E9B6D5"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UC_18</w:t>
            </w:r>
          </w:p>
        </w:tc>
        <w:tc>
          <w:tcPr>
            <w:tcW w:w="6851" w:type="dxa"/>
            <w:gridSpan w:val="3"/>
          </w:tcPr>
          <w:p w14:paraId="38CA2FCF" w14:textId="4601A119"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UC_18.</w:t>
            </w:r>
          </w:p>
        </w:tc>
      </w:tr>
      <w:tr w:rsidR="00B27701" w:rsidRPr="00AA7F46"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AA7F46"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AA7F46"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5768AA12"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20</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AA7F46"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AA7F46"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AA7F46"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AA7F46"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AA7F46"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AA7F46"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Exit Condition On Failure</w:t>
            </w:r>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146FBC69"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UC_23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AA7F46"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1" w:name="_Hlk26523916"/>
            <w:bookmarkStart w:id="52"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37757739"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UC_19</w:t>
            </w:r>
          </w:p>
        </w:tc>
        <w:tc>
          <w:tcPr>
            <w:tcW w:w="6876" w:type="dxa"/>
            <w:gridSpan w:val="3"/>
          </w:tcPr>
          <w:p w14:paraId="70E98322" w14:textId="07A59B5D"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UC_19.</w:t>
            </w:r>
          </w:p>
        </w:tc>
      </w:tr>
      <w:tr w:rsidR="00921CE8" w:rsidRPr="00AA7F46"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3"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AA7F46"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1"/>
      <w:bookmarkEnd w:id="53"/>
      <w:tr w:rsidR="008A4164" w:rsidRPr="00AA7F46"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8A4164" w:rsidRPr="00AA7F46" w14:paraId="6E6E03ED" w14:textId="77777777" w:rsidTr="00921CE8">
        <w:trPr>
          <w:cantSplit/>
        </w:trPr>
        <w:tc>
          <w:tcPr>
            <w:tcW w:w="625" w:type="dxa"/>
            <w:shd w:val="clear" w:color="auto" w:fill="1F4E79"/>
          </w:tcPr>
          <w:p w14:paraId="5AB23324" w14:textId="3B3BDB61" w:rsidR="008A4164" w:rsidRPr="006D0B49" w:rsidRDefault="008A4164" w:rsidP="008A4164">
            <w:pPr>
              <w:spacing w:after="61"/>
              <w:jc w:val="center"/>
              <w:rPr>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0160DCD9" w14:textId="77777777" w:rsidR="008A4164" w:rsidRPr="006D0B49" w:rsidRDefault="008A4164" w:rsidP="008A4164">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7C053277" w14:textId="18C80474" w:rsidR="008A4164" w:rsidRPr="00EC57B7"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5</w:t>
            </w:r>
            <w:r w:rsidRPr="00EC57B7">
              <w:rPr>
                <w:rFonts w:asciiTheme="majorHAnsi" w:hAnsiTheme="majorHAnsi"/>
                <w:color w:val="auto"/>
                <w:sz w:val="22"/>
                <w:szCs w:val="22"/>
                <w:lang w:val="it-IT"/>
              </w:rPr>
              <w:t xml:space="preserve">: 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convalida delle ore svolte.</w:t>
            </w:r>
          </w:p>
        </w:tc>
      </w:tr>
      <w:tr w:rsidR="005316EF" w:rsidRPr="00AA7F46" w14:paraId="5C64464E" w14:textId="77777777" w:rsidTr="00921CE8">
        <w:trPr>
          <w:cantSplit/>
        </w:trPr>
        <w:tc>
          <w:tcPr>
            <w:tcW w:w="625" w:type="dxa"/>
            <w:shd w:val="clear" w:color="auto" w:fill="1F4E79"/>
          </w:tcPr>
          <w:p w14:paraId="7589F159" w14:textId="0DEA0537" w:rsidR="005316EF"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1CA1B907"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6: Reindirizza il membro della Commissione alla schermata del registro del tutor.</w:t>
            </w:r>
          </w:p>
        </w:tc>
      </w:tr>
      <w:bookmarkEnd w:id="52"/>
      <w:tr w:rsidR="008A4164" w:rsidRPr="00AA7F46"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AA7F46"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AA7F46"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AA7F46"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AA7F46"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AA7F46"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52A32363"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21</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Vers.</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AA7F46"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AA7F46"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AA7F46"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AA7F46"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AA7F46"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B540A9A"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AA7F46"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AA7F46"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4"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AA7F46"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AA7F46"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AA7F46"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AA7F46"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4"/>
      <w:tr w:rsidR="009D29B8" w:rsidRPr="00AA7F46"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AA7F46"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AA7F46"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229EC639" w14:textId="77777777" w:rsidR="009D29B8" w:rsidRDefault="009D29B8" w:rsidP="006A44FB">
            <w:pPr>
              <w:spacing w:after="61"/>
              <w:jc w:val="center"/>
              <w:rPr>
                <w:lang w:val="it-IT"/>
              </w:rPr>
            </w:pPr>
          </w:p>
        </w:tc>
      </w:tr>
    </w:tbl>
    <w:p w14:paraId="1BE00C4E" w14:textId="7D44C641" w:rsidR="002D13A6" w:rsidRDefault="002D13A6" w:rsidP="006A44FB">
      <w:pPr>
        <w:spacing w:after="61" w:line="240" w:lineRule="auto"/>
        <w:rPr>
          <w:lang w:val="it-IT"/>
        </w:rPr>
      </w:pPr>
    </w:p>
    <w:p w14:paraId="5276A09D" w14:textId="03E8BEFE" w:rsidR="002D13A6" w:rsidRDefault="002D13A6" w:rsidP="006A44FB">
      <w:pPr>
        <w:spacing w:after="61" w:line="240" w:lineRule="auto"/>
        <w:rPr>
          <w:lang w:val="it-IT"/>
        </w:rPr>
      </w:pPr>
    </w:p>
    <w:p w14:paraId="12F3B6DF" w14:textId="2ABB3D03" w:rsidR="00270D8F" w:rsidRDefault="00270D8F" w:rsidP="006A44FB">
      <w:pPr>
        <w:spacing w:after="61" w:line="240" w:lineRule="auto"/>
        <w:rPr>
          <w:lang w:val="it-IT"/>
        </w:rPr>
      </w:pPr>
    </w:p>
    <w:p w14:paraId="6C20782D" w14:textId="34AF3941" w:rsidR="00270D8F" w:rsidRDefault="00270D8F" w:rsidP="006A44FB">
      <w:pPr>
        <w:spacing w:after="61" w:line="240" w:lineRule="auto"/>
        <w:rPr>
          <w:lang w:val="it-IT"/>
        </w:rPr>
      </w:pPr>
    </w:p>
    <w:p w14:paraId="41344376" w14:textId="0D0CDF56" w:rsidR="00270D8F" w:rsidRDefault="00270D8F" w:rsidP="006A44FB">
      <w:pPr>
        <w:spacing w:after="61" w:line="240" w:lineRule="auto"/>
        <w:rPr>
          <w:lang w:val="it-IT"/>
        </w:rPr>
      </w:pPr>
    </w:p>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03E7930F"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lastRenderedPageBreak/>
              <w:t>Identificativo UC_</w:t>
            </w:r>
            <w:r>
              <w:rPr>
                <w:rFonts w:asciiTheme="majorHAnsi" w:hAnsiTheme="majorHAnsi"/>
                <w:b/>
                <w:bCs/>
                <w:color w:val="FFFFFF" w:themeColor="background1"/>
                <w:sz w:val="24"/>
                <w:szCs w:val="24"/>
                <w:lang w:val="it-IT"/>
              </w:rPr>
              <w:t>2</w:t>
            </w:r>
            <w:r w:rsidR="00921CE8">
              <w:rPr>
                <w:rFonts w:asciiTheme="majorHAnsi" w:hAnsiTheme="majorHAnsi"/>
                <w:b/>
                <w:bCs/>
                <w:color w:val="FFFFFF" w:themeColor="background1"/>
                <w:sz w:val="24"/>
                <w:szCs w:val="24"/>
                <w:lang w:val="it-IT"/>
              </w:rPr>
              <w:t>2</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AA7F46"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AA7F46"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AA7F46"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AA7F46"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AA7F46"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AA7F46"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AA7F46"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5"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AA7F46"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AA7F46"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AA7F46"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5"/>
      <w:tr w:rsidR="00AF0EE6" w:rsidRPr="00AA7F46"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AA7F46"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AA7F46"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Special Requirements</w:t>
            </w:r>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2780ED31"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F72594">
              <w:rPr>
                <w:rFonts w:asciiTheme="majorHAnsi" w:hAnsiTheme="majorHAnsi"/>
                <w:b/>
                <w:bCs/>
                <w:color w:val="FFFFFF" w:themeColor="background1"/>
                <w:sz w:val="24"/>
                <w:szCs w:val="24"/>
                <w:lang w:val="it-IT"/>
              </w:rPr>
              <w:t>3</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AA7F46"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AA7F46"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AA7F46"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AA7F46"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AA7F46"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AA7F46"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AA7F46"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5DED269" w14:textId="2694A94A" w:rsidR="004F54E6" w:rsidRDefault="004F54E6" w:rsidP="006A44FB">
      <w:pPr>
        <w:spacing w:after="61" w:line="240" w:lineRule="auto"/>
        <w:rPr>
          <w:lang w:val="it-IT"/>
        </w:rPr>
      </w:pPr>
    </w:p>
    <w:p w14:paraId="302F34E8" w14:textId="1E0D6487" w:rsidR="001D4AF2" w:rsidRDefault="001D4AF2" w:rsidP="006A44FB">
      <w:pPr>
        <w:spacing w:after="61" w:line="240" w:lineRule="auto"/>
        <w:rPr>
          <w:lang w:val="it-IT"/>
        </w:rPr>
      </w:pPr>
    </w:p>
    <w:p w14:paraId="02D64405" w14:textId="19E9CB42" w:rsidR="001D4AF2" w:rsidRDefault="001D4AF2" w:rsidP="006A44FB">
      <w:pPr>
        <w:spacing w:after="61" w:line="240" w:lineRule="auto"/>
        <w:rPr>
          <w:lang w:val="it-IT"/>
        </w:rPr>
      </w:pPr>
    </w:p>
    <w:p w14:paraId="39276BF5" w14:textId="13A67610" w:rsidR="001D4AF2" w:rsidRDefault="001D4AF2" w:rsidP="006A44FB">
      <w:pPr>
        <w:spacing w:after="61" w:line="240" w:lineRule="auto"/>
        <w:rPr>
          <w:lang w:val="it-IT"/>
        </w:rPr>
      </w:pPr>
    </w:p>
    <w:p w14:paraId="740C024D" w14:textId="700CDAA9" w:rsidR="001D4AF2" w:rsidRDefault="001D4AF2" w:rsidP="006A44FB">
      <w:pPr>
        <w:spacing w:after="61" w:line="240" w:lineRule="auto"/>
        <w:rPr>
          <w:lang w:val="it-IT"/>
        </w:rPr>
      </w:pPr>
    </w:p>
    <w:p w14:paraId="382D8A05" w14:textId="4614A8C6" w:rsidR="002D13A6" w:rsidRDefault="002D13A6" w:rsidP="006A44FB">
      <w:pPr>
        <w:spacing w:after="61" w:line="240" w:lineRule="auto"/>
        <w:rPr>
          <w:lang w:val="it-IT"/>
        </w:rPr>
      </w:pPr>
    </w:p>
    <w:p w14:paraId="219B8E4C" w14:textId="316E19DE" w:rsidR="002D13A6" w:rsidRDefault="002D13A6" w:rsidP="006A44FB">
      <w:pPr>
        <w:spacing w:after="61" w:line="240" w:lineRule="auto"/>
        <w:rPr>
          <w:lang w:val="it-IT"/>
        </w:rPr>
      </w:pPr>
    </w:p>
    <w:p w14:paraId="67E3331C" w14:textId="19605408" w:rsidR="002D13A6" w:rsidRDefault="002D13A6" w:rsidP="006A44FB">
      <w:pPr>
        <w:spacing w:after="61" w:line="240" w:lineRule="auto"/>
        <w:rPr>
          <w:lang w:val="it-IT"/>
        </w:rPr>
      </w:pPr>
    </w:p>
    <w:p w14:paraId="1F846DE8" w14:textId="48A8990B" w:rsidR="002D13A6" w:rsidRDefault="002D13A6"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6" w:name="_Toc27566690"/>
      <w:r w:rsidRPr="00A30834">
        <w:rPr>
          <w:rFonts w:asciiTheme="minorHAnsi" w:hAnsiTheme="minorHAnsi"/>
          <w:b/>
          <w:bCs/>
        </w:rPr>
        <w:t>3.4.2.1 Use-case diagram</w:t>
      </w:r>
      <w:bookmarkEnd w:id="56"/>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4122699C" w14:textId="72B427CB" w:rsidR="00344081" w:rsidRDefault="00F94FDE" w:rsidP="006A44FB">
      <w:pPr>
        <w:spacing w:after="61" w:line="240" w:lineRule="auto"/>
        <w:jc w:val="center"/>
        <w:rPr>
          <w:lang w:val="it-IT"/>
        </w:rPr>
      </w:pPr>
      <w:r>
        <w:rPr>
          <w:noProof/>
        </w:rPr>
        <w:drawing>
          <wp:inline distT="0" distB="0" distL="0" distR="0" wp14:anchorId="1567FEAA" wp14:editId="519BA7B7">
            <wp:extent cx="5760085" cy="33877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87725"/>
                    </a:xfrm>
                    <a:prstGeom prst="rect">
                      <a:avLst/>
                    </a:prstGeom>
                    <a:noFill/>
                    <a:ln>
                      <a:noFill/>
                    </a:ln>
                  </pic:spPr>
                </pic:pic>
              </a:graphicData>
            </a:graphic>
          </wp:inline>
        </w:drawing>
      </w:r>
    </w:p>
    <w:p w14:paraId="10969F68" w14:textId="30E0F646" w:rsidR="0029107B" w:rsidRDefault="005A5EE6" w:rsidP="002D13A6">
      <w:pPr>
        <w:pStyle w:val="Titolo4"/>
        <w:spacing w:before="0" w:after="61" w:line="240" w:lineRule="auto"/>
        <w:rPr>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Supervisione Tutorato</w:t>
      </w:r>
    </w:p>
    <w:p w14:paraId="4023E646" w14:textId="0643C310" w:rsidR="005A5EE6" w:rsidRDefault="00F4150B" w:rsidP="006A44FB">
      <w:pPr>
        <w:spacing w:after="61" w:line="240" w:lineRule="auto"/>
        <w:rPr>
          <w:lang w:val="it-IT"/>
        </w:rPr>
      </w:pPr>
      <w:r>
        <w:rPr>
          <w:noProof/>
        </w:rPr>
        <w:drawing>
          <wp:inline distT="0" distB="0" distL="0" distR="0" wp14:anchorId="154DFF27" wp14:editId="425EDD8D">
            <wp:extent cx="5443870" cy="4467442"/>
            <wp:effectExtent l="0" t="0" r="4445" b="952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023" cy="4472491"/>
                    </a:xfrm>
                    <a:prstGeom prst="rect">
                      <a:avLst/>
                    </a:prstGeom>
                    <a:noFill/>
                    <a:ln>
                      <a:noFill/>
                    </a:ln>
                  </pic:spPr>
                </pic:pic>
              </a:graphicData>
            </a:graphic>
          </wp:inline>
        </w:drawing>
      </w:r>
    </w:p>
    <w:p w14:paraId="4D81C495" w14:textId="77777777" w:rsidR="002D13A6" w:rsidRPr="00F4150B" w:rsidRDefault="002D13A6" w:rsidP="006A44FB">
      <w:pPr>
        <w:spacing w:after="61" w:line="240" w:lineRule="auto"/>
        <w:rPr>
          <w:u w:val="single"/>
          <w:lang w:val="it-IT"/>
        </w:rPr>
      </w:pPr>
    </w:p>
    <w:p w14:paraId="66EBD4AA" w14:textId="29FD7C8E" w:rsidR="00585274" w:rsidRDefault="002A4357"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4055A4">
        <w:rPr>
          <w:rFonts w:asciiTheme="minorHAnsi" w:hAnsiTheme="minorHAnsi"/>
          <w:b/>
          <w:bCs/>
          <w:color w:val="auto"/>
          <w:sz w:val="22"/>
          <w:szCs w:val="22"/>
          <w:lang w:val="it-IT"/>
        </w:rPr>
        <w:t>3</w:t>
      </w:r>
      <w:r w:rsidRPr="00A30834">
        <w:rPr>
          <w:rFonts w:asciiTheme="minorHAnsi" w:hAnsiTheme="minorHAnsi"/>
          <w:b/>
          <w:bCs/>
          <w:color w:val="auto"/>
          <w:sz w:val="22"/>
          <w:szCs w:val="22"/>
          <w:lang w:val="it-IT"/>
        </w:rPr>
        <w:t xml:space="preserve">: </w:t>
      </w:r>
      <w:r w:rsidR="00344081" w:rsidRPr="00A30834">
        <w:rPr>
          <w:rFonts w:asciiTheme="minorHAnsi" w:hAnsiTheme="minorHAnsi"/>
          <w:b/>
          <w:bCs/>
          <w:color w:val="auto"/>
          <w:sz w:val="22"/>
          <w:szCs w:val="22"/>
          <w:lang w:val="it-IT"/>
        </w:rPr>
        <w:t>Controllo Richieste</w:t>
      </w:r>
    </w:p>
    <w:p w14:paraId="25352B18" w14:textId="3D24CEED" w:rsidR="005F6A2A" w:rsidRDefault="00F94FDE" w:rsidP="006A44FB">
      <w:pPr>
        <w:spacing w:after="61" w:line="240" w:lineRule="auto"/>
        <w:jc w:val="center"/>
        <w:rPr>
          <w:lang w:val="it-IT"/>
        </w:rPr>
      </w:pPr>
      <w:r>
        <w:rPr>
          <w:noProof/>
        </w:rPr>
        <w:drawing>
          <wp:inline distT="0" distB="0" distL="0" distR="0" wp14:anchorId="649E18CB" wp14:editId="299BBD4D">
            <wp:extent cx="5760085" cy="57067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706745"/>
                    </a:xfrm>
                    <a:prstGeom prst="rect">
                      <a:avLst/>
                    </a:prstGeom>
                    <a:noFill/>
                    <a:ln>
                      <a:noFill/>
                    </a:ln>
                  </pic:spPr>
                </pic:pic>
              </a:graphicData>
            </a:graphic>
          </wp:inline>
        </w:drawing>
      </w: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5F8FA040" w14:textId="2403A240" w:rsidR="0029107B" w:rsidRDefault="0029107B" w:rsidP="006A44FB">
      <w:pPr>
        <w:spacing w:after="61" w:line="240" w:lineRule="auto"/>
        <w:rPr>
          <w:lang w:val="it-IT"/>
        </w:rPr>
      </w:pPr>
    </w:p>
    <w:p w14:paraId="2076603A" w14:textId="3990503C" w:rsidR="005A5EE6" w:rsidRDefault="005A5EE6" w:rsidP="006A44FB">
      <w:pPr>
        <w:spacing w:after="61" w:line="240" w:lineRule="auto"/>
        <w:rPr>
          <w:lang w:val="it-IT"/>
        </w:rPr>
      </w:pPr>
    </w:p>
    <w:p w14:paraId="7062EE3A" w14:textId="77777777" w:rsidR="00BB22BC" w:rsidRDefault="00BB22BC" w:rsidP="006A44FB">
      <w:pPr>
        <w:spacing w:after="61" w:line="240" w:lineRule="auto"/>
        <w:rPr>
          <w:lang w:val="it-IT"/>
        </w:rPr>
      </w:pPr>
    </w:p>
    <w:p w14:paraId="24246C9C" w14:textId="77777777" w:rsidR="00BB22BC" w:rsidRDefault="00BB22BC"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r w:rsidR="00BB22BC">
        <w:rPr>
          <w:rFonts w:asciiTheme="minorHAnsi" w:hAnsiTheme="minorHAnsi"/>
          <w:b/>
          <w:bCs/>
          <w:color w:val="auto"/>
          <w:sz w:val="22"/>
          <w:szCs w:val="22"/>
        </w:rPr>
        <w:t>Tutorato Smart</w:t>
      </w:r>
    </w:p>
    <w:p w14:paraId="1FAEC6CD" w14:textId="34DF71F8" w:rsidR="002A4357" w:rsidRDefault="002F2531" w:rsidP="006A44FB">
      <w:pPr>
        <w:spacing w:after="61" w:line="240" w:lineRule="auto"/>
        <w:jc w:val="center"/>
        <w:rPr>
          <w:b/>
          <w:bCs/>
          <w:i/>
          <w:iCs/>
          <w:color w:val="auto"/>
          <w:sz w:val="24"/>
          <w:szCs w:val="24"/>
          <w:lang w:val="it-IT"/>
        </w:rPr>
      </w:pPr>
      <w:r>
        <w:rPr>
          <w:noProof/>
        </w:rPr>
        <w:drawing>
          <wp:inline distT="0" distB="0" distL="0" distR="0" wp14:anchorId="0041D6A8" wp14:editId="035E1F62">
            <wp:extent cx="5192734" cy="8171787"/>
            <wp:effectExtent l="0" t="0" r="8255"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129" cy="8211751"/>
                    </a:xfrm>
                    <a:prstGeom prst="rect">
                      <a:avLst/>
                    </a:prstGeom>
                    <a:noFill/>
                    <a:ln>
                      <a:noFill/>
                    </a:ln>
                  </pic:spPr>
                </pic:pic>
              </a:graphicData>
            </a:graphic>
          </wp:inline>
        </w:drawing>
      </w:r>
    </w:p>
    <w:p w14:paraId="09AC990F" w14:textId="77777777" w:rsidR="00494436" w:rsidRPr="00A30834" w:rsidRDefault="00494436" w:rsidP="006A44FB">
      <w:pPr>
        <w:spacing w:after="61" w:line="240" w:lineRule="auto"/>
        <w:rPr>
          <w:color w:val="auto"/>
          <w:lang w:val="it-IT"/>
        </w:rPr>
      </w:pPr>
    </w:p>
    <w:p w14:paraId="3AE36F65" w14:textId="77777777" w:rsidR="00C70C3D" w:rsidRDefault="00C70C3D" w:rsidP="00C70C3D">
      <w:pPr>
        <w:spacing w:after="61" w:line="240" w:lineRule="auto"/>
        <w:rPr>
          <w:color w:val="auto"/>
          <w:lang w:val="it-IT"/>
        </w:rPr>
      </w:pPr>
    </w:p>
    <w:p w14:paraId="7B2D0491" w14:textId="23D198E6" w:rsidR="000A0BE4" w:rsidRPr="000A0BE4" w:rsidRDefault="0026167D" w:rsidP="00C70C3D">
      <w:pPr>
        <w:pStyle w:val="Titolo3"/>
        <w:spacing w:before="0" w:after="61" w:line="240" w:lineRule="auto"/>
        <w:rPr>
          <w:color w:val="auto"/>
          <w:lang w:val="it-IT"/>
        </w:rPr>
      </w:pPr>
      <w:bookmarkStart w:id="57" w:name="_Toc27566691"/>
      <w:r w:rsidRPr="002A4357">
        <w:rPr>
          <w:color w:val="auto"/>
          <w:lang w:val="it-IT"/>
        </w:rPr>
        <w:t xml:space="preserve">3.4.3 </w:t>
      </w:r>
      <w:r w:rsidR="004A29E6" w:rsidRPr="002A4357">
        <w:rPr>
          <w:color w:val="auto"/>
          <w:lang w:val="it-IT"/>
        </w:rPr>
        <w:t>Modello ad oggetti</w:t>
      </w:r>
      <w:bookmarkEnd w:id="57"/>
    </w:p>
    <w:p w14:paraId="6C58189A" w14:textId="39B47652" w:rsidR="000A0BE4" w:rsidRPr="00A30834" w:rsidRDefault="000A0BE4"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3.4.3.1 Tabella riassuntiva di tutti gli oggetti</w:t>
      </w:r>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1617F4" w:rsidRPr="00AA7F46" w14:paraId="62C7DB49" w14:textId="77777777" w:rsidTr="00F775BA">
        <w:trPr>
          <w:cantSplit/>
        </w:trPr>
        <w:tc>
          <w:tcPr>
            <w:tcW w:w="3106" w:type="dxa"/>
          </w:tcPr>
          <w:p w14:paraId="395E9BE6" w14:textId="63B9647C" w:rsidR="001617F4" w:rsidRDefault="001617F4" w:rsidP="003C56A3">
            <w:pPr>
              <w:spacing w:after="61"/>
              <w:jc w:val="center"/>
              <w:rPr>
                <w:color w:val="auto"/>
                <w:sz w:val="22"/>
                <w:szCs w:val="22"/>
                <w:lang w:val="it-IT"/>
              </w:rPr>
            </w:pPr>
            <w:r>
              <w:rPr>
                <w:color w:val="auto"/>
                <w:sz w:val="22"/>
                <w:szCs w:val="22"/>
                <w:lang w:val="it-IT"/>
              </w:rPr>
              <w:t>ActivitiesListPage</w:t>
            </w:r>
          </w:p>
        </w:tc>
        <w:tc>
          <w:tcPr>
            <w:tcW w:w="3070" w:type="dxa"/>
          </w:tcPr>
          <w:p w14:paraId="7D8F8A70" w14:textId="484430DD" w:rsidR="001617F4" w:rsidRDefault="001617F4" w:rsidP="006A44FB">
            <w:pPr>
              <w:spacing w:after="61"/>
              <w:jc w:val="center"/>
              <w:rPr>
                <w:color w:val="auto"/>
                <w:sz w:val="22"/>
                <w:szCs w:val="22"/>
                <w:lang w:val="it-IT"/>
              </w:rPr>
            </w:pPr>
            <w:r>
              <w:rPr>
                <w:color w:val="auto"/>
                <w:sz w:val="22"/>
                <w:szCs w:val="22"/>
                <w:lang w:val="it-IT"/>
              </w:rPr>
              <w:t>Boundary</w:t>
            </w:r>
          </w:p>
        </w:tc>
        <w:tc>
          <w:tcPr>
            <w:tcW w:w="3071" w:type="dxa"/>
          </w:tcPr>
          <w:p w14:paraId="06BEDA42" w14:textId="2D9A7157" w:rsidR="001617F4" w:rsidRDefault="001617F4" w:rsidP="006A44FB">
            <w:pPr>
              <w:spacing w:after="61"/>
              <w:jc w:val="center"/>
              <w:rPr>
                <w:color w:val="auto"/>
                <w:sz w:val="22"/>
                <w:szCs w:val="22"/>
                <w:lang w:val="it-IT"/>
              </w:rPr>
            </w:pPr>
            <w:r>
              <w:rPr>
                <w:color w:val="auto"/>
                <w:sz w:val="22"/>
                <w:szCs w:val="22"/>
                <w:lang w:val="it-IT"/>
              </w:rPr>
              <w:t>Pagina che elenca tutte le attività di un tutor</w:t>
            </w:r>
          </w:p>
        </w:tc>
      </w:tr>
      <w:tr w:rsidR="007A1C99" w:rsidRPr="00AA7F46"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r>
              <w:rPr>
                <w:color w:val="auto"/>
                <w:sz w:val="22"/>
                <w:szCs w:val="22"/>
                <w:lang w:val="it-IT"/>
              </w:rPr>
              <w:t>ActivityInfoPage</w:t>
            </w:r>
          </w:p>
        </w:tc>
        <w:tc>
          <w:tcPr>
            <w:tcW w:w="3070" w:type="dxa"/>
          </w:tcPr>
          <w:p w14:paraId="63903A07" w14:textId="466446AA" w:rsidR="007A1C99" w:rsidRDefault="007A1C99" w:rsidP="006A44FB">
            <w:pPr>
              <w:spacing w:after="61"/>
              <w:jc w:val="center"/>
              <w:rPr>
                <w:color w:val="auto"/>
                <w:sz w:val="22"/>
                <w:szCs w:val="22"/>
                <w:lang w:val="it-IT"/>
              </w:rPr>
            </w:pPr>
            <w:r>
              <w:rPr>
                <w:color w:val="auto"/>
                <w:sz w:val="22"/>
                <w:szCs w:val="22"/>
                <w:lang w:val="it-IT"/>
              </w:rPr>
              <w:t>Boundary</w:t>
            </w:r>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AA7F46"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r>
              <w:rPr>
                <w:color w:val="auto"/>
                <w:sz w:val="22"/>
                <w:szCs w:val="22"/>
                <w:lang w:val="it-IT"/>
              </w:rPr>
              <w:t>ActivityModifyPage</w:t>
            </w:r>
          </w:p>
        </w:tc>
        <w:tc>
          <w:tcPr>
            <w:tcW w:w="3070" w:type="dxa"/>
          </w:tcPr>
          <w:p w14:paraId="24F3DD13" w14:textId="1E18BAF2" w:rsidR="009539E7" w:rsidRDefault="009539E7" w:rsidP="006A44FB">
            <w:pPr>
              <w:spacing w:after="61"/>
              <w:jc w:val="center"/>
              <w:rPr>
                <w:color w:val="auto"/>
                <w:sz w:val="22"/>
                <w:szCs w:val="22"/>
                <w:lang w:val="it-IT"/>
              </w:rPr>
            </w:pPr>
            <w:r>
              <w:rPr>
                <w:color w:val="auto"/>
                <w:sz w:val="22"/>
                <w:szCs w:val="22"/>
                <w:lang w:val="it-IT"/>
              </w:rPr>
              <w:t>Boundary</w:t>
            </w:r>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AA7F46"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r>
              <w:rPr>
                <w:color w:val="auto"/>
                <w:sz w:val="22"/>
                <w:szCs w:val="22"/>
                <w:lang w:val="it-IT"/>
              </w:rPr>
              <w:t>ActivityPage</w:t>
            </w:r>
          </w:p>
        </w:tc>
        <w:tc>
          <w:tcPr>
            <w:tcW w:w="3070" w:type="dxa"/>
          </w:tcPr>
          <w:p w14:paraId="0D6526E2" w14:textId="2E6DC036" w:rsidR="00CA3AF9" w:rsidRDefault="00CA3AF9" w:rsidP="006A44FB">
            <w:pPr>
              <w:spacing w:after="61"/>
              <w:jc w:val="center"/>
              <w:rPr>
                <w:color w:val="auto"/>
                <w:sz w:val="22"/>
                <w:szCs w:val="22"/>
                <w:lang w:val="it-IT"/>
              </w:rPr>
            </w:pPr>
            <w:r>
              <w:rPr>
                <w:color w:val="auto"/>
                <w:sz w:val="22"/>
                <w:szCs w:val="22"/>
                <w:lang w:val="it-IT"/>
              </w:rPr>
              <w:t>Boundary</w:t>
            </w:r>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AA7F46"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r>
              <w:rPr>
                <w:color w:val="auto"/>
                <w:sz w:val="22"/>
                <w:szCs w:val="22"/>
                <w:lang w:val="it-IT"/>
              </w:rPr>
              <w:t>AppointmentsListPage</w:t>
            </w:r>
          </w:p>
        </w:tc>
        <w:tc>
          <w:tcPr>
            <w:tcW w:w="3070" w:type="dxa"/>
          </w:tcPr>
          <w:p w14:paraId="111F7C85" w14:textId="1A6BE5C2" w:rsidR="0099682B" w:rsidRDefault="0099682B" w:rsidP="006A44FB">
            <w:pPr>
              <w:spacing w:after="61"/>
              <w:jc w:val="center"/>
              <w:rPr>
                <w:color w:val="auto"/>
                <w:sz w:val="22"/>
                <w:szCs w:val="22"/>
                <w:lang w:val="it-IT"/>
              </w:rPr>
            </w:pPr>
            <w:r>
              <w:rPr>
                <w:color w:val="auto"/>
                <w:sz w:val="22"/>
                <w:szCs w:val="22"/>
                <w:lang w:val="it-IT"/>
              </w:rPr>
              <w:t>Boundary</w:t>
            </w:r>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AA7F46"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r w:rsidRPr="00D9152B">
              <w:rPr>
                <w:color w:val="auto"/>
                <w:sz w:val="22"/>
                <w:szCs w:val="22"/>
                <w:lang w:val="it-IT"/>
              </w:rPr>
              <w:t>AppointmentModifyPage</w:t>
            </w:r>
          </w:p>
        </w:tc>
        <w:tc>
          <w:tcPr>
            <w:tcW w:w="3070" w:type="dxa"/>
          </w:tcPr>
          <w:p w14:paraId="0D66F3E2" w14:textId="08EEC8FE" w:rsidR="00D9152B" w:rsidRDefault="00D9152B" w:rsidP="006A44FB">
            <w:pPr>
              <w:spacing w:after="61"/>
              <w:jc w:val="center"/>
              <w:rPr>
                <w:color w:val="auto"/>
                <w:sz w:val="22"/>
                <w:szCs w:val="22"/>
                <w:lang w:val="it-IT"/>
              </w:rPr>
            </w:pPr>
            <w:r>
              <w:rPr>
                <w:color w:val="auto"/>
                <w:sz w:val="22"/>
                <w:szCs w:val="22"/>
                <w:lang w:val="it-IT"/>
              </w:rPr>
              <w:t>Boundary</w:t>
            </w:r>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AA7F46"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r>
              <w:rPr>
                <w:color w:val="auto"/>
                <w:sz w:val="22"/>
                <w:szCs w:val="22"/>
                <w:lang w:val="it-IT"/>
              </w:rPr>
              <w:t>AppointmentPage</w:t>
            </w:r>
          </w:p>
        </w:tc>
        <w:tc>
          <w:tcPr>
            <w:tcW w:w="3070" w:type="dxa"/>
          </w:tcPr>
          <w:p w14:paraId="6A49D20B" w14:textId="31D9AB4D" w:rsidR="00E93E62" w:rsidRDefault="00E93E62" w:rsidP="006A44FB">
            <w:pPr>
              <w:spacing w:after="61"/>
              <w:jc w:val="center"/>
              <w:rPr>
                <w:color w:val="auto"/>
                <w:sz w:val="22"/>
                <w:szCs w:val="22"/>
                <w:lang w:val="it-IT"/>
              </w:rPr>
            </w:pPr>
            <w:r>
              <w:rPr>
                <w:color w:val="auto"/>
                <w:sz w:val="22"/>
                <w:szCs w:val="22"/>
                <w:lang w:val="it-IT"/>
              </w:rPr>
              <w:t>Boundary</w:t>
            </w:r>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AA7F46"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r>
              <w:rPr>
                <w:color w:val="auto"/>
                <w:sz w:val="22"/>
                <w:szCs w:val="22"/>
                <w:lang w:val="it-IT"/>
              </w:rPr>
              <w:t>Calendar</w:t>
            </w:r>
            <w:bookmarkStart w:id="58" w:name="_GoBack"/>
            <w:bookmarkEnd w:id="58"/>
          </w:p>
        </w:tc>
        <w:tc>
          <w:tcPr>
            <w:tcW w:w="3070" w:type="dxa"/>
          </w:tcPr>
          <w:p w14:paraId="656665F6" w14:textId="324D195F" w:rsidR="007A6432" w:rsidRDefault="007A6432" w:rsidP="006A44FB">
            <w:pPr>
              <w:spacing w:after="61"/>
              <w:jc w:val="center"/>
              <w:rPr>
                <w:color w:val="auto"/>
                <w:sz w:val="22"/>
                <w:szCs w:val="22"/>
                <w:lang w:val="it-IT"/>
              </w:rPr>
            </w:pPr>
            <w:r>
              <w:rPr>
                <w:color w:val="auto"/>
                <w:sz w:val="22"/>
                <w:szCs w:val="22"/>
                <w:lang w:val="it-IT"/>
              </w:rPr>
              <w:t>Boundary</w:t>
            </w:r>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r>
              <w:rPr>
                <w:color w:val="auto"/>
                <w:sz w:val="22"/>
                <w:szCs w:val="22"/>
                <w:lang w:val="it-IT"/>
              </w:rPr>
              <w:t>Boundary</w:t>
            </w:r>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AA7F46"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r>
              <w:rPr>
                <w:color w:val="auto"/>
                <w:sz w:val="22"/>
                <w:szCs w:val="22"/>
                <w:lang w:val="it-IT"/>
              </w:rPr>
              <w:t>RegisterPage</w:t>
            </w:r>
          </w:p>
        </w:tc>
        <w:tc>
          <w:tcPr>
            <w:tcW w:w="3070" w:type="dxa"/>
          </w:tcPr>
          <w:p w14:paraId="5D0BE51C" w14:textId="612822B2" w:rsidR="0053028C" w:rsidRDefault="0053028C" w:rsidP="006A44FB">
            <w:pPr>
              <w:spacing w:after="61"/>
              <w:jc w:val="center"/>
              <w:rPr>
                <w:color w:val="auto"/>
                <w:sz w:val="22"/>
                <w:szCs w:val="22"/>
                <w:lang w:val="it-IT"/>
              </w:rPr>
            </w:pPr>
            <w:r>
              <w:rPr>
                <w:color w:val="auto"/>
                <w:sz w:val="22"/>
                <w:szCs w:val="22"/>
                <w:lang w:val="it-IT"/>
              </w:rPr>
              <w:t>Boundary</w:t>
            </w:r>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AA7F46"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r>
              <w:rPr>
                <w:color w:val="auto"/>
                <w:sz w:val="22"/>
                <w:szCs w:val="22"/>
                <w:lang w:val="it-IT"/>
              </w:rPr>
              <w:t>RegistrationPage</w:t>
            </w:r>
          </w:p>
        </w:tc>
        <w:tc>
          <w:tcPr>
            <w:tcW w:w="3070" w:type="dxa"/>
          </w:tcPr>
          <w:p w14:paraId="01E12F78" w14:textId="1FAD2F29" w:rsidR="000A0BE4" w:rsidRDefault="0050710F" w:rsidP="006A44FB">
            <w:pPr>
              <w:spacing w:after="61"/>
              <w:jc w:val="center"/>
              <w:rPr>
                <w:color w:val="auto"/>
                <w:sz w:val="22"/>
                <w:szCs w:val="22"/>
                <w:lang w:val="it-IT"/>
              </w:rPr>
            </w:pPr>
            <w:r>
              <w:rPr>
                <w:color w:val="auto"/>
                <w:sz w:val="22"/>
                <w:szCs w:val="22"/>
                <w:lang w:val="it-IT"/>
              </w:rPr>
              <w:t>Boundary</w:t>
            </w:r>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AA7F46"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r>
              <w:rPr>
                <w:color w:val="auto"/>
                <w:sz w:val="22"/>
                <w:szCs w:val="22"/>
                <w:lang w:val="it-IT"/>
              </w:rPr>
              <w:t>RequestAcceptPage</w:t>
            </w:r>
          </w:p>
        </w:tc>
        <w:tc>
          <w:tcPr>
            <w:tcW w:w="3070" w:type="dxa"/>
          </w:tcPr>
          <w:p w14:paraId="6452F07C" w14:textId="28304A2E" w:rsidR="00641B38" w:rsidRDefault="00641B38" w:rsidP="006A44FB">
            <w:pPr>
              <w:spacing w:after="61"/>
              <w:jc w:val="center"/>
              <w:rPr>
                <w:color w:val="auto"/>
                <w:sz w:val="22"/>
                <w:szCs w:val="22"/>
                <w:lang w:val="it-IT"/>
              </w:rPr>
            </w:pPr>
            <w:r>
              <w:rPr>
                <w:color w:val="auto"/>
                <w:sz w:val="22"/>
                <w:szCs w:val="22"/>
                <w:lang w:val="it-IT"/>
              </w:rPr>
              <w:t>Boundary</w:t>
            </w:r>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AA7F46"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r>
              <w:rPr>
                <w:color w:val="auto"/>
                <w:sz w:val="22"/>
                <w:szCs w:val="22"/>
                <w:lang w:val="it-IT"/>
              </w:rPr>
              <w:t>RequestInfoPage</w:t>
            </w:r>
          </w:p>
        </w:tc>
        <w:tc>
          <w:tcPr>
            <w:tcW w:w="3070" w:type="dxa"/>
          </w:tcPr>
          <w:p w14:paraId="674BF628" w14:textId="2CF9EEC0" w:rsidR="0095155B" w:rsidRDefault="0095155B" w:rsidP="006A44FB">
            <w:pPr>
              <w:spacing w:after="61"/>
              <w:jc w:val="center"/>
              <w:rPr>
                <w:color w:val="auto"/>
                <w:sz w:val="22"/>
                <w:szCs w:val="22"/>
                <w:lang w:val="it-IT"/>
              </w:rPr>
            </w:pPr>
            <w:r>
              <w:rPr>
                <w:color w:val="auto"/>
                <w:sz w:val="22"/>
                <w:szCs w:val="22"/>
                <w:lang w:val="it-IT"/>
              </w:rPr>
              <w:t>Boundary</w:t>
            </w:r>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AA7F46"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r>
              <w:rPr>
                <w:color w:val="auto"/>
                <w:sz w:val="22"/>
                <w:szCs w:val="22"/>
                <w:lang w:val="it-IT"/>
              </w:rPr>
              <w:t>RequestModifyPage</w:t>
            </w:r>
          </w:p>
        </w:tc>
        <w:tc>
          <w:tcPr>
            <w:tcW w:w="3070" w:type="dxa"/>
          </w:tcPr>
          <w:p w14:paraId="7055C684" w14:textId="64BADFBC" w:rsidR="00263AC2" w:rsidRDefault="00263AC2" w:rsidP="006A44FB">
            <w:pPr>
              <w:spacing w:after="61"/>
              <w:jc w:val="center"/>
              <w:rPr>
                <w:color w:val="auto"/>
                <w:sz w:val="22"/>
                <w:szCs w:val="22"/>
                <w:lang w:val="it-IT"/>
              </w:rPr>
            </w:pPr>
            <w:r>
              <w:rPr>
                <w:color w:val="auto"/>
                <w:sz w:val="22"/>
                <w:szCs w:val="22"/>
                <w:lang w:val="it-IT"/>
              </w:rPr>
              <w:t>Boundary</w:t>
            </w:r>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AA7F46"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r>
              <w:rPr>
                <w:color w:val="auto"/>
                <w:sz w:val="22"/>
                <w:szCs w:val="22"/>
                <w:lang w:val="it-IT"/>
              </w:rPr>
              <w:t>RequestsListPage</w:t>
            </w:r>
          </w:p>
        </w:tc>
        <w:tc>
          <w:tcPr>
            <w:tcW w:w="3070" w:type="dxa"/>
          </w:tcPr>
          <w:p w14:paraId="75E3FC35" w14:textId="124733AD" w:rsidR="0095155B" w:rsidRDefault="0095155B" w:rsidP="006A44FB">
            <w:pPr>
              <w:spacing w:after="61"/>
              <w:jc w:val="center"/>
              <w:rPr>
                <w:color w:val="auto"/>
                <w:sz w:val="22"/>
                <w:szCs w:val="22"/>
                <w:lang w:val="it-IT"/>
              </w:rPr>
            </w:pPr>
            <w:r>
              <w:rPr>
                <w:color w:val="auto"/>
                <w:sz w:val="22"/>
                <w:szCs w:val="22"/>
                <w:lang w:val="it-IT"/>
              </w:rPr>
              <w:t>Boundary</w:t>
            </w:r>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AA7F46"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r>
              <w:rPr>
                <w:color w:val="auto"/>
                <w:sz w:val="22"/>
                <w:szCs w:val="22"/>
                <w:lang w:val="it-IT"/>
              </w:rPr>
              <w:lastRenderedPageBreak/>
              <w:t>RequestPage</w:t>
            </w:r>
          </w:p>
        </w:tc>
        <w:tc>
          <w:tcPr>
            <w:tcW w:w="3070" w:type="dxa"/>
          </w:tcPr>
          <w:p w14:paraId="457CA4E9" w14:textId="74B4110D" w:rsidR="00824926" w:rsidRDefault="00824926" w:rsidP="006A44FB">
            <w:pPr>
              <w:spacing w:after="61"/>
              <w:jc w:val="center"/>
              <w:rPr>
                <w:color w:val="auto"/>
                <w:sz w:val="22"/>
                <w:szCs w:val="22"/>
                <w:lang w:val="it-IT"/>
              </w:rPr>
            </w:pPr>
            <w:r>
              <w:rPr>
                <w:color w:val="auto"/>
                <w:sz w:val="22"/>
                <w:szCs w:val="22"/>
                <w:lang w:val="it-IT"/>
              </w:rPr>
              <w:t>Boundary</w:t>
            </w:r>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AA7F46"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r>
              <w:rPr>
                <w:color w:val="auto"/>
                <w:sz w:val="22"/>
                <w:szCs w:val="22"/>
                <w:lang w:val="it-IT"/>
              </w:rPr>
              <w:t>SearchStudentsPage</w:t>
            </w:r>
          </w:p>
        </w:tc>
        <w:tc>
          <w:tcPr>
            <w:tcW w:w="3070" w:type="dxa"/>
          </w:tcPr>
          <w:p w14:paraId="23C01B2E" w14:textId="14096750" w:rsidR="00270D8F" w:rsidRDefault="00270D8F" w:rsidP="006A44FB">
            <w:pPr>
              <w:spacing w:after="61"/>
              <w:jc w:val="center"/>
              <w:rPr>
                <w:color w:val="auto"/>
                <w:sz w:val="22"/>
                <w:szCs w:val="22"/>
                <w:lang w:val="it-IT"/>
              </w:rPr>
            </w:pPr>
            <w:r>
              <w:rPr>
                <w:color w:val="auto"/>
                <w:sz w:val="22"/>
                <w:szCs w:val="22"/>
                <w:lang w:val="it-IT"/>
              </w:rPr>
              <w:t>Boundary</w:t>
            </w:r>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AA7F46"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r>
              <w:rPr>
                <w:color w:val="auto"/>
                <w:sz w:val="22"/>
                <w:szCs w:val="22"/>
                <w:lang w:val="it-IT"/>
              </w:rPr>
              <w:t>SearchTutorsPage</w:t>
            </w:r>
          </w:p>
        </w:tc>
        <w:tc>
          <w:tcPr>
            <w:tcW w:w="3070" w:type="dxa"/>
          </w:tcPr>
          <w:p w14:paraId="5880BB1D" w14:textId="2D774B23" w:rsidR="007048F4" w:rsidRDefault="007048F4" w:rsidP="006A44FB">
            <w:pPr>
              <w:spacing w:after="61"/>
              <w:jc w:val="center"/>
              <w:rPr>
                <w:color w:val="auto"/>
                <w:sz w:val="22"/>
                <w:szCs w:val="22"/>
                <w:lang w:val="it-IT"/>
              </w:rPr>
            </w:pPr>
            <w:r>
              <w:rPr>
                <w:color w:val="auto"/>
                <w:sz w:val="22"/>
                <w:szCs w:val="22"/>
                <w:lang w:val="it-IT"/>
              </w:rPr>
              <w:t>Boundary</w:t>
            </w:r>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AA7F46"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r w:rsidRPr="00C703E9">
              <w:rPr>
                <w:color w:val="auto"/>
                <w:sz w:val="22"/>
                <w:szCs w:val="22"/>
                <w:lang w:val="it-IT"/>
              </w:rPr>
              <w:t>StudentsListPage</w:t>
            </w:r>
          </w:p>
        </w:tc>
        <w:tc>
          <w:tcPr>
            <w:tcW w:w="3070" w:type="dxa"/>
          </w:tcPr>
          <w:p w14:paraId="2F7FC245" w14:textId="71F4A5E0" w:rsidR="00C703E9" w:rsidRDefault="00C703E9" w:rsidP="006A44FB">
            <w:pPr>
              <w:spacing w:after="61"/>
              <w:jc w:val="center"/>
              <w:rPr>
                <w:color w:val="auto"/>
                <w:sz w:val="22"/>
                <w:szCs w:val="22"/>
                <w:lang w:val="it-IT"/>
              </w:rPr>
            </w:pPr>
            <w:r>
              <w:rPr>
                <w:color w:val="auto"/>
                <w:sz w:val="22"/>
                <w:szCs w:val="22"/>
                <w:lang w:val="it-IT"/>
              </w:rPr>
              <w:t>Boundary</w:t>
            </w:r>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AA7F46"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r>
              <w:rPr>
                <w:color w:val="auto"/>
                <w:sz w:val="22"/>
                <w:szCs w:val="22"/>
                <w:lang w:val="it-IT"/>
              </w:rPr>
              <w:t>TutorsListPage</w:t>
            </w:r>
          </w:p>
        </w:tc>
        <w:tc>
          <w:tcPr>
            <w:tcW w:w="3070" w:type="dxa"/>
          </w:tcPr>
          <w:p w14:paraId="0AA977F5" w14:textId="6C506F76" w:rsidR="00BA6DAA" w:rsidRDefault="00BA6DAA" w:rsidP="006A44FB">
            <w:pPr>
              <w:spacing w:after="61"/>
              <w:jc w:val="center"/>
              <w:rPr>
                <w:color w:val="auto"/>
                <w:sz w:val="22"/>
                <w:szCs w:val="22"/>
                <w:lang w:val="it-IT"/>
              </w:rPr>
            </w:pPr>
            <w:r>
              <w:rPr>
                <w:color w:val="auto"/>
                <w:sz w:val="22"/>
                <w:szCs w:val="22"/>
                <w:lang w:val="it-IT"/>
              </w:rPr>
              <w:t>Boundary</w:t>
            </w:r>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AA7F46"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r>
              <w:rPr>
                <w:color w:val="auto"/>
                <w:sz w:val="22"/>
                <w:szCs w:val="22"/>
                <w:lang w:val="it-IT"/>
              </w:rPr>
              <w:t>TutorRegistrationPage</w:t>
            </w:r>
          </w:p>
        </w:tc>
        <w:tc>
          <w:tcPr>
            <w:tcW w:w="3070" w:type="dxa"/>
          </w:tcPr>
          <w:p w14:paraId="005291BD" w14:textId="6EA410AD" w:rsidR="00AD254C" w:rsidRDefault="00AD254C" w:rsidP="006A44FB">
            <w:pPr>
              <w:spacing w:after="61"/>
              <w:jc w:val="center"/>
              <w:rPr>
                <w:color w:val="auto"/>
                <w:sz w:val="22"/>
                <w:szCs w:val="22"/>
                <w:lang w:val="it-IT"/>
              </w:rPr>
            </w:pPr>
            <w:r>
              <w:rPr>
                <w:color w:val="auto"/>
                <w:sz w:val="22"/>
                <w:szCs w:val="22"/>
                <w:lang w:val="it-IT"/>
              </w:rPr>
              <w:t>Boundary</w:t>
            </w:r>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3B7173" w:rsidRPr="00AA7F46" w14:paraId="0F506A8F" w14:textId="77777777" w:rsidTr="00E523DC">
        <w:trPr>
          <w:cantSplit/>
        </w:trPr>
        <w:tc>
          <w:tcPr>
            <w:tcW w:w="3106" w:type="dxa"/>
          </w:tcPr>
          <w:p w14:paraId="6CECF6A0" w14:textId="0409EADB" w:rsidR="003B7173" w:rsidRDefault="003B7173" w:rsidP="003C56A3">
            <w:pPr>
              <w:spacing w:after="61"/>
              <w:jc w:val="center"/>
              <w:rPr>
                <w:color w:val="auto"/>
                <w:sz w:val="22"/>
                <w:szCs w:val="22"/>
                <w:lang w:val="it-IT"/>
              </w:rPr>
            </w:pPr>
            <w:r>
              <w:rPr>
                <w:color w:val="auto"/>
                <w:sz w:val="22"/>
                <w:szCs w:val="22"/>
                <w:lang w:val="it-IT"/>
              </w:rPr>
              <w:t>WorkDayPage</w:t>
            </w:r>
          </w:p>
        </w:tc>
        <w:tc>
          <w:tcPr>
            <w:tcW w:w="3070" w:type="dxa"/>
          </w:tcPr>
          <w:p w14:paraId="59BE5C72" w14:textId="124064D3" w:rsidR="003B7173" w:rsidRDefault="003B7173" w:rsidP="006A44FB">
            <w:pPr>
              <w:spacing w:after="61"/>
              <w:jc w:val="center"/>
              <w:rPr>
                <w:color w:val="auto"/>
                <w:sz w:val="22"/>
                <w:szCs w:val="22"/>
                <w:lang w:val="it-IT"/>
              </w:rPr>
            </w:pPr>
            <w:r>
              <w:rPr>
                <w:color w:val="auto"/>
                <w:sz w:val="22"/>
                <w:szCs w:val="22"/>
                <w:lang w:val="it-IT"/>
              </w:rPr>
              <w:t>Boundary</w:t>
            </w:r>
          </w:p>
        </w:tc>
        <w:tc>
          <w:tcPr>
            <w:tcW w:w="3071" w:type="dxa"/>
          </w:tcPr>
          <w:p w14:paraId="76ED7939" w14:textId="1FA74FB1" w:rsidR="003B7173" w:rsidRDefault="003B7173" w:rsidP="006A44FB">
            <w:pPr>
              <w:spacing w:after="61"/>
              <w:jc w:val="center"/>
              <w:rPr>
                <w:color w:val="auto"/>
                <w:sz w:val="22"/>
                <w:szCs w:val="22"/>
                <w:lang w:val="it-IT"/>
              </w:rPr>
            </w:pPr>
            <w:r>
              <w:rPr>
                <w:color w:val="auto"/>
                <w:sz w:val="22"/>
                <w:szCs w:val="22"/>
                <w:lang w:val="it-IT"/>
              </w:rPr>
              <w:t>Pagina che consente alla Commissione di specificare i giorni/orari in cui lo sportello informativo è attivo.</w:t>
            </w:r>
          </w:p>
        </w:tc>
      </w:tr>
      <w:tr w:rsidR="000D2F3E" w:rsidRPr="00AA7F46"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r>
              <w:rPr>
                <w:color w:val="auto"/>
                <w:sz w:val="22"/>
                <w:szCs w:val="22"/>
                <w:lang w:val="it-IT"/>
              </w:rPr>
              <w:t>ActivityControl</w:t>
            </w:r>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AA7F46"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r>
              <w:rPr>
                <w:color w:val="auto"/>
                <w:sz w:val="22"/>
                <w:szCs w:val="22"/>
                <w:lang w:val="it-IT"/>
              </w:rPr>
              <w:t>AppointmentControl</w:t>
            </w:r>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AA7F46"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r>
              <w:rPr>
                <w:color w:val="auto"/>
                <w:sz w:val="22"/>
                <w:szCs w:val="22"/>
                <w:lang w:val="it-IT"/>
              </w:rPr>
              <w:t>CalendarControl</w:t>
            </w:r>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823040" w:rsidRPr="00AA7F46" w14:paraId="03713D23" w14:textId="77777777" w:rsidTr="0082249C">
        <w:trPr>
          <w:cantSplit/>
        </w:trPr>
        <w:tc>
          <w:tcPr>
            <w:tcW w:w="3106" w:type="dxa"/>
          </w:tcPr>
          <w:p w14:paraId="410A741D" w14:textId="3D7BE9FD" w:rsidR="00823040" w:rsidRDefault="00823040" w:rsidP="003C56A3">
            <w:pPr>
              <w:spacing w:after="61"/>
              <w:jc w:val="center"/>
              <w:rPr>
                <w:color w:val="auto"/>
                <w:sz w:val="22"/>
                <w:szCs w:val="22"/>
                <w:lang w:val="it-IT"/>
              </w:rPr>
            </w:pPr>
            <w:r>
              <w:rPr>
                <w:color w:val="auto"/>
                <w:sz w:val="22"/>
                <w:szCs w:val="22"/>
                <w:lang w:val="it-IT"/>
              </w:rPr>
              <w:t>NotificationControl</w:t>
            </w:r>
          </w:p>
        </w:tc>
        <w:tc>
          <w:tcPr>
            <w:tcW w:w="3070" w:type="dxa"/>
          </w:tcPr>
          <w:p w14:paraId="49154810" w14:textId="56765C9C"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507A6B3F" w14:textId="28E50AD2" w:rsidR="00823040" w:rsidRDefault="00823040" w:rsidP="006A44FB">
            <w:pPr>
              <w:spacing w:after="61"/>
              <w:jc w:val="center"/>
              <w:rPr>
                <w:color w:val="auto"/>
                <w:sz w:val="22"/>
                <w:szCs w:val="22"/>
                <w:lang w:val="it-IT"/>
              </w:rPr>
            </w:pPr>
            <w:r>
              <w:rPr>
                <w:color w:val="auto"/>
                <w:sz w:val="22"/>
                <w:szCs w:val="22"/>
                <w:lang w:val="it-IT"/>
              </w:rPr>
              <w:t>Permette al sistema di gestire l’invio di notifiche.</w:t>
            </w:r>
          </w:p>
        </w:tc>
      </w:tr>
      <w:tr w:rsidR="002A1E5F" w:rsidRPr="00AA7F46"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r>
              <w:rPr>
                <w:color w:val="auto"/>
                <w:sz w:val="22"/>
                <w:szCs w:val="22"/>
                <w:lang w:val="it-IT"/>
              </w:rPr>
              <w:t>RegisterControl</w:t>
            </w:r>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AA7F46"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r>
              <w:rPr>
                <w:color w:val="auto"/>
                <w:sz w:val="22"/>
                <w:szCs w:val="22"/>
                <w:lang w:val="it-IT"/>
              </w:rPr>
              <w:t>RegistrationControl</w:t>
            </w:r>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AA7F46"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r>
              <w:rPr>
                <w:color w:val="auto"/>
                <w:sz w:val="22"/>
                <w:szCs w:val="22"/>
                <w:lang w:val="it-IT"/>
              </w:rPr>
              <w:t>RequestControl</w:t>
            </w:r>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AA7F46"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r>
              <w:rPr>
                <w:color w:val="auto"/>
                <w:sz w:val="22"/>
                <w:szCs w:val="22"/>
                <w:lang w:val="it-IT"/>
              </w:rPr>
              <w:t>ShowActivityControl</w:t>
            </w:r>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AA7F46"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r>
              <w:rPr>
                <w:color w:val="auto"/>
                <w:sz w:val="22"/>
                <w:szCs w:val="22"/>
                <w:lang w:val="it-IT"/>
              </w:rPr>
              <w:t>ShowAppointmentControl</w:t>
            </w:r>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AA7F46"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r>
              <w:rPr>
                <w:color w:val="auto"/>
                <w:sz w:val="22"/>
                <w:szCs w:val="22"/>
                <w:lang w:val="it-IT"/>
              </w:rPr>
              <w:lastRenderedPageBreak/>
              <w:t>ShowRegisterControl</w:t>
            </w:r>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AA7F46"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r>
              <w:rPr>
                <w:color w:val="auto"/>
                <w:sz w:val="22"/>
                <w:szCs w:val="22"/>
                <w:lang w:val="it-IT"/>
              </w:rPr>
              <w:t>ShowRequestControl</w:t>
            </w:r>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AA7F46" w14:paraId="2F93B906" w14:textId="77777777" w:rsidTr="00E523DC">
        <w:trPr>
          <w:cantSplit/>
        </w:trPr>
        <w:tc>
          <w:tcPr>
            <w:tcW w:w="3106" w:type="dxa"/>
          </w:tcPr>
          <w:p w14:paraId="4602394B" w14:textId="640FDDFB" w:rsidR="00270D8F" w:rsidRDefault="00270D8F" w:rsidP="003C56A3">
            <w:pPr>
              <w:spacing w:after="61"/>
              <w:jc w:val="center"/>
              <w:rPr>
                <w:color w:val="auto"/>
                <w:sz w:val="22"/>
                <w:szCs w:val="22"/>
                <w:lang w:val="it-IT"/>
              </w:rPr>
            </w:pPr>
            <w:r>
              <w:rPr>
                <w:color w:val="auto"/>
                <w:sz w:val="22"/>
                <w:szCs w:val="22"/>
                <w:lang w:val="it-IT"/>
              </w:rPr>
              <w:t>StudentControl</w:t>
            </w:r>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AA7F46" w14:paraId="0662F16D" w14:textId="77777777" w:rsidTr="00E523DC">
        <w:trPr>
          <w:cantSplit/>
        </w:trPr>
        <w:tc>
          <w:tcPr>
            <w:tcW w:w="3106" w:type="dxa"/>
          </w:tcPr>
          <w:p w14:paraId="0D8E399B" w14:textId="782D4EED" w:rsidR="007A6432" w:rsidRDefault="007A6432" w:rsidP="003C56A3">
            <w:pPr>
              <w:spacing w:after="61"/>
              <w:jc w:val="center"/>
              <w:rPr>
                <w:color w:val="auto"/>
                <w:sz w:val="22"/>
                <w:szCs w:val="22"/>
                <w:lang w:val="it-IT"/>
              </w:rPr>
            </w:pPr>
            <w:r>
              <w:rPr>
                <w:color w:val="auto"/>
                <w:sz w:val="22"/>
                <w:szCs w:val="22"/>
                <w:lang w:val="it-IT"/>
              </w:rPr>
              <w:t>TutorControl</w:t>
            </w:r>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3B7173" w:rsidRPr="00AA7F46" w14:paraId="1B847207" w14:textId="77777777" w:rsidTr="00E523DC">
        <w:trPr>
          <w:cantSplit/>
        </w:trPr>
        <w:tc>
          <w:tcPr>
            <w:tcW w:w="3106" w:type="dxa"/>
          </w:tcPr>
          <w:p w14:paraId="7927E2A3" w14:textId="64EB2B4F" w:rsidR="003B7173" w:rsidRDefault="003B7173" w:rsidP="003C56A3">
            <w:pPr>
              <w:spacing w:after="61"/>
              <w:jc w:val="center"/>
              <w:rPr>
                <w:color w:val="auto"/>
                <w:sz w:val="22"/>
                <w:szCs w:val="22"/>
                <w:lang w:val="it-IT"/>
              </w:rPr>
            </w:pPr>
            <w:r>
              <w:rPr>
                <w:color w:val="auto"/>
                <w:sz w:val="22"/>
                <w:szCs w:val="22"/>
                <w:lang w:val="it-IT"/>
              </w:rPr>
              <w:t>WorkDayControl</w:t>
            </w:r>
          </w:p>
        </w:tc>
        <w:tc>
          <w:tcPr>
            <w:tcW w:w="3070" w:type="dxa"/>
          </w:tcPr>
          <w:p w14:paraId="0A2E71FE" w14:textId="748508AC" w:rsidR="003B7173" w:rsidRDefault="003B7173" w:rsidP="006A44FB">
            <w:pPr>
              <w:spacing w:after="61"/>
              <w:jc w:val="center"/>
              <w:rPr>
                <w:color w:val="auto"/>
                <w:sz w:val="22"/>
                <w:szCs w:val="22"/>
                <w:lang w:val="it-IT"/>
              </w:rPr>
            </w:pPr>
            <w:r>
              <w:rPr>
                <w:color w:val="auto"/>
                <w:sz w:val="22"/>
                <w:szCs w:val="22"/>
                <w:lang w:val="it-IT"/>
              </w:rPr>
              <w:t>Control</w:t>
            </w:r>
          </w:p>
        </w:tc>
        <w:tc>
          <w:tcPr>
            <w:tcW w:w="3071" w:type="dxa"/>
          </w:tcPr>
          <w:p w14:paraId="32D7CA9B" w14:textId="4D6EC2AE" w:rsidR="003B7173" w:rsidRDefault="003B7173" w:rsidP="006A44FB">
            <w:pPr>
              <w:spacing w:after="61"/>
              <w:jc w:val="center"/>
              <w:rPr>
                <w:color w:val="auto"/>
                <w:sz w:val="22"/>
                <w:szCs w:val="22"/>
                <w:lang w:val="it-IT"/>
              </w:rPr>
            </w:pPr>
            <w:r>
              <w:rPr>
                <w:color w:val="auto"/>
                <w:sz w:val="22"/>
                <w:szCs w:val="22"/>
                <w:lang w:val="it-IT"/>
              </w:rPr>
              <w:t>Permette al sistema di gestire la specifica dei giorni lavorativi in cui lo sportello è attivo.</w:t>
            </w:r>
          </w:p>
        </w:tc>
      </w:tr>
      <w:tr w:rsidR="00CA3AF9" w:rsidRPr="00AA7F46"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r>
              <w:rPr>
                <w:color w:val="auto"/>
                <w:sz w:val="22"/>
                <w:szCs w:val="22"/>
                <w:lang w:val="it-IT"/>
              </w:rPr>
              <w:t>ActivityTutor</w:t>
            </w:r>
          </w:p>
        </w:tc>
        <w:tc>
          <w:tcPr>
            <w:tcW w:w="3070" w:type="dxa"/>
          </w:tcPr>
          <w:p w14:paraId="6CB705F1" w14:textId="03D1EBBF" w:rsidR="00CA3AF9" w:rsidRDefault="00CA3AF9" w:rsidP="006A44FB">
            <w:pPr>
              <w:spacing w:after="61"/>
              <w:jc w:val="center"/>
              <w:rPr>
                <w:color w:val="auto"/>
                <w:sz w:val="22"/>
                <w:szCs w:val="22"/>
                <w:lang w:val="it-IT"/>
              </w:rPr>
            </w:pPr>
            <w:r>
              <w:rPr>
                <w:color w:val="auto"/>
                <w:sz w:val="22"/>
                <w:szCs w:val="22"/>
                <w:lang w:val="it-IT"/>
              </w:rPr>
              <w:t>Entity</w:t>
            </w:r>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AA7F46"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r>
              <w:rPr>
                <w:color w:val="auto"/>
                <w:sz w:val="22"/>
                <w:szCs w:val="22"/>
                <w:lang w:val="it-IT"/>
              </w:rPr>
              <w:t>Appointment</w:t>
            </w:r>
          </w:p>
        </w:tc>
        <w:tc>
          <w:tcPr>
            <w:tcW w:w="3070" w:type="dxa"/>
          </w:tcPr>
          <w:p w14:paraId="02BE306D" w14:textId="67CBB0B6" w:rsidR="00E1790F" w:rsidRDefault="00E1790F" w:rsidP="006A44FB">
            <w:pPr>
              <w:spacing w:after="61"/>
              <w:jc w:val="center"/>
              <w:rPr>
                <w:color w:val="auto"/>
                <w:sz w:val="22"/>
                <w:szCs w:val="22"/>
                <w:lang w:val="it-IT"/>
              </w:rPr>
            </w:pPr>
            <w:r>
              <w:rPr>
                <w:color w:val="auto"/>
                <w:sz w:val="22"/>
                <w:szCs w:val="22"/>
                <w:lang w:val="it-IT"/>
              </w:rPr>
              <w:t>Entity</w:t>
            </w:r>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823040" w:rsidRPr="00AA7F46" w14:paraId="7410E5DD" w14:textId="77777777" w:rsidTr="00E523DC">
        <w:trPr>
          <w:cantSplit/>
        </w:trPr>
        <w:tc>
          <w:tcPr>
            <w:tcW w:w="3106" w:type="dxa"/>
          </w:tcPr>
          <w:p w14:paraId="21E7B430" w14:textId="140618E8" w:rsidR="00823040" w:rsidRDefault="00823040" w:rsidP="003C56A3">
            <w:pPr>
              <w:spacing w:after="61"/>
              <w:jc w:val="center"/>
              <w:rPr>
                <w:color w:val="auto"/>
                <w:sz w:val="22"/>
                <w:szCs w:val="22"/>
                <w:lang w:val="it-IT"/>
              </w:rPr>
            </w:pPr>
            <w:r>
              <w:rPr>
                <w:color w:val="auto"/>
                <w:sz w:val="22"/>
                <w:szCs w:val="22"/>
                <w:lang w:val="it-IT"/>
              </w:rPr>
              <w:t>Notification</w:t>
            </w:r>
          </w:p>
        </w:tc>
        <w:tc>
          <w:tcPr>
            <w:tcW w:w="3070" w:type="dxa"/>
          </w:tcPr>
          <w:p w14:paraId="50F84AC9" w14:textId="20CDDCCE" w:rsidR="00823040" w:rsidRDefault="00823040" w:rsidP="006A44FB">
            <w:pPr>
              <w:spacing w:after="61"/>
              <w:jc w:val="center"/>
              <w:rPr>
                <w:color w:val="auto"/>
                <w:sz w:val="22"/>
                <w:szCs w:val="22"/>
                <w:lang w:val="it-IT"/>
              </w:rPr>
            </w:pPr>
            <w:r>
              <w:rPr>
                <w:color w:val="auto"/>
                <w:sz w:val="22"/>
                <w:szCs w:val="22"/>
                <w:lang w:val="it-IT"/>
              </w:rPr>
              <w:t>Entity</w:t>
            </w:r>
          </w:p>
        </w:tc>
        <w:tc>
          <w:tcPr>
            <w:tcW w:w="3071" w:type="dxa"/>
          </w:tcPr>
          <w:p w14:paraId="6059E772" w14:textId="6D688A8A" w:rsidR="00823040" w:rsidRDefault="00823040" w:rsidP="006A44FB">
            <w:pPr>
              <w:spacing w:after="61"/>
              <w:jc w:val="center"/>
              <w:rPr>
                <w:color w:val="auto"/>
                <w:sz w:val="22"/>
                <w:szCs w:val="22"/>
                <w:lang w:val="it-IT"/>
              </w:rPr>
            </w:pPr>
            <w:r>
              <w:rPr>
                <w:color w:val="auto"/>
                <w:sz w:val="22"/>
                <w:szCs w:val="22"/>
                <w:lang w:val="it-IT"/>
              </w:rPr>
              <w:t>Consente al sistema di memorizzare le informazioni di una notifica.</w:t>
            </w:r>
          </w:p>
        </w:tc>
      </w:tr>
      <w:tr w:rsidR="0053028C" w:rsidRPr="00AA7F46"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r>
              <w:rPr>
                <w:color w:val="auto"/>
                <w:sz w:val="22"/>
                <w:szCs w:val="22"/>
                <w:lang w:val="it-IT"/>
              </w:rPr>
              <w:t>Register</w:t>
            </w:r>
          </w:p>
        </w:tc>
        <w:tc>
          <w:tcPr>
            <w:tcW w:w="3070" w:type="dxa"/>
          </w:tcPr>
          <w:p w14:paraId="6FF2B978" w14:textId="4E9E09A2" w:rsidR="0053028C" w:rsidRDefault="0053028C" w:rsidP="006A44FB">
            <w:pPr>
              <w:spacing w:after="61"/>
              <w:jc w:val="center"/>
              <w:rPr>
                <w:color w:val="auto"/>
                <w:sz w:val="22"/>
                <w:szCs w:val="22"/>
                <w:lang w:val="it-IT"/>
              </w:rPr>
            </w:pPr>
            <w:r>
              <w:rPr>
                <w:color w:val="auto"/>
                <w:sz w:val="22"/>
                <w:szCs w:val="22"/>
                <w:lang w:val="it-IT"/>
              </w:rPr>
              <w:t>Entity</w:t>
            </w:r>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AA7F46"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r>
              <w:rPr>
                <w:color w:val="auto"/>
                <w:sz w:val="22"/>
                <w:szCs w:val="22"/>
                <w:lang w:val="it-IT"/>
              </w:rPr>
              <w:t>Request</w:t>
            </w:r>
          </w:p>
        </w:tc>
        <w:tc>
          <w:tcPr>
            <w:tcW w:w="3070" w:type="dxa"/>
          </w:tcPr>
          <w:p w14:paraId="1E667B05" w14:textId="457E0FA7" w:rsidR="00E2733C" w:rsidRDefault="00E2733C" w:rsidP="006A44FB">
            <w:pPr>
              <w:spacing w:after="61"/>
              <w:jc w:val="center"/>
              <w:rPr>
                <w:color w:val="auto"/>
                <w:sz w:val="22"/>
                <w:szCs w:val="22"/>
                <w:lang w:val="it-IT"/>
              </w:rPr>
            </w:pPr>
            <w:r>
              <w:rPr>
                <w:color w:val="auto"/>
                <w:sz w:val="22"/>
                <w:szCs w:val="22"/>
                <w:lang w:val="it-IT"/>
              </w:rPr>
              <w:t>Entity</w:t>
            </w:r>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AA7F46"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r>
              <w:rPr>
                <w:color w:val="auto"/>
                <w:sz w:val="22"/>
                <w:szCs w:val="22"/>
                <w:lang w:val="it-IT"/>
              </w:rPr>
              <w:t>Student</w:t>
            </w:r>
          </w:p>
        </w:tc>
        <w:tc>
          <w:tcPr>
            <w:tcW w:w="3070" w:type="dxa"/>
          </w:tcPr>
          <w:p w14:paraId="5CBDFF5E" w14:textId="609F4006" w:rsidR="00F62616" w:rsidRDefault="00F62616" w:rsidP="006A44FB">
            <w:pPr>
              <w:spacing w:after="61"/>
              <w:jc w:val="center"/>
              <w:rPr>
                <w:color w:val="auto"/>
                <w:sz w:val="22"/>
                <w:szCs w:val="22"/>
                <w:lang w:val="it-IT"/>
              </w:rPr>
            </w:pPr>
            <w:r>
              <w:rPr>
                <w:color w:val="auto"/>
                <w:sz w:val="22"/>
                <w:szCs w:val="22"/>
                <w:lang w:val="it-IT"/>
              </w:rPr>
              <w:t>Entity</w:t>
            </w:r>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AA7F46"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r>
              <w:rPr>
                <w:color w:val="auto"/>
                <w:sz w:val="22"/>
                <w:szCs w:val="22"/>
                <w:lang w:val="it-IT"/>
              </w:rPr>
              <w:t>Entity</w:t>
            </w:r>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r w:rsidR="003B7173" w:rsidRPr="00AA7F46" w14:paraId="669D2C2D" w14:textId="77777777" w:rsidTr="00E523DC">
        <w:trPr>
          <w:cantSplit/>
        </w:trPr>
        <w:tc>
          <w:tcPr>
            <w:tcW w:w="3106" w:type="dxa"/>
          </w:tcPr>
          <w:p w14:paraId="4ABC85B6" w14:textId="0ACBD9F0" w:rsidR="003B7173" w:rsidRDefault="003B7173" w:rsidP="003C56A3">
            <w:pPr>
              <w:spacing w:after="61"/>
              <w:jc w:val="center"/>
              <w:rPr>
                <w:color w:val="auto"/>
                <w:sz w:val="22"/>
                <w:szCs w:val="22"/>
                <w:lang w:val="it-IT"/>
              </w:rPr>
            </w:pPr>
            <w:r>
              <w:rPr>
                <w:color w:val="auto"/>
                <w:sz w:val="22"/>
                <w:szCs w:val="22"/>
                <w:lang w:val="it-IT"/>
              </w:rPr>
              <w:t>WorkDay</w:t>
            </w:r>
          </w:p>
        </w:tc>
        <w:tc>
          <w:tcPr>
            <w:tcW w:w="3070" w:type="dxa"/>
          </w:tcPr>
          <w:p w14:paraId="3D6277DA" w14:textId="0027E80C" w:rsidR="003B7173" w:rsidRDefault="003B7173" w:rsidP="006A44FB">
            <w:pPr>
              <w:spacing w:after="61"/>
              <w:jc w:val="center"/>
              <w:rPr>
                <w:color w:val="auto"/>
                <w:sz w:val="22"/>
                <w:szCs w:val="22"/>
                <w:lang w:val="it-IT"/>
              </w:rPr>
            </w:pPr>
            <w:r>
              <w:rPr>
                <w:color w:val="auto"/>
                <w:sz w:val="22"/>
                <w:szCs w:val="22"/>
                <w:lang w:val="it-IT"/>
              </w:rPr>
              <w:t>Entity</w:t>
            </w:r>
          </w:p>
        </w:tc>
        <w:tc>
          <w:tcPr>
            <w:tcW w:w="3071" w:type="dxa"/>
          </w:tcPr>
          <w:p w14:paraId="059CACC8" w14:textId="598530E1" w:rsidR="003B7173" w:rsidRDefault="003B7173" w:rsidP="006A44FB">
            <w:pPr>
              <w:spacing w:after="61"/>
              <w:jc w:val="center"/>
              <w:rPr>
                <w:color w:val="auto"/>
                <w:sz w:val="22"/>
                <w:szCs w:val="22"/>
                <w:lang w:val="it-IT"/>
              </w:rPr>
            </w:pPr>
            <w:r>
              <w:rPr>
                <w:color w:val="auto"/>
                <w:sz w:val="22"/>
                <w:szCs w:val="22"/>
                <w:lang w:val="it-IT"/>
              </w:rPr>
              <w:t>Consente al sistema di memorizzare le informazioni di un giorno lavorativo.</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73E8518F" w:rsidR="0062748D" w:rsidRDefault="0062748D"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77777777" w:rsidR="0062748D" w:rsidRPr="006B3138" w:rsidRDefault="0062748D" w:rsidP="006A44FB">
      <w:pPr>
        <w:spacing w:after="61" w:line="240" w:lineRule="auto"/>
        <w:rPr>
          <w:color w:val="auto"/>
          <w:lang w:val="it-IT"/>
        </w:rPr>
      </w:pPr>
    </w:p>
    <w:p w14:paraId="3C616AF9" w14:textId="404BE962" w:rsidR="00951A35" w:rsidRDefault="00F832DE"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3.4.3.2 Class Diagram</w:t>
      </w:r>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51FC0DB9" w:rsidR="006B3138" w:rsidRDefault="00A86272" w:rsidP="006A44FB">
      <w:pPr>
        <w:spacing w:after="61" w:line="240" w:lineRule="auto"/>
        <w:jc w:val="center"/>
        <w:rPr>
          <w:b/>
          <w:bCs/>
          <w:color w:val="auto"/>
          <w:lang w:val="it-IT"/>
        </w:rPr>
      </w:pPr>
      <w:r>
        <w:rPr>
          <w:noProof/>
        </w:rPr>
        <w:drawing>
          <wp:inline distT="0" distB="0" distL="0" distR="0" wp14:anchorId="4D1A763E" wp14:editId="3EA08BB3">
            <wp:extent cx="5760085" cy="4436110"/>
            <wp:effectExtent l="0" t="0" r="0" b="254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436110"/>
                    </a:xfrm>
                    <a:prstGeom prst="rect">
                      <a:avLst/>
                    </a:prstGeom>
                    <a:noFill/>
                    <a:ln>
                      <a:noFill/>
                    </a:ln>
                  </pic:spPr>
                </pic:pic>
              </a:graphicData>
            </a:graphic>
          </wp:inline>
        </w:drawing>
      </w:r>
    </w:p>
    <w:p w14:paraId="2027852E" w14:textId="73D205FF" w:rsidR="00AB7152" w:rsidRDefault="00F832DE" w:rsidP="006A44FB">
      <w:pPr>
        <w:pStyle w:val="Titolo4"/>
        <w:spacing w:before="0" w:after="61" w:line="240" w:lineRule="auto"/>
        <w:rPr>
          <w:b/>
          <w:bCs/>
          <w:color w:val="auto"/>
          <w:lang w:val="it-IT"/>
        </w:rPr>
      </w:pPr>
      <w:r w:rsidRPr="00A30834">
        <w:rPr>
          <w:rFonts w:asciiTheme="minorHAnsi" w:hAnsiTheme="minorHAnsi"/>
          <w:b/>
          <w:bCs/>
          <w:color w:val="auto"/>
          <w:sz w:val="22"/>
          <w:szCs w:val="22"/>
          <w:lang w:val="it-IT"/>
        </w:rPr>
        <w:t>3.4.3.3 Object Diagram</w:t>
      </w:r>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104346A1" w:rsidR="00D1395B" w:rsidRPr="00E2733C" w:rsidRDefault="003A2B88" w:rsidP="006A44FB">
      <w:pPr>
        <w:spacing w:after="61" w:line="240" w:lineRule="auto"/>
        <w:jc w:val="center"/>
        <w:rPr>
          <w:b/>
          <w:bCs/>
          <w:color w:val="auto"/>
          <w:sz w:val="24"/>
          <w:szCs w:val="24"/>
          <w:lang w:val="it-IT"/>
        </w:rPr>
      </w:pPr>
      <w:r>
        <w:rPr>
          <w:noProof/>
        </w:rPr>
        <w:drawing>
          <wp:inline distT="0" distB="0" distL="0" distR="0" wp14:anchorId="2DE70A01" wp14:editId="3315BAE1">
            <wp:extent cx="5605670" cy="1480055"/>
            <wp:effectExtent l="0" t="0" r="0" b="635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7914" cy="1485928"/>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784EA16C" w:rsidR="00951A35" w:rsidRDefault="0099682B" w:rsidP="006A44FB">
      <w:pPr>
        <w:spacing w:after="61" w:line="240" w:lineRule="auto"/>
        <w:jc w:val="center"/>
        <w:rPr>
          <w:b/>
          <w:bCs/>
          <w:color w:val="auto"/>
          <w:sz w:val="24"/>
          <w:szCs w:val="24"/>
          <w:lang w:val="it-IT"/>
        </w:rPr>
      </w:pPr>
      <w:r>
        <w:rPr>
          <w:noProof/>
        </w:rPr>
        <w:drawing>
          <wp:inline distT="0" distB="0" distL="0" distR="0" wp14:anchorId="72C285E5" wp14:editId="05FB12BB">
            <wp:extent cx="5760085" cy="1533525"/>
            <wp:effectExtent l="0" t="0" r="0" b="95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533525"/>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321EF9E4" w:rsidR="00951A35" w:rsidRDefault="000E7D92" w:rsidP="006A44FB">
      <w:pPr>
        <w:spacing w:after="61" w:line="240" w:lineRule="auto"/>
        <w:jc w:val="center"/>
        <w:rPr>
          <w:b/>
          <w:bCs/>
          <w:color w:val="auto"/>
          <w:sz w:val="24"/>
          <w:szCs w:val="24"/>
          <w:lang w:val="it-IT"/>
        </w:rPr>
      </w:pPr>
      <w:r>
        <w:rPr>
          <w:noProof/>
        </w:rPr>
        <w:drawing>
          <wp:inline distT="0" distB="0" distL="0" distR="0" wp14:anchorId="2F9813F8" wp14:editId="797025BE">
            <wp:extent cx="5760085" cy="152781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27810"/>
                    </a:xfrm>
                    <a:prstGeom prst="rect">
                      <a:avLst/>
                    </a:prstGeom>
                    <a:noFill/>
                    <a:ln>
                      <a:noFill/>
                    </a:ln>
                  </pic:spPr>
                </pic:pic>
              </a:graphicData>
            </a:graphic>
          </wp:inline>
        </w:drawing>
      </w:r>
    </w:p>
    <w:p w14:paraId="0373D130" w14:textId="77777777" w:rsidR="00A86272" w:rsidRDefault="00A86272" w:rsidP="006A44FB">
      <w:pPr>
        <w:spacing w:after="61" w:line="240" w:lineRule="auto"/>
        <w:rPr>
          <w:b/>
          <w:bCs/>
          <w:color w:val="auto"/>
          <w:lang w:val="it-IT"/>
        </w:rPr>
      </w:pPr>
    </w:p>
    <w:p w14:paraId="0CF93E9D" w14:textId="77777777" w:rsidR="00A86272" w:rsidRDefault="00A86272" w:rsidP="006A44FB">
      <w:pPr>
        <w:spacing w:after="61" w:line="240" w:lineRule="auto"/>
        <w:rPr>
          <w:b/>
          <w:bCs/>
          <w:color w:val="auto"/>
          <w:lang w:val="it-IT"/>
        </w:rPr>
      </w:pPr>
    </w:p>
    <w:p w14:paraId="4C1FD318" w14:textId="77777777" w:rsidR="00A86272" w:rsidRDefault="00A86272" w:rsidP="006A44FB">
      <w:pPr>
        <w:spacing w:after="61" w:line="240" w:lineRule="auto"/>
        <w:rPr>
          <w:b/>
          <w:bCs/>
          <w:color w:val="auto"/>
          <w:lang w:val="it-IT"/>
        </w:rPr>
      </w:pP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3878AAA5" w:rsidR="00951A35" w:rsidRPr="00392B98" w:rsidRDefault="0099682B" w:rsidP="006A44FB">
      <w:pPr>
        <w:spacing w:after="61" w:line="240" w:lineRule="auto"/>
        <w:jc w:val="center"/>
        <w:rPr>
          <w:b/>
          <w:bCs/>
          <w:color w:val="auto"/>
          <w:sz w:val="24"/>
          <w:szCs w:val="24"/>
          <w:lang w:val="it-IT"/>
        </w:rPr>
      </w:pPr>
      <w:r>
        <w:rPr>
          <w:noProof/>
        </w:rPr>
        <w:drawing>
          <wp:inline distT="0" distB="0" distL="0" distR="0" wp14:anchorId="1B172394" wp14:editId="624E5F2C">
            <wp:extent cx="5760085" cy="1671955"/>
            <wp:effectExtent l="0" t="0" r="0" b="444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671955"/>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74D80974">
            <wp:extent cx="5911703" cy="1818284"/>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150" cy="1819959"/>
                    </a:xfrm>
                    <a:prstGeom prst="rect">
                      <a:avLst/>
                    </a:prstGeom>
                    <a:noFill/>
                    <a:ln>
                      <a:noFill/>
                    </a:ln>
                  </pic:spPr>
                </pic:pic>
              </a:graphicData>
            </a:graphic>
          </wp:inline>
        </w:drawing>
      </w:r>
    </w:p>
    <w:p w14:paraId="4FECAAE3" w14:textId="77777777" w:rsidR="00A86272" w:rsidRDefault="00A86272" w:rsidP="006A44FB">
      <w:pPr>
        <w:spacing w:after="61" w:line="240" w:lineRule="auto"/>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6F07A758">
            <wp:extent cx="5873025" cy="1105786"/>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432" cy="111245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2D55F4F5" w:rsidR="006A44FB" w:rsidRDefault="000E20A1" w:rsidP="006A44FB">
      <w:pPr>
        <w:spacing w:after="61" w:line="240" w:lineRule="auto"/>
        <w:rPr>
          <w:b/>
          <w:bCs/>
          <w:color w:val="auto"/>
          <w:lang w:val="it-IT"/>
        </w:rPr>
      </w:pPr>
      <w:r>
        <w:rPr>
          <w:noProof/>
        </w:rPr>
        <w:drawing>
          <wp:inline distT="0" distB="0" distL="0" distR="0" wp14:anchorId="6755E46B" wp14:editId="34F84D0C">
            <wp:extent cx="5760085" cy="1598295"/>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8295"/>
                    </a:xfrm>
                    <a:prstGeom prst="rect">
                      <a:avLst/>
                    </a:prstGeom>
                    <a:noFill/>
                    <a:ln>
                      <a:noFill/>
                    </a:ln>
                  </pic:spPr>
                </pic:pic>
              </a:graphicData>
            </a:graphic>
          </wp:inline>
        </w:drawing>
      </w:r>
    </w:p>
    <w:p w14:paraId="50F164FC" w14:textId="7B3053DE" w:rsidR="00A86272" w:rsidRDefault="00A86272" w:rsidP="006A44FB">
      <w:pPr>
        <w:spacing w:after="61" w:line="240" w:lineRule="auto"/>
        <w:rPr>
          <w:b/>
          <w:bCs/>
          <w:color w:val="auto"/>
          <w:lang w:val="it-IT"/>
        </w:rPr>
      </w:pPr>
    </w:p>
    <w:p w14:paraId="080E63D6" w14:textId="2B18C9B5" w:rsidR="00A86272" w:rsidRDefault="00A86272" w:rsidP="006A44FB">
      <w:pPr>
        <w:spacing w:after="61" w:line="240" w:lineRule="auto"/>
        <w:rPr>
          <w:b/>
          <w:bCs/>
          <w:color w:val="auto"/>
          <w:lang w:val="it-IT"/>
        </w:rPr>
      </w:pPr>
    </w:p>
    <w:p w14:paraId="70FEEABC" w14:textId="7E802129" w:rsidR="00A86272" w:rsidRDefault="00A86272" w:rsidP="006A44FB">
      <w:pPr>
        <w:spacing w:after="61" w:line="240" w:lineRule="auto"/>
        <w:rPr>
          <w:b/>
          <w:bCs/>
          <w:color w:val="auto"/>
          <w:lang w:val="it-IT"/>
        </w:rPr>
      </w:pPr>
    </w:p>
    <w:p w14:paraId="14850D45" w14:textId="77777777" w:rsidR="00A86272" w:rsidRDefault="00A86272" w:rsidP="006A44FB">
      <w:pPr>
        <w:spacing w:after="61" w:line="240" w:lineRule="auto"/>
        <w:rPr>
          <w:b/>
          <w:bCs/>
          <w:color w:val="auto"/>
          <w:lang w:val="it-IT"/>
        </w:rPr>
      </w:pPr>
    </w:p>
    <w:p w14:paraId="5EA14639" w14:textId="77777777" w:rsidR="00A86272" w:rsidRDefault="00A86272" w:rsidP="006A44FB">
      <w:pPr>
        <w:spacing w:after="61" w:line="240" w:lineRule="auto"/>
        <w:rPr>
          <w:b/>
          <w:bCs/>
          <w:color w:val="auto"/>
          <w:lang w:val="it-IT"/>
        </w:rPr>
      </w:pPr>
    </w:p>
    <w:p w14:paraId="59959661" w14:textId="77777777" w:rsidR="00A86272" w:rsidRDefault="00A86272" w:rsidP="006A44FB">
      <w:pPr>
        <w:spacing w:after="61" w:line="240" w:lineRule="auto"/>
        <w:rPr>
          <w:b/>
          <w:bCs/>
          <w:color w:val="auto"/>
          <w:lang w:val="it-IT"/>
        </w:rPr>
      </w:pPr>
    </w:p>
    <w:p w14:paraId="5DE114EB" w14:textId="7F50CB56"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1AE31699">
            <wp:extent cx="4837814" cy="1647982"/>
            <wp:effectExtent l="0" t="0" r="1270"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6357" cy="1657705"/>
                    </a:xfrm>
                    <a:prstGeom prst="rect">
                      <a:avLst/>
                    </a:prstGeom>
                    <a:noFill/>
                    <a:ln>
                      <a:noFill/>
                    </a:ln>
                  </pic:spPr>
                </pic:pic>
              </a:graphicData>
            </a:graphic>
          </wp:inline>
        </w:drawing>
      </w:r>
    </w:p>
    <w:p w14:paraId="70992732" w14:textId="4F5ACEC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F35E906" w:rsidR="00A86272" w:rsidRDefault="000E20A1" w:rsidP="00A86272">
      <w:pPr>
        <w:spacing w:after="61" w:line="240" w:lineRule="auto"/>
        <w:jc w:val="center"/>
        <w:rPr>
          <w:b/>
          <w:bCs/>
          <w:color w:val="auto"/>
          <w:lang w:val="it-IT"/>
        </w:rPr>
      </w:pPr>
      <w:r>
        <w:rPr>
          <w:noProof/>
        </w:rPr>
        <w:drawing>
          <wp:inline distT="0" distB="0" distL="0" distR="0" wp14:anchorId="3A0EDD07" wp14:editId="10989A4D">
            <wp:extent cx="6208144" cy="893135"/>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6311" cy="911574"/>
                    </a:xfrm>
                    <a:prstGeom prst="rect">
                      <a:avLst/>
                    </a:prstGeom>
                    <a:noFill/>
                    <a:ln>
                      <a:noFill/>
                    </a:ln>
                  </pic:spPr>
                </pic:pic>
              </a:graphicData>
            </a:graphic>
          </wp:inline>
        </w:drawing>
      </w:r>
    </w:p>
    <w:p w14:paraId="333318C1" w14:textId="5F6CBF9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3501AB67" w14:textId="5EABF8C2"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16: Specifica giorni/orari sportello</w:t>
      </w:r>
    </w:p>
    <w:p w14:paraId="136B988D" w14:textId="4242F085" w:rsidR="006A44FB" w:rsidRDefault="00916954" w:rsidP="00916954">
      <w:pPr>
        <w:spacing w:after="61" w:line="240" w:lineRule="auto"/>
        <w:jc w:val="center"/>
        <w:rPr>
          <w:b/>
          <w:bCs/>
          <w:color w:val="auto"/>
          <w:lang w:val="it-IT"/>
        </w:rPr>
      </w:pPr>
      <w:r>
        <w:rPr>
          <w:noProof/>
        </w:rPr>
        <w:drawing>
          <wp:inline distT="0" distB="0" distL="0" distR="0" wp14:anchorId="17E65C97" wp14:editId="0D9CD00B">
            <wp:extent cx="5241852" cy="8783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8380" cy="907941"/>
                    </a:xfrm>
                    <a:prstGeom prst="rect">
                      <a:avLst/>
                    </a:prstGeom>
                    <a:noFill/>
                    <a:ln>
                      <a:noFill/>
                    </a:ln>
                  </pic:spPr>
                </pic:pic>
              </a:graphicData>
            </a:graphic>
          </wp:inline>
        </w:drawing>
      </w: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1CCC045A"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17:</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2354B7B" w:rsidR="00916954" w:rsidRDefault="00916954" w:rsidP="00916954">
      <w:pPr>
        <w:spacing w:after="61" w:line="240" w:lineRule="auto"/>
        <w:rPr>
          <w:b/>
          <w:bCs/>
          <w:color w:val="auto"/>
          <w:lang w:val="it-IT"/>
        </w:rPr>
      </w:pPr>
      <w:r>
        <w:rPr>
          <w:b/>
          <w:bCs/>
          <w:color w:val="auto"/>
          <w:lang w:val="it-IT"/>
        </w:rPr>
        <w:t>OD_UC18: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F6B5F22" w:rsidR="00916954" w:rsidRDefault="00916954" w:rsidP="00916954">
      <w:pPr>
        <w:spacing w:after="61" w:line="240" w:lineRule="auto"/>
        <w:rPr>
          <w:b/>
          <w:bCs/>
          <w:color w:val="auto"/>
          <w:lang w:val="it-IT"/>
        </w:rPr>
      </w:pPr>
      <w:r>
        <w:rPr>
          <w:b/>
          <w:bCs/>
          <w:color w:val="auto"/>
          <w:lang w:val="it-IT"/>
        </w:rPr>
        <w:t>OD_UC19: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762371CD" w14:textId="77777777" w:rsidR="00A86272" w:rsidRDefault="00A86272" w:rsidP="006A44FB">
      <w:pPr>
        <w:spacing w:after="61" w:line="240" w:lineRule="auto"/>
        <w:rPr>
          <w:b/>
          <w:bCs/>
          <w:color w:val="auto"/>
          <w:lang w:val="it-IT"/>
        </w:rPr>
      </w:pPr>
    </w:p>
    <w:p w14:paraId="7A54A85D" w14:textId="77777777" w:rsidR="00A86272" w:rsidRDefault="00A86272" w:rsidP="006A44FB">
      <w:pPr>
        <w:spacing w:after="61" w:line="240" w:lineRule="auto"/>
        <w:rPr>
          <w:b/>
          <w:bCs/>
          <w:color w:val="auto"/>
          <w:lang w:val="it-IT"/>
        </w:rPr>
      </w:pPr>
    </w:p>
    <w:p w14:paraId="571507A1" w14:textId="198E11FC"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UC20</w:t>
      </w:r>
      <w:r>
        <w:rPr>
          <w:b/>
          <w:bCs/>
          <w:color w:val="auto"/>
          <w:lang w:val="it-IT"/>
        </w:rPr>
        <w:t xml:space="preserve">: </w:t>
      </w:r>
      <w:r w:rsidR="00916954">
        <w:rPr>
          <w:b/>
          <w:bCs/>
          <w:color w:val="auto"/>
          <w:lang w:val="it-IT"/>
        </w:rPr>
        <w:t>Convalida attività tutor</w:t>
      </w:r>
    </w:p>
    <w:p w14:paraId="5A0D5B68" w14:textId="7C9367AA" w:rsidR="00AB7152" w:rsidRDefault="00DC1191" w:rsidP="00A86272">
      <w:pPr>
        <w:spacing w:after="61" w:line="240" w:lineRule="auto"/>
        <w:jc w:val="center"/>
        <w:rPr>
          <w:b/>
          <w:bCs/>
          <w:color w:val="auto"/>
          <w:lang w:val="it-IT"/>
        </w:rPr>
      </w:pPr>
      <w:r>
        <w:rPr>
          <w:noProof/>
        </w:rPr>
        <w:drawing>
          <wp:inline distT="0" distB="0" distL="0" distR="0" wp14:anchorId="4465E9A3" wp14:editId="4AED8383">
            <wp:extent cx="5296690" cy="2339163"/>
            <wp:effectExtent l="0" t="0" r="0"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49" cy="2364053"/>
                    </a:xfrm>
                    <a:prstGeom prst="rect">
                      <a:avLst/>
                    </a:prstGeom>
                    <a:noFill/>
                    <a:ln>
                      <a:noFill/>
                    </a:ln>
                  </pic:spPr>
                </pic:pic>
              </a:graphicData>
            </a:graphic>
          </wp:inline>
        </w:drawing>
      </w:r>
    </w:p>
    <w:p w14:paraId="414E5004" w14:textId="25073D0F"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UC21</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72B5FE58" w14:textId="00EC0E8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4B754D">
        <w:rPr>
          <w:b/>
          <w:bCs/>
          <w:color w:val="auto"/>
          <w:lang w:val="it-IT"/>
        </w:rPr>
        <w:t>2</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5405C656" w14:textId="4631D937" w:rsidR="00A86272" w:rsidRDefault="00A86272"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77777777" w:rsidR="00A86272" w:rsidRPr="00AF3725" w:rsidRDefault="00A86272" w:rsidP="006A44FB">
      <w:pPr>
        <w:spacing w:after="61" w:line="240" w:lineRule="auto"/>
        <w:rPr>
          <w:color w:val="auto"/>
          <w:lang w:val="it-IT"/>
        </w:rPr>
      </w:pPr>
    </w:p>
    <w:p w14:paraId="686619C4" w14:textId="7272689E" w:rsidR="00CC3F5D" w:rsidRPr="00CC3F5D" w:rsidRDefault="0026167D" w:rsidP="006A44FB">
      <w:pPr>
        <w:pStyle w:val="Titolo3"/>
        <w:spacing w:before="0" w:after="61" w:line="240" w:lineRule="auto"/>
        <w:rPr>
          <w:color w:val="auto"/>
          <w:lang w:val="it-IT"/>
        </w:rPr>
      </w:pPr>
      <w:bookmarkStart w:id="59" w:name="_Toc27566692"/>
      <w:r w:rsidRPr="002A4357">
        <w:rPr>
          <w:color w:val="auto"/>
          <w:lang w:val="it-IT"/>
        </w:rPr>
        <w:t xml:space="preserve">3.4.4 </w:t>
      </w:r>
      <w:r w:rsidR="004A29E6" w:rsidRPr="002A4357">
        <w:rPr>
          <w:color w:val="auto"/>
          <w:lang w:val="it-IT"/>
        </w:rPr>
        <w:t>Modell</w:t>
      </w:r>
      <w:r w:rsidR="00880701">
        <w:rPr>
          <w:color w:val="auto"/>
          <w:lang w:val="it-IT"/>
        </w:rPr>
        <w:t>o D</w:t>
      </w:r>
      <w:r w:rsidR="004A29E6" w:rsidRPr="002A4357">
        <w:rPr>
          <w:color w:val="auto"/>
          <w:lang w:val="it-IT"/>
        </w:rPr>
        <w:t>inamic</w:t>
      </w:r>
      <w:r w:rsidR="00880701">
        <w:rPr>
          <w:color w:val="auto"/>
          <w:lang w:val="it-IT"/>
        </w:rPr>
        <w:t>o</w:t>
      </w:r>
      <w:bookmarkEnd w:id="59"/>
    </w:p>
    <w:p w14:paraId="509DD0F1" w14:textId="516583A5" w:rsidR="00A079E1" w:rsidRPr="00A079E1" w:rsidRDefault="00CC3F5D"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3.4.4.1 Statechart</w:t>
      </w:r>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0B42EE37" w14:textId="77777777" w:rsidR="00FC28A6" w:rsidRDefault="00FC28A6" w:rsidP="006A44FB">
      <w:pPr>
        <w:spacing w:after="61" w:line="240" w:lineRule="auto"/>
        <w:jc w:val="center"/>
        <w:rPr>
          <w:b/>
          <w:bCs/>
          <w:color w:val="auto"/>
          <w:lang w:val="it-IT"/>
        </w:rPr>
      </w:pP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73323761" w:rsidR="00C30F9C" w:rsidRPr="00CC3F5D"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77777777" w:rsidR="00FC28A6" w:rsidRPr="00CC3F5D" w:rsidRDefault="00FC28A6" w:rsidP="006A44FB">
      <w:pPr>
        <w:spacing w:after="61" w:line="240" w:lineRule="auto"/>
        <w:rPr>
          <w:b/>
          <w:bCs/>
          <w:color w:val="auto"/>
          <w:lang w:val="it-IT"/>
        </w:rPr>
      </w:pPr>
    </w:p>
    <w:p w14:paraId="51EDECFD" w14:textId="2FA99149" w:rsidR="00FC28A6" w:rsidRPr="00FC28A6" w:rsidRDefault="00983842" w:rsidP="006A44FB">
      <w:pPr>
        <w:pStyle w:val="Titolo4"/>
        <w:spacing w:before="0" w:after="61" w:line="240" w:lineRule="auto"/>
        <w:rPr>
          <w:rFonts w:asciiTheme="minorHAnsi" w:hAnsiTheme="minorHAnsi"/>
          <w:b/>
          <w:bCs/>
          <w:color w:val="auto"/>
          <w:sz w:val="22"/>
          <w:szCs w:val="22"/>
          <w:lang w:val="it-IT"/>
        </w:rPr>
      </w:pPr>
      <w:r w:rsidRPr="00397641">
        <w:rPr>
          <w:rFonts w:asciiTheme="minorHAnsi" w:hAnsiTheme="minorHAnsi"/>
          <w:b/>
          <w:bCs/>
          <w:color w:val="auto"/>
          <w:sz w:val="22"/>
          <w:szCs w:val="22"/>
          <w:lang w:val="it-IT"/>
        </w:rPr>
        <w:t>3.4.4.2 Sequence Diagram</w:t>
      </w:r>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75F3FE08" w14:textId="77777777" w:rsidR="00A86272" w:rsidRDefault="00A86272" w:rsidP="006A44FB">
      <w:pPr>
        <w:spacing w:after="61" w:line="240" w:lineRule="auto"/>
        <w:rPr>
          <w:b/>
          <w:bCs/>
          <w:color w:val="auto"/>
          <w:lang w:val="it-IT"/>
        </w:rPr>
      </w:pPr>
    </w:p>
    <w:p w14:paraId="4A574AC4" w14:textId="77777777" w:rsidR="00A86272" w:rsidRDefault="00A86272" w:rsidP="006A44FB">
      <w:pPr>
        <w:spacing w:after="61" w:line="240" w:lineRule="auto"/>
        <w:rPr>
          <w:b/>
          <w:bCs/>
          <w:color w:val="auto"/>
          <w:lang w:val="it-IT"/>
        </w:rPr>
      </w:pPr>
    </w:p>
    <w:p w14:paraId="43FDA70E" w14:textId="77777777" w:rsidR="00A86272" w:rsidRDefault="00A86272" w:rsidP="006A44FB">
      <w:pPr>
        <w:spacing w:after="61" w:line="240" w:lineRule="auto"/>
        <w:rPr>
          <w:b/>
          <w:bCs/>
          <w:color w:val="auto"/>
          <w:lang w:val="it-IT"/>
        </w:rPr>
      </w:pPr>
    </w:p>
    <w:p w14:paraId="68C66A34" w14:textId="77777777" w:rsidR="00A86272" w:rsidRDefault="00A86272" w:rsidP="006A44FB">
      <w:pPr>
        <w:spacing w:after="61" w:line="240" w:lineRule="auto"/>
        <w:rPr>
          <w:b/>
          <w:bCs/>
          <w:color w:val="auto"/>
          <w:lang w:val="it-IT"/>
        </w:rPr>
      </w:pPr>
    </w:p>
    <w:p w14:paraId="5D472957" w14:textId="77777777" w:rsidR="00A86272" w:rsidRDefault="00A86272"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B93CA6D" w:rsidR="00872FFB" w:rsidRDefault="00425B5C" w:rsidP="006A44FB">
      <w:pPr>
        <w:spacing w:after="61" w:line="240" w:lineRule="auto"/>
        <w:jc w:val="center"/>
        <w:rPr>
          <w:b/>
          <w:bCs/>
          <w:color w:val="auto"/>
          <w:lang w:val="it-IT"/>
        </w:rPr>
      </w:pPr>
      <w:r>
        <w:rPr>
          <w:noProof/>
        </w:rPr>
        <w:drawing>
          <wp:inline distT="0" distB="0" distL="0" distR="0" wp14:anchorId="466DB18E" wp14:editId="272EFD85">
            <wp:extent cx="5760085" cy="3411855"/>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411855"/>
                    </a:xfrm>
                    <a:prstGeom prst="rect">
                      <a:avLst/>
                    </a:prstGeom>
                    <a:noFill/>
                    <a:ln>
                      <a:noFill/>
                    </a:ln>
                  </pic:spPr>
                </pic:pic>
              </a:graphicData>
            </a:graphic>
          </wp:inline>
        </w:drawing>
      </w:r>
    </w:p>
    <w:p w14:paraId="61B101E3" w14:textId="34F87F64" w:rsidR="00A86272" w:rsidRDefault="00A86272" w:rsidP="006A44FB">
      <w:pPr>
        <w:spacing w:after="61" w:line="240" w:lineRule="auto"/>
        <w:rPr>
          <w:b/>
          <w:bCs/>
          <w:color w:val="auto"/>
          <w:lang w:val="it-IT"/>
        </w:rPr>
      </w:pPr>
    </w:p>
    <w:p w14:paraId="3C3BE251" w14:textId="361023F1" w:rsidR="00A86272" w:rsidRDefault="00A86272" w:rsidP="006A44FB">
      <w:pPr>
        <w:spacing w:after="61" w:line="240" w:lineRule="auto"/>
        <w:rPr>
          <w:b/>
          <w:bCs/>
          <w:color w:val="auto"/>
          <w:lang w:val="it-IT"/>
        </w:rPr>
      </w:pPr>
    </w:p>
    <w:p w14:paraId="243FA4F3" w14:textId="77777777" w:rsidR="00A86272" w:rsidRDefault="00A86272" w:rsidP="006A44FB">
      <w:pPr>
        <w:spacing w:after="61" w:line="240" w:lineRule="auto"/>
        <w:rPr>
          <w:b/>
          <w:bCs/>
          <w:color w:val="auto"/>
          <w:lang w:val="it-IT"/>
        </w:rPr>
      </w:pPr>
    </w:p>
    <w:p w14:paraId="119EA771" w14:textId="25A04CED" w:rsidR="00A86272" w:rsidRDefault="00A86272" w:rsidP="006A44FB">
      <w:pPr>
        <w:spacing w:after="61" w:line="240" w:lineRule="auto"/>
        <w:rPr>
          <w:b/>
          <w:bCs/>
          <w:color w:val="auto"/>
          <w:lang w:val="it-IT"/>
        </w:rPr>
      </w:pP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77777777" w:rsidR="00A86272" w:rsidRDefault="00A86272"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3D6F196E" w:rsidR="00A86272" w:rsidRDefault="003A2B88" w:rsidP="006A44FB">
      <w:pPr>
        <w:spacing w:after="61" w:line="240" w:lineRule="auto"/>
        <w:rPr>
          <w:b/>
          <w:bCs/>
          <w:color w:val="auto"/>
          <w:lang w:val="it-IT"/>
        </w:rPr>
      </w:pPr>
      <w:r>
        <w:rPr>
          <w:noProof/>
        </w:rPr>
        <w:drawing>
          <wp:inline distT="0" distB="0" distL="0" distR="0" wp14:anchorId="6F86AC92" wp14:editId="50D5EC9F">
            <wp:extent cx="5760085" cy="345630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5630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0840B1FA" w14:textId="77777777"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77777777" w:rsidR="00A86272" w:rsidRDefault="00A86272"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07B94AFC" w:rsidR="00872FFB" w:rsidRPr="004B46C6" w:rsidRDefault="00B4374A" w:rsidP="006A44FB">
      <w:pPr>
        <w:spacing w:after="61" w:line="240" w:lineRule="auto"/>
        <w:jc w:val="center"/>
        <w:rPr>
          <w:b/>
          <w:bCs/>
          <w:color w:val="auto"/>
          <w:lang w:val="it-IT"/>
        </w:rPr>
      </w:pPr>
      <w:r>
        <w:rPr>
          <w:noProof/>
        </w:rPr>
        <w:drawing>
          <wp:inline distT="0" distB="0" distL="0" distR="0" wp14:anchorId="31A379B8" wp14:editId="06B8DF5D">
            <wp:extent cx="5760085" cy="34740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474085"/>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66249CCD" w14:textId="25FD35CD" w:rsidR="00A86272" w:rsidRDefault="00A86272" w:rsidP="006A44FB">
      <w:pPr>
        <w:spacing w:after="61" w:line="240" w:lineRule="auto"/>
        <w:rPr>
          <w:b/>
          <w:bCs/>
          <w:color w:val="auto"/>
          <w:lang w:val="it-IT"/>
        </w:rPr>
      </w:pPr>
    </w:p>
    <w:p w14:paraId="7E05BEA1" w14:textId="77777777" w:rsidR="00A86272" w:rsidRDefault="00A86272" w:rsidP="006A44FB">
      <w:pPr>
        <w:spacing w:after="61" w:line="240" w:lineRule="auto"/>
        <w:rPr>
          <w:b/>
          <w:bCs/>
          <w:color w:val="auto"/>
          <w:lang w:val="it-IT"/>
        </w:rPr>
      </w:pPr>
    </w:p>
    <w:p w14:paraId="30BD5BD3"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344F0C38" w:rsidR="00872FFB" w:rsidRPr="004B46C6" w:rsidRDefault="00B4374A" w:rsidP="006A44FB">
      <w:pPr>
        <w:spacing w:after="61" w:line="240" w:lineRule="auto"/>
        <w:jc w:val="center"/>
        <w:rPr>
          <w:b/>
          <w:bCs/>
          <w:color w:val="auto"/>
          <w:lang w:val="it-IT"/>
        </w:rPr>
      </w:pPr>
      <w:r>
        <w:rPr>
          <w:noProof/>
        </w:rPr>
        <w:drawing>
          <wp:inline distT="0" distB="0" distL="0" distR="0" wp14:anchorId="0F0586C1" wp14:editId="596B2171">
            <wp:extent cx="5760085" cy="33978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97885"/>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72D1E9D8" w14:textId="77777777" w:rsidR="00A86272" w:rsidRDefault="00A86272" w:rsidP="0076753A">
      <w:pPr>
        <w:spacing w:after="61" w:line="240" w:lineRule="auto"/>
        <w:rPr>
          <w:b/>
          <w:bCs/>
          <w:color w:val="auto"/>
          <w:lang w:val="it-IT"/>
        </w:rPr>
      </w:pPr>
    </w:p>
    <w:p w14:paraId="2979BC8D" w14:textId="3E433B60"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2E7BA6F5">
            <wp:extent cx="5760085" cy="3750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750310"/>
                    </a:xfrm>
                    <a:prstGeom prst="rect">
                      <a:avLst/>
                    </a:prstGeom>
                    <a:noFill/>
                    <a:ln>
                      <a:noFill/>
                    </a:ln>
                  </pic:spPr>
                </pic:pic>
              </a:graphicData>
            </a:graphic>
          </wp:inline>
        </w:drawing>
      </w:r>
    </w:p>
    <w:p w14:paraId="6CB13F47" w14:textId="77777777" w:rsidR="00A86272" w:rsidRDefault="00A86272"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160BC40D" w:rsidR="0076753A" w:rsidRDefault="000E20A1" w:rsidP="00FA49C6">
      <w:pPr>
        <w:spacing w:after="61" w:line="240" w:lineRule="auto"/>
        <w:jc w:val="center"/>
        <w:rPr>
          <w:b/>
          <w:bCs/>
          <w:color w:val="auto"/>
          <w:lang w:val="it-IT"/>
        </w:rPr>
      </w:pPr>
      <w:r>
        <w:rPr>
          <w:noProof/>
        </w:rPr>
        <w:drawing>
          <wp:inline distT="0" distB="0" distL="0" distR="0" wp14:anchorId="6030211F" wp14:editId="7B539750">
            <wp:extent cx="5760085" cy="36099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609975"/>
                    </a:xfrm>
                    <a:prstGeom prst="rect">
                      <a:avLst/>
                    </a:prstGeom>
                    <a:noFill/>
                    <a:ln>
                      <a:noFill/>
                    </a:ln>
                  </pic:spPr>
                </pic:pic>
              </a:graphicData>
            </a:graphic>
          </wp:inline>
        </w:drawing>
      </w:r>
    </w:p>
    <w:p w14:paraId="2863B97D" w14:textId="14CFC096" w:rsidR="00A86272" w:rsidRDefault="00A86272" w:rsidP="0076753A">
      <w:pPr>
        <w:spacing w:after="61" w:line="240" w:lineRule="auto"/>
        <w:rPr>
          <w:b/>
          <w:bCs/>
          <w:color w:val="auto"/>
          <w:lang w:val="it-IT"/>
        </w:rPr>
      </w:pPr>
    </w:p>
    <w:p w14:paraId="011BFB9C" w14:textId="29903D3B" w:rsidR="00A86272" w:rsidRDefault="00A86272" w:rsidP="0076753A">
      <w:pPr>
        <w:spacing w:after="61" w:line="240" w:lineRule="auto"/>
        <w:rPr>
          <w:b/>
          <w:bCs/>
          <w:color w:val="auto"/>
          <w:lang w:val="it-IT"/>
        </w:rPr>
      </w:pPr>
    </w:p>
    <w:p w14:paraId="1D89C4B2" w14:textId="494BB1D9" w:rsidR="00A86272" w:rsidRDefault="00A86272" w:rsidP="0076753A">
      <w:pPr>
        <w:spacing w:after="61" w:line="240" w:lineRule="auto"/>
        <w:rPr>
          <w:b/>
          <w:bCs/>
          <w:color w:val="auto"/>
          <w:lang w:val="it-IT"/>
        </w:rPr>
      </w:pP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77777777" w:rsidR="00A86272" w:rsidRDefault="00A86272"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7756D5F4" w:rsidR="0076753A" w:rsidRDefault="00BF2550" w:rsidP="0062748D">
      <w:pPr>
        <w:spacing w:after="61" w:line="240" w:lineRule="auto"/>
        <w:jc w:val="center"/>
        <w:rPr>
          <w:b/>
          <w:bCs/>
          <w:color w:val="auto"/>
          <w:lang w:val="it-IT"/>
        </w:rPr>
      </w:pPr>
      <w:r>
        <w:rPr>
          <w:noProof/>
        </w:rPr>
        <w:drawing>
          <wp:inline distT="0" distB="0" distL="0" distR="0" wp14:anchorId="3E476309" wp14:editId="1A142170">
            <wp:extent cx="5760085" cy="3787775"/>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787775"/>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77777777" w:rsidR="00A86272" w:rsidRDefault="00A86272"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77777777" w:rsidR="00A86272" w:rsidRDefault="00A86272"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77777777" w:rsidR="00A86272" w:rsidRDefault="00A86272"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32D423B2" w14:textId="77777777" w:rsidR="00A86272" w:rsidRDefault="00A86272" w:rsidP="0076753A">
      <w:pPr>
        <w:spacing w:after="61" w:line="240" w:lineRule="auto"/>
        <w:rPr>
          <w:b/>
          <w:bCs/>
          <w:color w:val="auto"/>
          <w:lang w:val="it-IT"/>
        </w:rPr>
      </w:pPr>
    </w:p>
    <w:p w14:paraId="774B0C1D" w14:textId="77777777" w:rsidR="00A86272" w:rsidRDefault="00A86272" w:rsidP="0076753A">
      <w:pPr>
        <w:spacing w:after="61" w:line="240" w:lineRule="auto"/>
        <w:rPr>
          <w:b/>
          <w:bCs/>
          <w:color w:val="auto"/>
          <w:lang w:val="it-IT"/>
        </w:rPr>
      </w:pPr>
    </w:p>
    <w:p w14:paraId="07BEFA50" w14:textId="77777777" w:rsidR="00A86272" w:rsidRDefault="00A86272" w:rsidP="0076753A">
      <w:pPr>
        <w:spacing w:after="61" w:line="240" w:lineRule="auto"/>
        <w:rPr>
          <w:b/>
          <w:bCs/>
          <w:color w:val="auto"/>
          <w:lang w:val="it-IT"/>
        </w:rPr>
      </w:pPr>
    </w:p>
    <w:p w14:paraId="63B50041" w14:textId="151CAA53" w:rsidR="0076753A" w:rsidRDefault="0076753A" w:rsidP="0076753A">
      <w:pPr>
        <w:spacing w:after="61" w:line="240" w:lineRule="auto"/>
        <w:rPr>
          <w:b/>
          <w:bCs/>
          <w:color w:val="auto"/>
          <w:lang w:val="it-IT"/>
        </w:rPr>
      </w:pPr>
      <w:r>
        <w:rPr>
          <w:b/>
          <w:bCs/>
          <w:color w:val="auto"/>
          <w:lang w:val="it-IT"/>
        </w:rPr>
        <w:t>SD_UC16: Specifica giorni/orari sportello</w:t>
      </w:r>
    </w:p>
    <w:p w14:paraId="07C6FF49" w14:textId="6D7C2F06" w:rsidR="007048F4" w:rsidRDefault="007048F4" w:rsidP="0062748D">
      <w:pPr>
        <w:spacing w:after="61" w:line="240" w:lineRule="auto"/>
        <w:jc w:val="center"/>
        <w:rPr>
          <w:b/>
          <w:bCs/>
          <w:color w:val="auto"/>
          <w:lang w:val="it-IT"/>
        </w:rPr>
      </w:pPr>
      <w:r>
        <w:rPr>
          <w:noProof/>
        </w:rPr>
        <w:drawing>
          <wp:inline distT="0" distB="0" distL="0" distR="0" wp14:anchorId="1AE57CE3" wp14:editId="0F4BB550">
            <wp:extent cx="5760085" cy="30162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016250"/>
                    </a:xfrm>
                    <a:prstGeom prst="rect">
                      <a:avLst/>
                    </a:prstGeom>
                    <a:noFill/>
                    <a:ln>
                      <a:noFill/>
                    </a:ln>
                  </pic:spPr>
                </pic:pic>
              </a:graphicData>
            </a:graphic>
          </wp:inline>
        </w:drawing>
      </w:r>
    </w:p>
    <w:p w14:paraId="3647DF1C" w14:textId="77777777" w:rsidR="00A86272" w:rsidRDefault="00A86272" w:rsidP="007048F4">
      <w:pPr>
        <w:spacing w:after="61" w:line="240" w:lineRule="auto"/>
        <w:rPr>
          <w:b/>
          <w:bCs/>
          <w:color w:val="auto"/>
          <w:lang w:val="it-IT"/>
        </w:rPr>
      </w:pPr>
    </w:p>
    <w:p w14:paraId="0399BFFC" w14:textId="77777777" w:rsidR="00A86272" w:rsidRDefault="00A86272" w:rsidP="007048F4">
      <w:pPr>
        <w:spacing w:after="61" w:line="240" w:lineRule="auto"/>
        <w:rPr>
          <w:b/>
          <w:bCs/>
          <w:color w:val="auto"/>
          <w:lang w:val="it-IT"/>
        </w:rPr>
      </w:pPr>
    </w:p>
    <w:p w14:paraId="53114F78" w14:textId="5A228B47" w:rsidR="00A86272" w:rsidRDefault="00A86272" w:rsidP="007048F4">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C66E94F" w:rsidR="007048F4" w:rsidRDefault="007048F4" w:rsidP="007048F4">
      <w:pPr>
        <w:spacing w:after="61" w:line="240" w:lineRule="auto"/>
        <w:rPr>
          <w:b/>
          <w:bCs/>
          <w:color w:val="auto"/>
          <w:lang w:val="it-IT"/>
        </w:rPr>
      </w:pPr>
      <w:r>
        <w:rPr>
          <w:b/>
          <w:bCs/>
          <w:color w:val="auto"/>
          <w:lang w:val="it-IT"/>
        </w:rPr>
        <w:t>SD_UC17: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736B136F" w:rsidR="0076753A" w:rsidRDefault="007048F4" w:rsidP="0076753A">
      <w:pPr>
        <w:spacing w:after="61" w:line="240" w:lineRule="auto"/>
        <w:rPr>
          <w:b/>
          <w:bCs/>
          <w:color w:val="auto"/>
          <w:lang w:val="it-IT"/>
        </w:rPr>
      </w:pPr>
      <w:r>
        <w:rPr>
          <w:b/>
          <w:bCs/>
          <w:color w:val="auto"/>
          <w:lang w:val="it-IT"/>
        </w:rPr>
        <w:t>SD_UC18: Visualizzazione dettagli registro</w:t>
      </w:r>
    </w:p>
    <w:p w14:paraId="55E1AB2D" w14:textId="2CFC9766" w:rsidR="008A4164" w:rsidRDefault="00AD254C" w:rsidP="0062748D">
      <w:pPr>
        <w:spacing w:after="61" w:line="240" w:lineRule="auto"/>
        <w:jc w:val="center"/>
        <w:rPr>
          <w:b/>
          <w:bCs/>
          <w:color w:val="auto"/>
          <w:lang w:val="it-IT"/>
        </w:rPr>
      </w:pPr>
      <w:r>
        <w:rPr>
          <w:noProof/>
        </w:rPr>
        <w:drawing>
          <wp:inline distT="0" distB="0" distL="0" distR="0" wp14:anchorId="3E221DD3" wp14:editId="33DE21CC">
            <wp:extent cx="5760085" cy="33172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331724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6AA2A845" w14:textId="7D1E524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320D08C2" w:rsidR="007048F4" w:rsidRDefault="007048F4" w:rsidP="007048F4">
      <w:pPr>
        <w:spacing w:after="61" w:line="240" w:lineRule="auto"/>
        <w:rPr>
          <w:b/>
          <w:bCs/>
          <w:color w:val="auto"/>
          <w:lang w:val="it-IT"/>
        </w:rPr>
      </w:pPr>
      <w:r>
        <w:rPr>
          <w:b/>
          <w:bCs/>
          <w:color w:val="auto"/>
          <w:lang w:val="it-IT"/>
        </w:rPr>
        <w:t>SD_UC19: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77777777" w:rsidR="00A86272" w:rsidRDefault="00A86272" w:rsidP="007048F4">
      <w:pPr>
        <w:spacing w:after="61" w:line="240" w:lineRule="auto"/>
        <w:rPr>
          <w:b/>
          <w:bCs/>
          <w:color w:val="auto"/>
          <w:lang w:val="it-IT"/>
        </w:rPr>
      </w:pPr>
    </w:p>
    <w:p w14:paraId="58224387" w14:textId="195E2FBC" w:rsidR="007048F4" w:rsidRDefault="007048F4" w:rsidP="007048F4">
      <w:pPr>
        <w:spacing w:after="61" w:line="240" w:lineRule="auto"/>
        <w:rPr>
          <w:b/>
          <w:bCs/>
          <w:color w:val="auto"/>
          <w:lang w:val="it-IT"/>
        </w:rPr>
      </w:pPr>
      <w:r>
        <w:rPr>
          <w:b/>
          <w:bCs/>
          <w:color w:val="auto"/>
          <w:lang w:val="it-IT"/>
        </w:rPr>
        <w:t>SD_UC20:</w:t>
      </w:r>
      <w:r w:rsidRPr="00AB7152">
        <w:rPr>
          <w:b/>
          <w:bCs/>
          <w:color w:val="auto"/>
          <w:lang w:val="it-IT"/>
        </w:rPr>
        <w:t xml:space="preserve"> Convalida attività tutor</w:t>
      </w:r>
    </w:p>
    <w:p w14:paraId="7581FCBE" w14:textId="54E0A301" w:rsidR="00AD254C" w:rsidRDefault="00DC1191" w:rsidP="0062748D">
      <w:pPr>
        <w:spacing w:after="61" w:line="240" w:lineRule="auto"/>
        <w:jc w:val="center"/>
        <w:rPr>
          <w:b/>
          <w:bCs/>
          <w:color w:val="auto"/>
          <w:lang w:val="it-IT"/>
        </w:rPr>
      </w:pPr>
      <w:r>
        <w:rPr>
          <w:noProof/>
        </w:rPr>
        <w:drawing>
          <wp:inline distT="0" distB="0" distL="0" distR="0" wp14:anchorId="6B838B75" wp14:editId="37F2C781">
            <wp:extent cx="5760085" cy="280225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2802255"/>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5450191B" w14:textId="77777777"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198DF32F"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21</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77777777" w:rsidR="00A86272" w:rsidRDefault="00A86272" w:rsidP="0076753A">
      <w:pPr>
        <w:spacing w:after="61" w:line="240" w:lineRule="auto"/>
        <w:rPr>
          <w:b/>
          <w:bCs/>
          <w:color w:val="auto"/>
          <w:lang w:val="it-IT"/>
        </w:rPr>
      </w:pPr>
    </w:p>
    <w:p w14:paraId="5EA65F29" w14:textId="3452374B" w:rsidR="0076753A" w:rsidRDefault="0076753A" w:rsidP="0076753A">
      <w:pPr>
        <w:spacing w:after="61" w:line="240" w:lineRule="auto"/>
        <w:rPr>
          <w:b/>
          <w:bCs/>
          <w:color w:val="auto"/>
          <w:lang w:val="it-IT"/>
        </w:rPr>
      </w:pPr>
      <w:r>
        <w:rPr>
          <w:b/>
          <w:bCs/>
          <w:color w:val="auto"/>
          <w:lang w:val="it-IT"/>
        </w:rPr>
        <w:t>SD_UC2</w:t>
      </w:r>
      <w:r w:rsidR="007048F4">
        <w:rPr>
          <w:b/>
          <w:bCs/>
          <w:color w:val="auto"/>
          <w:lang w:val="it-IT"/>
        </w:rPr>
        <w:t>2</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2089ECA9" w14:textId="78267335" w:rsidR="00A86272" w:rsidRDefault="00A86272" w:rsidP="006A44FB">
      <w:pPr>
        <w:spacing w:after="61" w:line="240" w:lineRule="auto"/>
        <w:rPr>
          <w:b/>
          <w:bCs/>
          <w:color w:val="auto"/>
          <w:lang w:val="it-IT"/>
        </w:rPr>
      </w:pPr>
    </w:p>
    <w:p w14:paraId="761EB442" w14:textId="5EE8FC4A" w:rsidR="00A86272" w:rsidRDefault="00A86272" w:rsidP="006A44FB">
      <w:pPr>
        <w:spacing w:after="61" w:line="240" w:lineRule="auto"/>
        <w:rPr>
          <w:b/>
          <w:bCs/>
          <w:color w:val="auto"/>
          <w:lang w:val="it-IT"/>
        </w:rPr>
      </w:pPr>
    </w:p>
    <w:p w14:paraId="2B2396A6" w14:textId="54EE995F" w:rsidR="00A86272" w:rsidRDefault="00A86272" w:rsidP="006A44FB">
      <w:pPr>
        <w:spacing w:after="61" w:line="240" w:lineRule="auto"/>
        <w:rPr>
          <w:b/>
          <w:bCs/>
          <w:color w:val="auto"/>
          <w:lang w:val="it-IT"/>
        </w:rPr>
      </w:pPr>
    </w:p>
    <w:p w14:paraId="607EA667" w14:textId="4806370D" w:rsidR="00A86272" w:rsidRDefault="00A86272" w:rsidP="006A44FB">
      <w:pPr>
        <w:spacing w:after="61" w:line="240" w:lineRule="auto"/>
        <w:rPr>
          <w:b/>
          <w:bCs/>
          <w:color w:val="auto"/>
          <w:lang w:val="it-IT"/>
        </w:rPr>
      </w:pPr>
    </w:p>
    <w:p w14:paraId="317AC2B1" w14:textId="1ECB443C" w:rsidR="00A86272" w:rsidRDefault="00A86272" w:rsidP="006A44FB">
      <w:pPr>
        <w:spacing w:after="61" w:line="240" w:lineRule="auto"/>
        <w:rPr>
          <w:b/>
          <w:bCs/>
          <w:color w:val="auto"/>
          <w:lang w:val="it-IT"/>
        </w:rPr>
      </w:pPr>
    </w:p>
    <w:p w14:paraId="77057C46" w14:textId="159FF417" w:rsidR="00A86272" w:rsidRDefault="00A86272" w:rsidP="006A44FB">
      <w:pPr>
        <w:spacing w:after="61" w:line="240" w:lineRule="auto"/>
        <w:rPr>
          <w:b/>
          <w:bCs/>
          <w:color w:val="auto"/>
          <w:lang w:val="it-IT"/>
        </w:rPr>
      </w:pPr>
    </w:p>
    <w:p w14:paraId="3463D705" w14:textId="6CD4B885" w:rsidR="00A86272" w:rsidRDefault="00A86272" w:rsidP="006A44FB">
      <w:pPr>
        <w:spacing w:after="61" w:line="240" w:lineRule="auto"/>
        <w:rPr>
          <w:b/>
          <w:bCs/>
          <w:color w:val="auto"/>
          <w:lang w:val="it-IT"/>
        </w:rPr>
      </w:pPr>
    </w:p>
    <w:p w14:paraId="37B7B968" w14:textId="1A5030B7" w:rsidR="00A86272" w:rsidRDefault="00A86272" w:rsidP="006A44FB">
      <w:pPr>
        <w:spacing w:after="61" w:line="240" w:lineRule="auto"/>
        <w:rPr>
          <w:b/>
          <w:bCs/>
          <w:color w:val="auto"/>
          <w:lang w:val="it-IT"/>
        </w:rPr>
      </w:pPr>
    </w:p>
    <w:p w14:paraId="1169AAB5" w14:textId="620F4BC5" w:rsidR="00A86272" w:rsidRDefault="00A86272" w:rsidP="006A44FB">
      <w:pPr>
        <w:spacing w:after="61" w:line="240" w:lineRule="auto"/>
        <w:rPr>
          <w:b/>
          <w:bCs/>
          <w:color w:val="auto"/>
          <w:lang w:val="it-IT"/>
        </w:rPr>
      </w:pPr>
    </w:p>
    <w:p w14:paraId="7FDABF72" w14:textId="3F649CEC" w:rsidR="00A86272" w:rsidRDefault="00A86272" w:rsidP="006A44FB">
      <w:pPr>
        <w:spacing w:after="61" w:line="240" w:lineRule="auto"/>
        <w:rPr>
          <w:b/>
          <w:bCs/>
          <w:color w:val="auto"/>
          <w:lang w:val="it-IT"/>
        </w:rPr>
      </w:pPr>
    </w:p>
    <w:p w14:paraId="11E4E53A" w14:textId="402869EF" w:rsidR="00A86272" w:rsidRDefault="00A86272" w:rsidP="006A44FB">
      <w:pPr>
        <w:spacing w:after="61" w:line="240" w:lineRule="auto"/>
        <w:rPr>
          <w:b/>
          <w:bCs/>
          <w:color w:val="auto"/>
          <w:lang w:val="it-IT"/>
        </w:rPr>
      </w:pPr>
    </w:p>
    <w:p w14:paraId="6974C0D4" w14:textId="7A3B0E34" w:rsidR="00A86272" w:rsidRDefault="00A86272" w:rsidP="006A44FB">
      <w:pPr>
        <w:spacing w:after="61" w:line="240" w:lineRule="auto"/>
        <w:rPr>
          <w:b/>
          <w:bCs/>
          <w:color w:val="auto"/>
          <w:lang w:val="it-IT"/>
        </w:rPr>
      </w:pPr>
    </w:p>
    <w:p w14:paraId="469CD9AD" w14:textId="275D5CFF" w:rsidR="00A86272" w:rsidRDefault="00A86272" w:rsidP="006A44FB">
      <w:pPr>
        <w:spacing w:after="61" w:line="240" w:lineRule="auto"/>
        <w:rPr>
          <w:b/>
          <w:bCs/>
          <w:color w:val="auto"/>
          <w:lang w:val="it-IT"/>
        </w:rPr>
      </w:pPr>
    </w:p>
    <w:p w14:paraId="43C571C3" w14:textId="6B352CFC" w:rsidR="00A86272" w:rsidRDefault="00A86272" w:rsidP="006A44FB">
      <w:pPr>
        <w:spacing w:after="61" w:line="240" w:lineRule="auto"/>
        <w:rPr>
          <w:b/>
          <w:bCs/>
          <w:color w:val="auto"/>
          <w:lang w:val="it-IT"/>
        </w:rPr>
      </w:pPr>
    </w:p>
    <w:p w14:paraId="720BB688" w14:textId="0A2A0472" w:rsidR="00A86272" w:rsidRDefault="00A86272" w:rsidP="006A44FB">
      <w:pPr>
        <w:spacing w:after="61" w:line="240" w:lineRule="auto"/>
        <w:rPr>
          <w:b/>
          <w:bCs/>
          <w:color w:val="auto"/>
          <w:lang w:val="it-IT"/>
        </w:rPr>
      </w:pPr>
    </w:p>
    <w:p w14:paraId="08F9492F" w14:textId="376CED4F" w:rsidR="00A86272" w:rsidRDefault="00A86272" w:rsidP="006A44FB">
      <w:pPr>
        <w:spacing w:after="61" w:line="240" w:lineRule="auto"/>
        <w:rPr>
          <w:b/>
          <w:bCs/>
          <w:color w:val="auto"/>
          <w:lang w:val="it-IT"/>
        </w:rPr>
      </w:pPr>
    </w:p>
    <w:p w14:paraId="68D8B95A" w14:textId="0C374F80" w:rsidR="00A86272" w:rsidRDefault="00A86272" w:rsidP="006A44FB">
      <w:pPr>
        <w:spacing w:after="61" w:line="240" w:lineRule="auto"/>
        <w:rPr>
          <w:b/>
          <w:bCs/>
          <w:color w:val="auto"/>
          <w:lang w:val="it-IT"/>
        </w:rPr>
      </w:pPr>
    </w:p>
    <w:p w14:paraId="40F1A6A9" w14:textId="63B06455" w:rsidR="00A86272" w:rsidRDefault="00A86272" w:rsidP="006A44FB">
      <w:pPr>
        <w:spacing w:after="61" w:line="240" w:lineRule="auto"/>
        <w:rPr>
          <w:b/>
          <w:bCs/>
          <w:color w:val="auto"/>
          <w:lang w:val="it-IT"/>
        </w:rPr>
      </w:pPr>
    </w:p>
    <w:p w14:paraId="01060FE3" w14:textId="742E013A" w:rsidR="00A86272" w:rsidRDefault="00A86272" w:rsidP="006A44FB">
      <w:pPr>
        <w:spacing w:after="61" w:line="240" w:lineRule="auto"/>
        <w:rPr>
          <w:b/>
          <w:bCs/>
          <w:color w:val="auto"/>
          <w:lang w:val="it-IT"/>
        </w:rPr>
      </w:pPr>
    </w:p>
    <w:p w14:paraId="23F20A27" w14:textId="7B5AF7D0" w:rsidR="00A86272" w:rsidRDefault="00A86272" w:rsidP="006A44FB">
      <w:pPr>
        <w:spacing w:after="61" w:line="240" w:lineRule="auto"/>
        <w:rPr>
          <w:b/>
          <w:bCs/>
          <w:color w:val="auto"/>
          <w:lang w:val="it-IT"/>
        </w:rPr>
      </w:pPr>
    </w:p>
    <w:p w14:paraId="6BE1DA8D" w14:textId="37D7AC40" w:rsidR="00A86272" w:rsidRDefault="00A86272" w:rsidP="006A44FB">
      <w:pPr>
        <w:spacing w:after="61" w:line="240" w:lineRule="auto"/>
        <w:rPr>
          <w:b/>
          <w:bCs/>
          <w:color w:val="auto"/>
          <w:lang w:val="it-IT"/>
        </w:rPr>
      </w:pPr>
    </w:p>
    <w:p w14:paraId="67F7D975" w14:textId="2D19BFED" w:rsidR="00A86272" w:rsidRDefault="00A86272" w:rsidP="006A44FB">
      <w:pPr>
        <w:spacing w:after="61" w:line="240" w:lineRule="auto"/>
        <w:rPr>
          <w:b/>
          <w:bCs/>
          <w:color w:val="auto"/>
          <w:lang w:val="it-IT"/>
        </w:rPr>
      </w:pPr>
    </w:p>
    <w:p w14:paraId="4FE4B4F3" w14:textId="527E5FD8" w:rsidR="00A86272" w:rsidRDefault="00A86272" w:rsidP="006A44FB">
      <w:pPr>
        <w:spacing w:after="61" w:line="240" w:lineRule="auto"/>
        <w:rPr>
          <w:b/>
          <w:bCs/>
          <w:color w:val="auto"/>
          <w:lang w:val="it-IT"/>
        </w:rPr>
      </w:pPr>
    </w:p>
    <w:p w14:paraId="552FC798" w14:textId="7D71FD65" w:rsidR="00A86272" w:rsidRDefault="00A86272" w:rsidP="006A44FB">
      <w:pPr>
        <w:spacing w:after="61" w:line="240" w:lineRule="auto"/>
        <w:rPr>
          <w:b/>
          <w:bCs/>
          <w:color w:val="auto"/>
          <w:lang w:val="it-IT"/>
        </w:rPr>
      </w:pPr>
    </w:p>
    <w:p w14:paraId="1912FBB6" w14:textId="64791D2A" w:rsidR="00A86272" w:rsidRDefault="00A86272" w:rsidP="006A44FB">
      <w:pPr>
        <w:spacing w:after="61" w:line="240" w:lineRule="auto"/>
        <w:rPr>
          <w:b/>
          <w:bCs/>
          <w:color w:val="auto"/>
          <w:lang w:val="it-IT"/>
        </w:rPr>
      </w:pPr>
    </w:p>
    <w:p w14:paraId="1560C028" w14:textId="0E86AAF5" w:rsidR="00A86272" w:rsidRDefault="00A86272" w:rsidP="006A44FB">
      <w:pPr>
        <w:spacing w:after="61" w:line="240" w:lineRule="auto"/>
        <w:rPr>
          <w:b/>
          <w:bCs/>
          <w:color w:val="auto"/>
          <w:lang w:val="it-IT"/>
        </w:rPr>
      </w:pPr>
    </w:p>
    <w:p w14:paraId="5F594009" w14:textId="77777777" w:rsidR="00A86272" w:rsidRPr="00872FFB" w:rsidRDefault="00A86272" w:rsidP="006A44FB">
      <w:pPr>
        <w:spacing w:after="61" w:line="240" w:lineRule="auto"/>
        <w:rPr>
          <w:b/>
          <w:bCs/>
          <w:color w:val="auto"/>
          <w:lang w:val="it-IT"/>
        </w:rPr>
      </w:pPr>
    </w:p>
    <w:p w14:paraId="4E9D0801" w14:textId="282363FB" w:rsidR="004C4F56" w:rsidRPr="004C4F56" w:rsidRDefault="004C4F56" w:rsidP="006A44FB">
      <w:pPr>
        <w:pStyle w:val="Titolo4"/>
        <w:spacing w:before="0" w:after="61" w:line="240" w:lineRule="auto"/>
        <w:rPr>
          <w:rFonts w:asciiTheme="minorHAnsi" w:hAnsiTheme="minorHAnsi"/>
          <w:b/>
          <w:bCs/>
          <w:color w:val="auto"/>
          <w:sz w:val="22"/>
          <w:szCs w:val="22"/>
          <w:lang w:val="it-IT"/>
        </w:rPr>
      </w:pPr>
      <w:r w:rsidRPr="004C4F56">
        <w:rPr>
          <w:rFonts w:asciiTheme="minorHAnsi" w:hAnsiTheme="minorHAnsi"/>
          <w:b/>
          <w:bCs/>
          <w:color w:val="auto"/>
          <w:sz w:val="22"/>
          <w:szCs w:val="22"/>
          <w:lang w:val="it-IT"/>
        </w:rPr>
        <w:t>3.4.4.3 Activity Diagram</w:t>
      </w:r>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02290589" w:rsidR="003633F5" w:rsidRDefault="00AB2580" w:rsidP="006A44FB">
      <w:pPr>
        <w:spacing w:after="61" w:line="240" w:lineRule="auto"/>
        <w:jc w:val="center"/>
        <w:rPr>
          <w:b/>
          <w:bCs/>
          <w:color w:val="auto"/>
          <w:lang w:val="it-IT"/>
        </w:rPr>
      </w:pPr>
      <w:r>
        <w:rPr>
          <w:noProof/>
        </w:rPr>
        <w:drawing>
          <wp:inline distT="0" distB="0" distL="0" distR="0" wp14:anchorId="35167853" wp14:editId="684A7B11">
            <wp:extent cx="5760085" cy="7590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7590790"/>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77777777" w:rsidR="00872FFB" w:rsidRPr="004C4F56" w:rsidRDefault="00872FFB" w:rsidP="006A44FB">
      <w:pPr>
        <w:spacing w:after="61" w:line="240" w:lineRule="auto"/>
        <w:jc w:val="center"/>
        <w:rPr>
          <w:b/>
          <w:bCs/>
          <w:color w:val="auto"/>
          <w:lang w:val="it-IT"/>
        </w:rPr>
      </w:pPr>
    </w:p>
    <w:p w14:paraId="6F6E64B3" w14:textId="77D15B63" w:rsidR="0026167D" w:rsidRDefault="0026167D" w:rsidP="006A44FB">
      <w:pPr>
        <w:pStyle w:val="Titolo3"/>
        <w:spacing w:before="0" w:after="61" w:line="240" w:lineRule="auto"/>
        <w:rPr>
          <w:color w:val="auto"/>
          <w:lang w:val="it-IT"/>
        </w:rPr>
      </w:pPr>
      <w:bookmarkStart w:id="60" w:name="_Toc27566693"/>
      <w:r w:rsidRPr="002A4357">
        <w:rPr>
          <w:color w:val="auto"/>
          <w:lang w:val="it-IT"/>
        </w:rPr>
        <w:t xml:space="preserve">3.4.5 </w:t>
      </w:r>
      <w:r w:rsidR="004A29E6" w:rsidRPr="002A4357">
        <w:rPr>
          <w:color w:val="auto"/>
          <w:lang w:val="it-IT"/>
        </w:rPr>
        <w:t xml:space="preserve">Interfaccia </w:t>
      </w:r>
      <w:r w:rsidR="00880701">
        <w:rPr>
          <w:color w:val="auto"/>
          <w:lang w:val="it-IT"/>
        </w:rPr>
        <w:t>U</w:t>
      </w:r>
      <w:r w:rsidR="004A29E6" w:rsidRPr="002A4357">
        <w:rPr>
          <w:color w:val="auto"/>
          <w:lang w:val="it-IT"/>
        </w:rPr>
        <w:t>tente</w:t>
      </w:r>
      <w:r w:rsidR="00880701">
        <w:rPr>
          <w:color w:val="auto"/>
          <w:lang w:val="it-IT"/>
        </w:rPr>
        <w:t xml:space="preserve"> – Percorsi di Navigazione</w:t>
      </w:r>
      <w:r w:rsidR="004A29E6" w:rsidRPr="002A4357">
        <w:rPr>
          <w:color w:val="auto"/>
          <w:lang w:val="it-IT"/>
        </w:rPr>
        <w:t xml:space="preserve"> e</w:t>
      </w:r>
      <w:r w:rsidRPr="002A4357">
        <w:rPr>
          <w:color w:val="auto"/>
          <w:lang w:val="it-IT"/>
        </w:rPr>
        <w:t xml:space="preserve"> </w:t>
      </w:r>
      <w:r w:rsidR="00880701">
        <w:rPr>
          <w:color w:val="auto"/>
          <w:lang w:val="it-IT"/>
        </w:rPr>
        <w:t>M</w:t>
      </w:r>
      <w:r w:rsidRPr="002A4357">
        <w:rPr>
          <w:color w:val="auto"/>
          <w:lang w:val="it-IT"/>
        </w:rPr>
        <w:t>ock-up</w:t>
      </w:r>
      <w:bookmarkEnd w:id="60"/>
    </w:p>
    <w:p w14:paraId="420967CE" w14:textId="4FB85DE3" w:rsidR="00BF2F91" w:rsidRPr="00BF2F91" w:rsidRDefault="00BF2F91" w:rsidP="006A44FB">
      <w:pPr>
        <w:pStyle w:val="Titolo4"/>
        <w:spacing w:before="0" w:after="61" w:line="240" w:lineRule="auto"/>
        <w:rPr>
          <w:rFonts w:asciiTheme="minorHAnsi" w:hAnsiTheme="minorHAnsi"/>
          <w:b/>
          <w:bCs/>
          <w:color w:val="auto"/>
          <w:sz w:val="22"/>
          <w:szCs w:val="22"/>
          <w:lang w:val="it-IT"/>
        </w:rPr>
      </w:pPr>
      <w:r w:rsidRPr="00BF2F91">
        <w:rPr>
          <w:rFonts w:asciiTheme="minorHAnsi" w:hAnsiTheme="minorHAnsi"/>
          <w:b/>
          <w:bCs/>
          <w:color w:val="auto"/>
          <w:sz w:val="22"/>
          <w:szCs w:val="22"/>
          <w:lang w:val="it-IT"/>
        </w:rPr>
        <w:t>3.4.5.1 Mock-ups</w:t>
      </w:r>
    </w:p>
    <w:p w14:paraId="42B9066F" w14:textId="33AA01B0"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_1)</w:t>
      </w:r>
    </w:p>
    <w:p w14:paraId="083F9A65" w14:textId="77777777" w:rsidR="00B30E50" w:rsidRDefault="00B30E50" w:rsidP="006A44FB">
      <w:pPr>
        <w:spacing w:after="61" w:line="240" w:lineRule="auto"/>
        <w:rPr>
          <w:b/>
          <w:bCs/>
          <w:color w:val="auto"/>
          <w:lang w:val="it-IT"/>
        </w:rPr>
      </w:pPr>
    </w:p>
    <w:p w14:paraId="2C3B06A6" w14:textId="3FBFA075" w:rsidR="004C7EF9" w:rsidRDefault="004C7EF9" w:rsidP="006A44FB">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BC6FFA5" w14:textId="77777777" w:rsidR="00B30E50" w:rsidRDefault="00B30E50" w:rsidP="006A44FB">
      <w:pPr>
        <w:spacing w:after="61" w:line="240" w:lineRule="auto"/>
        <w:rPr>
          <w:b/>
          <w:bCs/>
          <w:color w:val="auto"/>
          <w:lang w:val="it-IT"/>
        </w:rPr>
      </w:pPr>
    </w:p>
    <w:p w14:paraId="33DD377C" w14:textId="77777777" w:rsidR="004C7EF9" w:rsidRDefault="004C7EF9" w:rsidP="006A44FB">
      <w:pPr>
        <w:spacing w:after="61" w:line="240" w:lineRule="auto"/>
        <w:rPr>
          <w:b/>
          <w:bCs/>
          <w:color w:val="auto"/>
          <w:lang w:val="it-IT"/>
        </w:rPr>
      </w:pPr>
    </w:p>
    <w:p w14:paraId="2BE8995D" w14:textId="64B4486E"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_2)</w:t>
      </w:r>
    </w:p>
    <w:p w14:paraId="1221F95E" w14:textId="77777777" w:rsidR="00B30E50" w:rsidRDefault="00B30E50" w:rsidP="006A44FB">
      <w:pPr>
        <w:spacing w:after="61" w:line="240" w:lineRule="auto"/>
        <w:rPr>
          <w:b/>
          <w:bCs/>
          <w:color w:val="auto"/>
          <w:lang w:val="it-IT"/>
        </w:rPr>
      </w:pPr>
    </w:p>
    <w:p w14:paraId="17E3B984" w14:textId="640738CF" w:rsidR="004C7EF9" w:rsidRDefault="004C7EF9" w:rsidP="006A44FB">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6A44FB">
      <w:pPr>
        <w:spacing w:after="61" w:line="240" w:lineRule="auto"/>
        <w:rPr>
          <w:b/>
          <w:bCs/>
          <w:color w:val="auto"/>
          <w:lang w:val="it-IT"/>
        </w:rPr>
      </w:pPr>
    </w:p>
    <w:p w14:paraId="4A389233" w14:textId="08B0C716" w:rsidR="004C7EF9" w:rsidRDefault="004C7EF9" w:rsidP="006A44FB">
      <w:pPr>
        <w:spacing w:after="61" w:line="240" w:lineRule="auto"/>
        <w:rPr>
          <w:b/>
          <w:bCs/>
          <w:color w:val="auto"/>
          <w:lang w:val="it-IT"/>
        </w:rPr>
      </w:pPr>
    </w:p>
    <w:p w14:paraId="787205E2" w14:textId="77777777" w:rsidR="00B30E50" w:rsidRDefault="00B30E50" w:rsidP="006A44FB">
      <w:pPr>
        <w:spacing w:after="61" w:line="240" w:lineRule="auto"/>
        <w:rPr>
          <w:b/>
          <w:bCs/>
          <w:color w:val="auto"/>
          <w:lang w:val="it-IT"/>
        </w:rPr>
      </w:pPr>
    </w:p>
    <w:p w14:paraId="2617CF88" w14:textId="57D8CE0E" w:rsidR="004C7EF9" w:rsidRDefault="004C7EF9" w:rsidP="006A44FB">
      <w:pPr>
        <w:spacing w:after="61" w:line="240" w:lineRule="auto"/>
        <w:rPr>
          <w:b/>
          <w:bCs/>
          <w:color w:val="auto"/>
          <w:lang w:val="it-IT"/>
        </w:rPr>
      </w:pPr>
      <w:r>
        <w:rPr>
          <w:b/>
          <w:bCs/>
          <w:color w:val="auto"/>
          <w:lang w:val="it-IT"/>
        </w:rPr>
        <w:t>Accesso Utente (U</w:t>
      </w:r>
      <w:r w:rsidR="008C323C">
        <w:rPr>
          <w:b/>
          <w:bCs/>
          <w:color w:val="auto"/>
          <w:lang w:val="it-IT"/>
        </w:rPr>
        <w:t>I</w:t>
      </w:r>
      <w:r>
        <w:rPr>
          <w:b/>
          <w:bCs/>
          <w:color w:val="auto"/>
          <w:lang w:val="it-IT"/>
        </w:rPr>
        <w:t>_3)</w:t>
      </w:r>
    </w:p>
    <w:p w14:paraId="6B99344C" w14:textId="77777777" w:rsidR="00B30E50" w:rsidRDefault="00B30E50" w:rsidP="006A44FB">
      <w:pPr>
        <w:spacing w:after="61" w:line="240" w:lineRule="auto"/>
        <w:rPr>
          <w:b/>
          <w:bCs/>
          <w:color w:val="auto"/>
          <w:lang w:val="it-IT"/>
        </w:rPr>
      </w:pPr>
    </w:p>
    <w:p w14:paraId="30E87871" w14:textId="0F6E8C7A" w:rsidR="004C7EF9" w:rsidRDefault="004C7EF9" w:rsidP="006A44FB">
      <w:pPr>
        <w:spacing w:after="61" w:line="240" w:lineRule="auto"/>
        <w:jc w:val="center"/>
        <w:rPr>
          <w:b/>
          <w:bCs/>
          <w:color w:val="auto"/>
          <w:lang w:val="it-IT"/>
        </w:rPr>
      </w:pPr>
      <w:r>
        <w:rPr>
          <w:noProof/>
        </w:rPr>
        <w:drawing>
          <wp:inline distT="0" distB="0" distL="0" distR="0" wp14:anchorId="158F0426" wp14:editId="3DE3A371">
            <wp:extent cx="3586038" cy="23818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1F0FDF4B" w14:textId="0B12B6B6" w:rsidR="004C7EF9" w:rsidRDefault="004C7EF9" w:rsidP="006A44FB">
      <w:pPr>
        <w:spacing w:after="61" w:line="240" w:lineRule="auto"/>
        <w:jc w:val="center"/>
        <w:rPr>
          <w:b/>
          <w:bCs/>
          <w:color w:val="auto"/>
          <w:lang w:val="it-IT"/>
        </w:rPr>
      </w:pPr>
    </w:p>
    <w:p w14:paraId="67F8296C" w14:textId="5D24C892" w:rsidR="00B30E50" w:rsidRDefault="00B30E50" w:rsidP="006A44FB">
      <w:pPr>
        <w:spacing w:after="61" w:line="240" w:lineRule="auto"/>
        <w:jc w:val="center"/>
        <w:rPr>
          <w:b/>
          <w:bCs/>
          <w:color w:val="auto"/>
          <w:lang w:val="it-IT"/>
        </w:rPr>
      </w:pPr>
    </w:p>
    <w:p w14:paraId="672F7EE6" w14:textId="77777777" w:rsidR="00B30E50" w:rsidRDefault="00B30E50" w:rsidP="006A44FB">
      <w:pPr>
        <w:spacing w:after="61" w:line="240" w:lineRule="auto"/>
        <w:jc w:val="center"/>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7A814D6C" w:rsidR="004C7EF9" w:rsidRDefault="004C7EF9" w:rsidP="006A44FB">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D035E50" w14:textId="77777777" w:rsidR="004C7EF9" w:rsidRDefault="004C7EF9" w:rsidP="006A44FB">
      <w:pPr>
        <w:spacing w:after="61" w:line="240" w:lineRule="auto"/>
        <w:rPr>
          <w:b/>
          <w:bCs/>
          <w:color w:val="auto"/>
          <w:lang w:val="it-IT"/>
        </w:rPr>
      </w:pPr>
    </w:p>
    <w:p w14:paraId="2A3A6DA0" w14:textId="77777777" w:rsidR="004C7EF9" w:rsidRDefault="004C7EF9" w:rsidP="006A44FB">
      <w:pPr>
        <w:spacing w:after="61" w:line="240" w:lineRule="auto"/>
        <w:rPr>
          <w:b/>
          <w:bCs/>
          <w:color w:val="auto"/>
          <w:lang w:val="it-IT"/>
        </w:rPr>
      </w:pPr>
    </w:p>
    <w:p w14:paraId="08B67A04" w14:textId="77777777" w:rsidR="004C7EF9" w:rsidRDefault="004C7EF9" w:rsidP="006A44FB">
      <w:pPr>
        <w:spacing w:after="61" w:line="240" w:lineRule="auto"/>
        <w:rPr>
          <w:b/>
          <w:bCs/>
          <w:color w:val="auto"/>
          <w:lang w:val="it-IT"/>
        </w:rPr>
      </w:pPr>
    </w:p>
    <w:p w14:paraId="7C06F4C1" w14:textId="77777777" w:rsidR="004C7EF9" w:rsidRDefault="004C7EF9" w:rsidP="006A44FB">
      <w:pPr>
        <w:spacing w:after="61" w:line="240" w:lineRule="auto"/>
        <w:rPr>
          <w:b/>
          <w:bCs/>
          <w:color w:val="auto"/>
          <w:lang w:val="it-IT"/>
        </w:rPr>
      </w:pPr>
    </w:p>
    <w:p w14:paraId="3ED62920" w14:textId="77777777" w:rsidR="004C7EF9" w:rsidRDefault="004C7EF9" w:rsidP="006A44FB">
      <w:pPr>
        <w:spacing w:after="61" w:line="240" w:lineRule="auto"/>
        <w:rPr>
          <w:b/>
          <w:bCs/>
          <w:color w:val="auto"/>
          <w:lang w:val="it-IT"/>
        </w:rPr>
      </w:pPr>
    </w:p>
    <w:p w14:paraId="18A1A6B5" w14:textId="77777777" w:rsidR="004C7EF9" w:rsidRDefault="004C7EF9" w:rsidP="006A44FB">
      <w:pPr>
        <w:spacing w:after="61" w:line="240" w:lineRule="auto"/>
        <w:rPr>
          <w:b/>
          <w:bCs/>
          <w:color w:val="auto"/>
          <w:lang w:val="it-IT"/>
        </w:rPr>
      </w:pPr>
    </w:p>
    <w:p w14:paraId="6B473B5E" w14:textId="77777777" w:rsidR="004C7EF9" w:rsidRDefault="004C7EF9" w:rsidP="006A44FB">
      <w:pPr>
        <w:spacing w:after="61" w:line="240" w:lineRule="auto"/>
        <w:rPr>
          <w:b/>
          <w:bCs/>
          <w:color w:val="auto"/>
          <w:lang w:val="it-IT"/>
        </w:rPr>
      </w:pPr>
    </w:p>
    <w:p w14:paraId="501BFA95" w14:textId="77777777" w:rsidR="004C7EF9" w:rsidRDefault="004C7EF9" w:rsidP="006A44FB">
      <w:pPr>
        <w:spacing w:after="61" w:line="240" w:lineRule="auto"/>
        <w:rPr>
          <w:b/>
          <w:bCs/>
          <w:color w:val="auto"/>
          <w:lang w:val="it-IT"/>
        </w:rPr>
      </w:pPr>
    </w:p>
    <w:p w14:paraId="4344BDDC"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77168E0D"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_5)</w:t>
      </w:r>
    </w:p>
    <w:p w14:paraId="61A3F047" w14:textId="20421E21" w:rsidR="004C7EF9" w:rsidRDefault="004C7EF9" w:rsidP="006A44FB">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238AA085" w14:textId="7B79729C" w:rsidR="004C7EF9" w:rsidRDefault="004C7EF9" w:rsidP="006A44FB">
      <w:pPr>
        <w:spacing w:after="61" w:line="240" w:lineRule="auto"/>
        <w:rPr>
          <w:b/>
          <w:bCs/>
          <w:color w:val="auto"/>
          <w:lang w:val="it-IT"/>
        </w:rPr>
      </w:pPr>
    </w:p>
    <w:p w14:paraId="7D2EC6C0" w14:textId="0E9DC86E" w:rsidR="004C7EF9" w:rsidRDefault="004C7EF9" w:rsidP="006A44FB">
      <w:pPr>
        <w:spacing w:after="61" w:line="240" w:lineRule="auto"/>
        <w:rPr>
          <w:b/>
          <w:bCs/>
          <w:color w:val="auto"/>
          <w:lang w:val="it-IT"/>
        </w:rPr>
      </w:pPr>
      <w:r>
        <w:rPr>
          <w:b/>
          <w:bCs/>
          <w:color w:val="auto"/>
          <w:lang w:val="it-IT"/>
        </w:rPr>
        <w:t>Compilazione Registro (U</w:t>
      </w:r>
      <w:r w:rsidR="008C323C">
        <w:rPr>
          <w:b/>
          <w:bCs/>
          <w:color w:val="auto"/>
          <w:lang w:val="it-IT"/>
        </w:rPr>
        <w:t>I</w:t>
      </w:r>
      <w:r>
        <w:rPr>
          <w:b/>
          <w:bCs/>
          <w:color w:val="auto"/>
          <w:lang w:val="it-IT"/>
        </w:rPr>
        <w:t>_6)</w:t>
      </w:r>
    </w:p>
    <w:p w14:paraId="180C3A6F" w14:textId="78D6E14D" w:rsidR="004C7EF9" w:rsidRDefault="004C7EF9" w:rsidP="006A44FB">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668E4766" w14:textId="67C06BB0" w:rsidR="004C7EF9" w:rsidRDefault="004C7EF9" w:rsidP="006A44FB">
      <w:pPr>
        <w:spacing w:after="61" w:line="240" w:lineRule="auto"/>
        <w:jc w:val="center"/>
        <w:rPr>
          <w:b/>
          <w:bCs/>
          <w:color w:val="auto"/>
          <w:lang w:val="it-IT"/>
        </w:rPr>
      </w:pPr>
    </w:p>
    <w:p w14:paraId="5BF030E7" w14:textId="62A57C88" w:rsidR="004C7EF9" w:rsidRDefault="004C7EF9" w:rsidP="006A44FB">
      <w:pPr>
        <w:spacing w:after="61" w:line="240" w:lineRule="auto"/>
        <w:rPr>
          <w:b/>
          <w:bCs/>
          <w:color w:val="auto"/>
          <w:lang w:val="it-IT"/>
        </w:rPr>
      </w:pPr>
      <w:r>
        <w:rPr>
          <w:b/>
          <w:bCs/>
          <w:color w:val="auto"/>
          <w:lang w:val="it-IT"/>
        </w:rPr>
        <w:t>Visualizzazione Lista Studenti (U</w:t>
      </w:r>
      <w:r w:rsidR="008C323C">
        <w:rPr>
          <w:b/>
          <w:bCs/>
          <w:color w:val="auto"/>
          <w:lang w:val="it-IT"/>
        </w:rPr>
        <w:t>I</w:t>
      </w:r>
      <w:r>
        <w:rPr>
          <w:b/>
          <w:bCs/>
          <w:color w:val="auto"/>
          <w:lang w:val="it-IT"/>
        </w:rPr>
        <w:t>_7)</w:t>
      </w:r>
    </w:p>
    <w:p w14:paraId="447DCD8E" w14:textId="461D9D54" w:rsidR="004C7EF9" w:rsidRDefault="004C7EF9" w:rsidP="006A44FB">
      <w:pPr>
        <w:spacing w:after="61" w:line="240" w:lineRule="auto"/>
        <w:jc w:val="center"/>
        <w:rPr>
          <w:b/>
          <w:bCs/>
          <w:color w:val="auto"/>
          <w:lang w:val="it-IT"/>
        </w:rPr>
      </w:pPr>
      <w:r>
        <w:rPr>
          <w:noProof/>
        </w:rPr>
        <w:drawing>
          <wp:inline distT="0" distB="0" distL="0" distR="0" wp14:anchorId="2A5A05A6" wp14:editId="3184938F">
            <wp:extent cx="3673352" cy="4230093"/>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79298B2F" w14:textId="348F45A3" w:rsidR="004C7EF9" w:rsidRDefault="004C7EF9" w:rsidP="006A44FB">
      <w:pPr>
        <w:spacing w:after="61" w:line="240" w:lineRule="auto"/>
        <w:rPr>
          <w:b/>
          <w:bCs/>
          <w:color w:val="auto"/>
          <w:lang w:val="it-IT"/>
        </w:rPr>
      </w:pPr>
    </w:p>
    <w:p w14:paraId="776F495D" w14:textId="77777777" w:rsidR="008B0DD7" w:rsidRDefault="008B0DD7" w:rsidP="006A44FB">
      <w:pPr>
        <w:spacing w:after="61" w:line="240" w:lineRule="auto"/>
        <w:rPr>
          <w:b/>
          <w:bCs/>
          <w:color w:val="auto"/>
          <w:lang w:val="it-IT"/>
        </w:rPr>
      </w:pPr>
    </w:p>
    <w:p w14:paraId="63D215CC" w14:textId="2BDAC0C3" w:rsidR="004C7EF9" w:rsidRDefault="004C7EF9" w:rsidP="006A44FB">
      <w:pPr>
        <w:spacing w:after="61" w:line="240" w:lineRule="auto"/>
        <w:rPr>
          <w:b/>
          <w:bCs/>
          <w:color w:val="auto"/>
          <w:lang w:val="it-IT"/>
        </w:rPr>
      </w:pPr>
      <w:r>
        <w:rPr>
          <w:b/>
          <w:bCs/>
          <w:color w:val="auto"/>
          <w:lang w:val="it-IT"/>
        </w:rPr>
        <w:t>Convalida Attività Tutor</w:t>
      </w:r>
      <w:r w:rsidR="0011144C">
        <w:rPr>
          <w:b/>
          <w:bCs/>
          <w:color w:val="auto"/>
          <w:lang w:val="it-IT"/>
        </w:rPr>
        <w:t xml:space="preserve"> (U</w:t>
      </w:r>
      <w:r w:rsidR="008C323C">
        <w:rPr>
          <w:b/>
          <w:bCs/>
          <w:color w:val="auto"/>
          <w:lang w:val="it-IT"/>
        </w:rPr>
        <w:t>I</w:t>
      </w:r>
      <w:r w:rsidR="0011144C">
        <w:rPr>
          <w:b/>
          <w:bCs/>
          <w:color w:val="auto"/>
          <w:lang w:val="it-IT"/>
        </w:rPr>
        <w:t>_8)</w:t>
      </w:r>
    </w:p>
    <w:p w14:paraId="5873B588" w14:textId="18143AE2" w:rsidR="004C7EF9" w:rsidRDefault="004C7EF9" w:rsidP="006A44FB">
      <w:pPr>
        <w:spacing w:after="61" w:line="240" w:lineRule="auto"/>
        <w:jc w:val="center"/>
        <w:rPr>
          <w:b/>
          <w:bCs/>
          <w:color w:val="auto"/>
          <w:lang w:val="it-IT"/>
        </w:rPr>
      </w:pPr>
      <w:r>
        <w:rPr>
          <w:noProof/>
        </w:rPr>
        <w:drawing>
          <wp:inline distT="0" distB="0" distL="0" distR="0" wp14:anchorId="445EDC0A" wp14:editId="5A5C6475">
            <wp:extent cx="5430520" cy="3172570"/>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23A586" w14:textId="28135196" w:rsidR="004C7EF9" w:rsidRDefault="004C7EF9" w:rsidP="006A44FB">
      <w:pPr>
        <w:spacing w:after="61" w:line="240" w:lineRule="auto"/>
        <w:jc w:val="center"/>
        <w:rPr>
          <w:b/>
          <w:bCs/>
          <w:color w:val="auto"/>
          <w:lang w:val="it-IT"/>
        </w:rPr>
      </w:pPr>
    </w:p>
    <w:p w14:paraId="082DACCE" w14:textId="2586B239" w:rsidR="004C7EF9" w:rsidRDefault="004C7EF9" w:rsidP="006A44FB">
      <w:pPr>
        <w:spacing w:after="61" w:line="240" w:lineRule="auto"/>
        <w:rPr>
          <w:b/>
          <w:bCs/>
          <w:color w:val="auto"/>
          <w:lang w:val="it-IT"/>
        </w:rPr>
      </w:pPr>
    </w:p>
    <w:p w14:paraId="42D3049F" w14:textId="024052E4" w:rsidR="0011144C" w:rsidRDefault="0011144C" w:rsidP="006A44FB">
      <w:pPr>
        <w:spacing w:after="61" w:line="240" w:lineRule="auto"/>
        <w:rPr>
          <w:b/>
          <w:bCs/>
          <w:color w:val="auto"/>
          <w:lang w:val="it-IT"/>
        </w:rPr>
      </w:pPr>
    </w:p>
    <w:p w14:paraId="78B8AF7E" w14:textId="3E0116F2"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_9)</w:t>
      </w:r>
    </w:p>
    <w:p w14:paraId="4204A334" w14:textId="1AE4651A" w:rsidR="0011144C" w:rsidRDefault="0011144C" w:rsidP="006A44FB">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47076951" w14:textId="55EFEAC6" w:rsidR="0011144C" w:rsidRDefault="0011144C" w:rsidP="006A44FB">
      <w:pPr>
        <w:spacing w:after="61" w:line="240" w:lineRule="auto"/>
        <w:rPr>
          <w:b/>
          <w:bCs/>
          <w:color w:val="auto"/>
          <w:lang w:val="it-IT"/>
        </w:rPr>
      </w:pPr>
    </w:p>
    <w:p w14:paraId="700EA2AA" w14:textId="77777777" w:rsidR="00B30E50" w:rsidRDefault="00B30E50" w:rsidP="006A44FB">
      <w:pPr>
        <w:spacing w:after="61" w:line="240" w:lineRule="auto"/>
        <w:rPr>
          <w:b/>
          <w:bCs/>
          <w:color w:val="auto"/>
          <w:lang w:val="it-IT"/>
        </w:rPr>
      </w:pPr>
    </w:p>
    <w:p w14:paraId="08A8FC9E" w14:textId="77777777" w:rsidR="00B30E50" w:rsidRDefault="00B30E50" w:rsidP="006A44FB">
      <w:pPr>
        <w:spacing w:after="61" w:line="240" w:lineRule="auto"/>
        <w:rPr>
          <w:b/>
          <w:bCs/>
          <w:color w:val="auto"/>
          <w:lang w:val="it-IT"/>
        </w:rPr>
      </w:pPr>
    </w:p>
    <w:p w14:paraId="269EAE96" w14:textId="724633B0" w:rsidR="0011144C" w:rsidRDefault="0011144C" w:rsidP="006A44FB">
      <w:pPr>
        <w:spacing w:after="61" w:line="240" w:lineRule="auto"/>
        <w:rPr>
          <w:b/>
          <w:bCs/>
          <w:color w:val="auto"/>
          <w:lang w:val="it-IT"/>
        </w:rPr>
      </w:pPr>
      <w:r>
        <w:rPr>
          <w:b/>
          <w:bCs/>
          <w:color w:val="auto"/>
          <w:lang w:val="it-IT"/>
        </w:rPr>
        <w:t>Visualizzazione Tutor</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_10)</w:t>
      </w:r>
    </w:p>
    <w:p w14:paraId="19352CF1" w14:textId="67AE131E" w:rsidR="0011144C" w:rsidRDefault="0011144C" w:rsidP="006A44FB">
      <w:pPr>
        <w:spacing w:after="61" w:line="240" w:lineRule="auto"/>
        <w:jc w:val="center"/>
        <w:rPr>
          <w:b/>
          <w:bCs/>
          <w:color w:val="auto"/>
          <w:lang w:val="it-IT"/>
        </w:rPr>
      </w:pPr>
      <w:r>
        <w:rPr>
          <w:noProof/>
        </w:rPr>
        <w:drawing>
          <wp:inline distT="0" distB="0" distL="0" distR="0" wp14:anchorId="7C97C1C9" wp14:editId="0D087E86">
            <wp:extent cx="2934032" cy="376063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1C2045E2" w14:textId="1D25BCBB" w:rsidR="002A03AF" w:rsidRDefault="002A03AF" w:rsidP="006A44FB">
      <w:pPr>
        <w:spacing w:after="61" w:line="240" w:lineRule="auto"/>
        <w:jc w:val="center"/>
        <w:rPr>
          <w:b/>
          <w:bCs/>
          <w:color w:val="auto"/>
          <w:lang w:val="it-IT"/>
        </w:rPr>
      </w:pPr>
    </w:p>
    <w:p w14:paraId="4BC60C4D" w14:textId="07D2D2EC" w:rsidR="002A03AF" w:rsidRDefault="002A03AF" w:rsidP="006A44FB">
      <w:pPr>
        <w:spacing w:after="61" w:line="240" w:lineRule="auto"/>
        <w:jc w:val="center"/>
        <w:rPr>
          <w:b/>
          <w:bCs/>
          <w:color w:val="auto"/>
          <w:lang w:val="it-IT"/>
        </w:rPr>
      </w:pPr>
    </w:p>
    <w:p w14:paraId="2E4123E2" w14:textId="140A7251" w:rsidR="002A03AF" w:rsidRDefault="002A03AF" w:rsidP="006A44FB">
      <w:pPr>
        <w:spacing w:after="61" w:line="240" w:lineRule="auto"/>
        <w:rPr>
          <w:b/>
          <w:bCs/>
          <w:color w:val="auto"/>
          <w:lang w:val="it-IT"/>
        </w:rPr>
      </w:pPr>
    </w:p>
    <w:p w14:paraId="321AC795" w14:textId="77777777" w:rsidR="002A03AF" w:rsidRDefault="002A03AF" w:rsidP="006A44FB">
      <w:pPr>
        <w:spacing w:after="61" w:line="240" w:lineRule="auto"/>
        <w:rPr>
          <w:b/>
          <w:bCs/>
          <w:color w:val="auto"/>
          <w:sz w:val="22"/>
          <w:szCs w:val="22"/>
          <w:lang w:val="it-IT"/>
        </w:rPr>
      </w:pPr>
    </w:p>
    <w:p w14:paraId="7A45ED50" w14:textId="578A1325" w:rsidR="002A03AF" w:rsidRDefault="00BF2F91" w:rsidP="006A44FB">
      <w:pPr>
        <w:pStyle w:val="Titolo4"/>
        <w:spacing w:before="0" w:after="61" w:line="240" w:lineRule="auto"/>
        <w:rPr>
          <w:rFonts w:asciiTheme="minorHAnsi" w:hAnsiTheme="minorHAnsi"/>
          <w:b/>
          <w:bCs/>
          <w:color w:val="auto"/>
          <w:sz w:val="22"/>
          <w:szCs w:val="22"/>
          <w:lang w:val="it-IT"/>
        </w:rPr>
      </w:pPr>
      <w:r w:rsidRPr="00BF2F91">
        <w:rPr>
          <w:rFonts w:asciiTheme="minorHAnsi" w:hAnsiTheme="minorHAnsi"/>
          <w:b/>
          <w:bCs/>
          <w:color w:val="auto"/>
          <w:sz w:val="22"/>
          <w:szCs w:val="22"/>
          <w:lang w:val="it-IT"/>
        </w:rPr>
        <w:t>3.4.5.2</w:t>
      </w:r>
      <w:r>
        <w:rPr>
          <w:rFonts w:asciiTheme="minorHAnsi" w:hAnsiTheme="minorHAnsi"/>
          <w:b/>
          <w:bCs/>
          <w:color w:val="auto"/>
          <w:sz w:val="22"/>
          <w:szCs w:val="22"/>
          <w:lang w:val="it-IT"/>
        </w:rPr>
        <w:t xml:space="preserve"> Navigational Path</w:t>
      </w:r>
    </w:p>
    <w:p w14:paraId="3CFD4DD4" w14:textId="54E925E5"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0C58DB9F" w14:textId="3CD19397" w:rsidR="002A03AF" w:rsidRDefault="002A03AF" w:rsidP="006A44FB">
      <w:pPr>
        <w:spacing w:after="61" w:line="240" w:lineRule="auto"/>
        <w:rPr>
          <w:lang w:val="it-IT"/>
        </w:rPr>
      </w:pPr>
    </w:p>
    <w:p w14:paraId="4F17E9A3" w14:textId="636AEDA0" w:rsidR="0031599D" w:rsidRDefault="0031599D" w:rsidP="006A44FB">
      <w:pPr>
        <w:spacing w:after="61" w:line="240" w:lineRule="auto"/>
        <w:rPr>
          <w:lang w:val="it-IT"/>
        </w:rPr>
      </w:pPr>
    </w:p>
    <w:p w14:paraId="671E5C01" w14:textId="12B3C31D" w:rsidR="00BF2F91" w:rsidRDefault="00F33E08" w:rsidP="006A44FB">
      <w:pPr>
        <w:spacing w:after="61" w:line="240" w:lineRule="auto"/>
        <w:jc w:val="center"/>
        <w:rPr>
          <w:b/>
          <w:bCs/>
          <w:lang w:val="it-IT"/>
        </w:rPr>
      </w:pPr>
      <w:r>
        <w:rPr>
          <w:noProof/>
        </w:rPr>
        <w:drawing>
          <wp:inline distT="0" distB="0" distL="0" distR="0" wp14:anchorId="52D8F3FD" wp14:editId="1FE4F32F">
            <wp:extent cx="5760085" cy="46482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4648200"/>
                    </a:xfrm>
                    <a:prstGeom prst="rect">
                      <a:avLst/>
                    </a:prstGeom>
                    <a:noFill/>
                    <a:ln>
                      <a:noFill/>
                    </a:ln>
                  </pic:spPr>
                </pic:pic>
              </a:graphicData>
            </a:graphic>
          </wp:inline>
        </w:drawing>
      </w:r>
    </w:p>
    <w:p w14:paraId="598AE753" w14:textId="19089B72" w:rsidR="00861E3B" w:rsidRPr="00861E3B" w:rsidRDefault="00861E3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1" w:name="_Toc27566694"/>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1"/>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Premere e clickare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D4FB7B" w14:textId="77777777" w:rsidR="002D2669" w:rsidRDefault="002D2669">
      <w:pPr>
        <w:spacing w:after="0" w:line="240" w:lineRule="auto"/>
      </w:pPr>
      <w:r>
        <w:separator/>
      </w:r>
    </w:p>
  </w:endnote>
  <w:endnote w:type="continuationSeparator" w:id="0">
    <w:p w14:paraId="727BCA63" w14:textId="77777777" w:rsidR="002D2669" w:rsidRDefault="002D2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94E03" w14:textId="77777777" w:rsidR="002D2669" w:rsidRDefault="002D2669">
      <w:pPr>
        <w:spacing w:after="0" w:line="240" w:lineRule="auto"/>
      </w:pPr>
      <w:bookmarkStart w:id="0" w:name="_Hlk24201825"/>
      <w:bookmarkEnd w:id="0"/>
      <w:r>
        <w:separator/>
      </w:r>
    </w:p>
  </w:footnote>
  <w:footnote w:type="continuationSeparator" w:id="0">
    <w:p w14:paraId="3D75AB24" w14:textId="77777777" w:rsidR="002D2669" w:rsidRDefault="002D26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AA7592" w:rsidRPr="006669AE" w:rsidRDefault="00AA7592" w:rsidP="006669AE">
    <w:pPr>
      <w:pStyle w:val="Intestazione"/>
      <w:rPr>
        <w:sz w:val="24"/>
        <w:szCs w:val="24"/>
        <w:lang w:val="it-IT"/>
      </w:rPr>
    </w:pPr>
    <w:r>
      <w:rPr>
        <w:noProof/>
        <w:lang w:eastAsia="it-IT"/>
      </w:rPr>
      <w:drawing>
        <wp:anchor distT="0" distB="0" distL="114300" distR="114300" simplePos="0" relativeHeight="251657216"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AA7592" w:rsidRPr="006669AE" w:rsidRDefault="00AA7592"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AA7592" w:rsidRPr="00651376" w:rsidRDefault="00AA7592"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AA7592" w:rsidRPr="006669AE" w:rsidRDefault="00AA7592"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AA7592" w:rsidRPr="006669AE" w:rsidRDefault="00AA7592" w:rsidP="006669AE">
    <w:pPr>
      <w:pStyle w:val="Intestazione"/>
      <w:rPr>
        <w:sz w:val="24"/>
        <w:szCs w:val="24"/>
        <w:lang w:val="it-IT"/>
      </w:rPr>
    </w:pPr>
    <w:r>
      <w:rPr>
        <w:noProof/>
        <w:lang w:eastAsia="it-IT"/>
      </w:rPr>
      <w:drawing>
        <wp:anchor distT="0" distB="0" distL="114300" distR="114300" simplePos="0" relativeHeight="251663360"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AA7592" w:rsidRPr="006669AE" w:rsidRDefault="00AA7592" w:rsidP="006669AE">
    <w:pPr>
      <w:pStyle w:val="Intestazione"/>
      <w:jc w:val="center"/>
      <w:rPr>
        <w:sz w:val="24"/>
        <w:szCs w:val="24"/>
        <w:lang w:val="it-IT"/>
      </w:rPr>
    </w:pPr>
  </w:p>
  <w:p w14:paraId="07B63875" w14:textId="210D3919" w:rsidR="00AA7592" w:rsidRPr="009D3FEB" w:rsidRDefault="00AA7592"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AA7592" w:rsidRPr="009D3FEB" w:rsidRDefault="00AA7592"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Prof.ssa F.Ferrucci</w:t>
    </w:r>
  </w:p>
  <w:p w14:paraId="696DB3E4" w14:textId="7BED4FE7" w:rsidR="00AA7592" w:rsidRPr="00D04389" w:rsidRDefault="00AA7592">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E33"/>
    <w:rsid w:val="0001129B"/>
    <w:rsid w:val="000119C4"/>
    <w:rsid w:val="00013EF5"/>
    <w:rsid w:val="00016C15"/>
    <w:rsid w:val="000230F4"/>
    <w:rsid w:val="00025871"/>
    <w:rsid w:val="00036F26"/>
    <w:rsid w:val="0004261A"/>
    <w:rsid w:val="00051AE8"/>
    <w:rsid w:val="00051D85"/>
    <w:rsid w:val="000536EC"/>
    <w:rsid w:val="00062571"/>
    <w:rsid w:val="00063E52"/>
    <w:rsid w:val="00064B6E"/>
    <w:rsid w:val="00065D1A"/>
    <w:rsid w:val="000675C1"/>
    <w:rsid w:val="00072E55"/>
    <w:rsid w:val="00074129"/>
    <w:rsid w:val="000745A4"/>
    <w:rsid w:val="00074C8B"/>
    <w:rsid w:val="0007787A"/>
    <w:rsid w:val="000816BC"/>
    <w:rsid w:val="00081901"/>
    <w:rsid w:val="000A0BE4"/>
    <w:rsid w:val="000A573B"/>
    <w:rsid w:val="000B53F9"/>
    <w:rsid w:val="000B610B"/>
    <w:rsid w:val="000C1120"/>
    <w:rsid w:val="000C1375"/>
    <w:rsid w:val="000C5DCF"/>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28A4"/>
    <w:rsid w:val="00143058"/>
    <w:rsid w:val="00143B49"/>
    <w:rsid w:val="00144A4B"/>
    <w:rsid w:val="00151903"/>
    <w:rsid w:val="0015358F"/>
    <w:rsid w:val="00153A27"/>
    <w:rsid w:val="001545C7"/>
    <w:rsid w:val="0015596E"/>
    <w:rsid w:val="00160AC4"/>
    <w:rsid w:val="001617F4"/>
    <w:rsid w:val="00162B38"/>
    <w:rsid w:val="00164132"/>
    <w:rsid w:val="00165EC4"/>
    <w:rsid w:val="001712E9"/>
    <w:rsid w:val="00174701"/>
    <w:rsid w:val="00175F55"/>
    <w:rsid w:val="00180C56"/>
    <w:rsid w:val="00182CD3"/>
    <w:rsid w:val="00190B43"/>
    <w:rsid w:val="001910ED"/>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C82"/>
    <w:rsid w:val="003B7173"/>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C1F"/>
    <w:rsid w:val="00502B4C"/>
    <w:rsid w:val="00502F78"/>
    <w:rsid w:val="00507100"/>
    <w:rsid w:val="0050710F"/>
    <w:rsid w:val="005225CC"/>
    <w:rsid w:val="00523C3A"/>
    <w:rsid w:val="005247D9"/>
    <w:rsid w:val="00526B2F"/>
    <w:rsid w:val="00527EAF"/>
    <w:rsid w:val="0053028C"/>
    <w:rsid w:val="00530B7F"/>
    <w:rsid w:val="005313CF"/>
    <w:rsid w:val="005316EF"/>
    <w:rsid w:val="00531903"/>
    <w:rsid w:val="0053435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7194"/>
    <w:rsid w:val="006C0E08"/>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D5C6E"/>
    <w:rsid w:val="007E0A5C"/>
    <w:rsid w:val="007E131D"/>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446E"/>
    <w:rsid w:val="008B5A1C"/>
    <w:rsid w:val="008B7FCF"/>
    <w:rsid w:val="008C323C"/>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591E"/>
    <w:rsid w:val="00942A29"/>
    <w:rsid w:val="009442B9"/>
    <w:rsid w:val="0094470D"/>
    <w:rsid w:val="0094573F"/>
    <w:rsid w:val="0094749C"/>
    <w:rsid w:val="0095024C"/>
    <w:rsid w:val="0095155B"/>
    <w:rsid w:val="00951A35"/>
    <w:rsid w:val="009539E7"/>
    <w:rsid w:val="0095480A"/>
    <w:rsid w:val="00954F56"/>
    <w:rsid w:val="00961583"/>
    <w:rsid w:val="00966E4E"/>
    <w:rsid w:val="00970098"/>
    <w:rsid w:val="0097100F"/>
    <w:rsid w:val="00983842"/>
    <w:rsid w:val="00994712"/>
    <w:rsid w:val="0099682B"/>
    <w:rsid w:val="009A6DAC"/>
    <w:rsid w:val="009B0B10"/>
    <w:rsid w:val="009B1544"/>
    <w:rsid w:val="009B2ABF"/>
    <w:rsid w:val="009B357C"/>
    <w:rsid w:val="009B36BA"/>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3725"/>
    <w:rsid w:val="00AF72AD"/>
    <w:rsid w:val="00B00FA2"/>
    <w:rsid w:val="00B01721"/>
    <w:rsid w:val="00B0274A"/>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96566"/>
    <w:rsid w:val="00BA2C34"/>
    <w:rsid w:val="00BA6DAA"/>
    <w:rsid w:val="00BB1360"/>
    <w:rsid w:val="00BB22BC"/>
    <w:rsid w:val="00BB71E7"/>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401"/>
    <w:rsid w:val="00F30146"/>
    <w:rsid w:val="00F316E2"/>
    <w:rsid w:val="00F31C03"/>
    <w:rsid w:val="00F33E08"/>
    <w:rsid w:val="00F3454E"/>
    <w:rsid w:val="00F3661C"/>
    <w:rsid w:val="00F402FE"/>
    <w:rsid w:val="00F4045A"/>
    <w:rsid w:val="00F4150B"/>
    <w:rsid w:val="00F41BC7"/>
    <w:rsid w:val="00F4232C"/>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C9405CE5-D4E3-4671-B9F1-ED807DDD0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3095</TotalTime>
  <Pages>83</Pages>
  <Words>12561</Words>
  <Characters>71601</Characters>
  <Application>Microsoft Office Word</Application>
  <DocSecurity>0</DocSecurity>
  <Lines>596</Lines>
  <Paragraphs>167</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146</cp:revision>
  <cp:lastPrinted>2019-12-16T15:21:00Z</cp:lastPrinted>
  <dcterms:created xsi:type="dcterms:W3CDTF">2019-11-24T19:04:00Z</dcterms:created>
  <dcterms:modified xsi:type="dcterms:W3CDTF">2020-01-02T10:07:00Z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